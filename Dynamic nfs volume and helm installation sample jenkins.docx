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2275" w:rsidRDefault="003914F8">
      <w:pPr>
        <w:pStyle w:val="Title"/>
        <w:ind w:left="4230" w:right="-1170"/>
        <w:jc w:val="center"/>
        <w:rPr>
          <w:rFonts w:cs="Calibri"/>
        </w:rPr>
      </w:pPr>
      <w:r>
        <w:rPr>
          <w:rFonts w:cs="Calibri"/>
          <w:noProof/>
          <w:sz w:val="108"/>
          <w:szCs w:val="108"/>
          <w:lang w:eastAsia="en-US"/>
        </w:rPr>
        <w:drawing>
          <wp:anchor distT="0" distB="0" distL="114300" distR="114300" simplePos="0" relativeHeight="251658240" behindDoc="0" locked="0" layoutInCell="1" allowOverlap="1">
            <wp:simplePos x="0" y="0"/>
            <wp:positionH relativeFrom="column">
              <wp:posOffset>4967605</wp:posOffset>
            </wp:positionH>
            <wp:positionV relativeFrom="paragraph">
              <wp:posOffset>-857250</wp:posOffset>
            </wp:positionV>
            <wp:extent cx="1834515" cy="23622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37543" cy="2366353"/>
                    </a:xfrm>
                    <a:prstGeom prst="rect">
                      <a:avLst/>
                    </a:prstGeom>
                  </pic:spPr>
                </pic:pic>
              </a:graphicData>
            </a:graphic>
          </wp:anchor>
        </w:drawing>
      </w:r>
      <w:r w:rsidR="00EF6DC4">
        <w:rPr>
          <w:rFonts w:ascii="PT Sans Narrow" w:hAnsi="PT Sans Narrow"/>
          <w:b/>
          <w:bCs/>
          <w:sz w:val="84"/>
          <w:szCs w:val="84"/>
        </w:rPr>
        <w:t>Dynamic NFS volume and Helm installation with sample Jenkins deployment</w:t>
      </w:r>
    </w:p>
    <w:p w:rsidR="00722275" w:rsidRDefault="00722275">
      <w:pPr>
        <w:pStyle w:val="Title"/>
        <w:spacing w:before="4200"/>
        <w:ind w:left="0"/>
        <w:jc w:val="both"/>
        <w:rPr>
          <w:rFonts w:cs="Calibri"/>
        </w:rPr>
      </w:pPr>
    </w:p>
    <w:p w:rsidR="00722275" w:rsidRPr="005B5DE9" w:rsidRDefault="005B5DE9">
      <w:pPr>
        <w:pStyle w:val="Title"/>
        <w:ind w:left="3600" w:right="-1170"/>
        <w:jc w:val="center"/>
        <w:rPr>
          <w:rFonts w:cs="Calibri"/>
          <w:b/>
          <w:sz w:val="32"/>
          <w:szCs w:val="32"/>
        </w:rPr>
      </w:pPr>
      <w:proofErr w:type="spellStart"/>
      <w:r>
        <w:rPr>
          <w:rFonts w:cs="Calibri"/>
          <w:b/>
          <w:sz w:val="32"/>
          <w:szCs w:val="32"/>
        </w:rPr>
        <w:t>Karthikeyan.S</w:t>
      </w:r>
      <w:proofErr w:type="spellEnd"/>
    </w:p>
    <w:p w:rsidR="00722275" w:rsidRPr="005B5DE9" w:rsidRDefault="003914F8">
      <w:pPr>
        <w:pStyle w:val="Title"/>
        <w:ind w:left="3600" w:right="-1170"/>
        <w:jc w:val="center"/>
        <w:rPr>
          <w:rStyle w:val="Hyperlink"/>
          <w:rFonts w:cs="Calibri"/>
          <w:sz w:val="32"/>
          <w:szCs w:val="32"/>
          <w:u w:val="none"/>
        </w:rPr>
      </w:pPr>
      <w:r w:rsidRPr="005B5DE9">
        <w:rPr>
          <w:rStyle w:val="Hyperlink"/>
          <w:rFonts w:cs="Calibri"/>
          <w:sz w:val="32"/>
          <w:szCs w:val="32"/>
          <w:u w:val="none"/>
        </w:rPr>
        <w:t xml:space="preserve">172-172, 5th floor Old </w:t>
      </w:r>
      <w:proofErr w:type="spellStart"/>
      <w:r w:rsidRPr="005B5DE9">
        <w:rPr>
          <w:rStyle w:val="Hyperlink"/>
          <w:rFonts w:cs="Calibri"/>
          <w:sz w:val="32"/>
          <w:szCs w:val="32"/>
          <w:u w:val="none"/>
        </w:rPr>
        <w:t>Mahabalipuram</w:t>
      </w:r>
      <w:proofErr w:type="spellEnd"/>
      <w:r w:rsidRPr="005B5DE9">
        <w:rPr>
          <w:rStyle w:val="Hyperlink"/>
          <w:rFonts w:cs="Calibri"/>
          <w:sz w:val="32"/>
          <w:szCs w:val="32"/>
          <w:u w:val="none"/>
        </w:rPr>
        <w:t xml:space="preserve"> Road</w:t>
      </w:r>
    </w:p>
    <w:p w:rsidR="00722275" w:rsidRPr="005B5DE9" w:rsidRDefault="003914F8">
      <w:pPr>
        <w:pStyle w:val="Title"/>
        <w:ind w:left="3600" w:right="-1170"/>
        <w:jc w:val="center"/>
        <w:rPr>
          <w:sz w:val="32"/>
          <w:szCs w:val="32"/>
        </w:rPr>
      </w:pPr>
      <w:r w:rsidRPr="005B5DE9">
        <w:rPr>
          <w:rStyle w:val="Hyperlink"/>
          <w:rFonts w:cs="Calibri"/>
          <w:sz w:val="32"/>
          <w:szCs w:val="32"/>
          <w:u w:val="none"/>
        </w:rPr>
        <w:t>(Above Axis Bank-PTC Bus Stop)</w:t>
      </w:r>
      <w:r w:rsidRPr="005B5DE9">
        <w:rPr>
          <w:rStyle w:val="Hyperlink"/>
          <w:rFonts w:cs="Calibri"/>
          <w:sz w:val="32"/>
          <w:szCs w:val="32"/>
          <w:u w:val="none"/>
        </w:rPr>
        <w:br/>
      </w:r>
      <w:proofErr w:type="spellStart"/>
      <w:r w:rsidRPr="005B5DE9">
        <w:rPr>
          <w:rStyle w:val="Hyperlink"/>
          <w:rFonts w:cs="Calibri"/>
          <w:sz w:val="32"/>
          <w:szCs w:val="32"/>
          <w:u w:val="none"/>
        </w:rPr>
        <w:t>Thuraipakkam</w:t>
      </w:r>
      <w:proofErr w:type="spellEnd"/>
      <w:r w:rsidRPr="005B5DE9">
        <w:rPr>
          <w:rStyle w:val="Hyperlink"/>
          <w:rFonts w:cs="Calibri"/>
          <w:sz w:val="32"/>
          <w:szCs w:val="32"/>
          <w:u w:val="none"/>
        </w:rPr>
        <w:br/>
        <w:t>Chennai 600097</w:t>
      </w:r>
    </w:p>
    <w:p w:rsidR="00722275" w:rsidRPr="005B5DE9" w:rsidRDefault="003914F8">
      <w:pPr>
        <w:pStyle w:val="Title"/>
        <w:ind w:left="3600" w:right="-1170"/>
        <w:jc w:val="center"/>
        <w:rPr>
          <w:rFonts w:cs="Calibri"/>
          <w:b/>
          <w:sz w:val="32"/>
          <w:szCs w:val="32"/>
        </w:rPr>
      </w:pPr>
      <w:r w:rsidRPr="005B5DE9">
        <w:rPr>
          <w:rFonts w:cs="Calibri"/>
          <w:b/>
          <w:sz w:val="32"/>
          <w:szCs w:val="32"/>
        </w:rPr>
        <w:sym w:font="Wingdings" w:char="F02A"/>
      </w:r>
      <w:r w:rsidR="001D4F40">
        <w:rPr>
          <w:rFonts w:cs="Calibri"/>
          <w:b/>
          <w:sz w:val="32"/>
          <w:szCs w:val="32"/>
        </w:rPr>
        <w:t xml:space="preserve"> </w:t>
      </w:r>
      <w:r w:rsidR="005B5DE9">
        <w:rPr>
          <w:b/>
          <w:sz w:val="32"/>
          <w:szCs w:val="32"/>
        </w:rPr>
        <w:t>karthikeyan1038@gmail.com</w:t>
      </w:r>
    </w:p>
    <w:p w:rsidR="00722275" w:rsidRPr="005B5DE9" w:rsidRDefault="003914F8">
      <w:pPr>
        <w:pStyle w:val="Title"/>
        <w:ind w:left="3600" w:right="-1170"/>
        <w:jc w:val="center"/>
        <w:rPr>
          <w:rFonts w:cs="Calibri"/>
          <w:b/>
          <w:sz w:val="32"/>
          <w:szCs w:val="32"/>
        </w:rPr>
      </w:pPr>
      <w:r w:rsidRPr="005B5DE9">
        <w:rPr>
          <w:rFonts w:cs="Calibri"/>
          <w:b/>
          <w:sz w:val="32"/>
          <w:szCs w:val="32"/>
        </w:rPr>
        <w:sym w:font="Wingdings" w:char="F029"/>
      </w:r>
      <w:r w:rsidR="005B5DE9">
        <w:rPr>
          <w:rFonts w:cs="Calibri"/>
          <w:b/>
          <w:sz w:val="32"/>
          <w:szCs w:val="32"/>
        </w:rPr>
        <w:t>+91 7502047405</w:t>
      </w:r>
    </w:p>
    <w:p w:rsidR="00722275" w:rsidRDefault="003914F8">
      <w:pPr>
        <w:pStyle w:val="Heading1"/>
        <w:rPr>
          <w:rFonts w:ascii="Open Sans" w:eastAsia="Times New Roman" w:hAnsi="Open Sans"/>
          <w:color w:val="695D46"/>
          <w:sz w:val="22"/>
          <w:lang w:val="en-IN" w:eastAsia="en-IN"/>
        </w:rPr>
      </w:pPr>
      <w:r>
        <w:rPr>
          <w:rFonts w:eastAsia="Times New Roman"/>
          <w:lang w:val="en-IN" w:eastAsia="en-IN"/>
        </w:rPr>
        <w:lastRenderedPageBreak/>
        <w:t>Contents</w:t>
      </w:r>
      <w:r>
        <w:rPr>
          <w:rFonts w:ascii="Open Sans" w:eastAsia="Times New Roman" w:hAnsi="Open Sans"/>
          <w:color w:val="695D46"/>
          <w:sz w:val="22"/>
          <w:lang w:val="en-IN" w:eastAsia="en-IN"/>
        </w:rPr>
        <w:t xml:space="preserve"> </w:t>
      </w:r>
    </w:p>
    <w:p w:rsidR="00722275" w:rsidRDefault="003914F8" w:rsidP="00EF6DC4">
      <w:pPr>
        <w:pStyle w:val="ListParagraph"/>
        <w:numPr>
          <w:ilvl w:val="0"/>
          <w:numId w:val="3"/>
        </w:numPr>
      </w:pPr>
      <w:r>
        <w:t>Overviews</w:t>
      </w:r>
    </w:p>
    <w:p w:rsidR="00722275" w:rsidRDefault="003914F8">
      <w:pPr>
        <w:pStyle w:val="ListParagraph"/>
        <w:numPr>
          <w:ilvl w:val="0"/>
          <w:numId w:val="3"/>
        </w:numPr>
      </w:pPr>
      <w:r>
        <w:t>Requirements</w:t>
      </w:r>
    </w:p>
    <w:p w:rsidR="00722275" w:rsidRDefault="00EF6DC4">
      <w:pPr>
        <w:pStyle w:val="ListParagraph"/>
      </w:pPr>
      <w:r>
        <w:t xml:space="preserve">             I. </w:t>
      </w:r>
      <w:proofErr w:type="spellStart"/>
      <w:r>
        <w:t>Kubernetes</w:t>
      </w:r>
      <w:proofErr w:type="spellEnd"/>
      <w:r>
        <w:t xml:space="preserve"> mater </w:t>
      </w:r>
    </w:p>
    <w:p w:rsidR="00722275" w:rsidRDefault="00EF6DC4">
      <w:pPr>
        <w:pStyle w:val="ListParagraph"/>
      </w:pPr>
      <w:r>
        <w:t xml:space="preserve">             II. </w:t>
      </w:r>
      <w:proofErr w:type="spellStart"/>
      <w:proofErr w:type="gramStart"/>
      <w:r>
        <w:t>kubernetes</w:t>
      </w:r>
      <w:proofErr w:type="spellEnd"/>
      <w:proofErr w:type="gramEnd"/>
      <w:r>
        <w:t xml:space="preserve"> node</w:t>
      </w:r>
    </w:p>
    <w:p w:rsidR="00722275" w:rsidRDefault="00EF6DC4" w:rsidP="00EF6DC4">
      <w:pPr>
        <w:pStyle w:val="ListParagraph"/>
      </w:pPr>
      <w:r>
        <w:t xml:space="preserve">             III. NFS server</w:t>
      </w:r>
    </w:p>
    <w:p w:rsidR="00722275" w:rsidRDefault="003914F8" w:rsidP="00EF6DC4">
      <w:pPr>
        <w:pStyle w:val="ListParagraph"/>
        <w:numPr>
          <w:ilvl w:val="0"/>
          <w:numId w:val="3"/>
        </w:numPr>
      </w:pPr>
      <w:r>
        <w:t>R</w:t>
      </w:r>
      <w:r w:rsidR="00EF6DC4">
        <w:t>esult</w:t>
      </w:r>
      <w:r>
        <w:t xml:space="preserve">    </w:t>
      </w:r>
    </w:p>
    <w:p w:rsidR="00722275" w:rsidRDefault="003914F8">
      <w:pPr>
        <w:pStyle w:val="Heading1"/>
        <w:rPr>
          <w:rFonts w:ascii="Times New Roman" w:eastAsia="Times New Roman" w:hAnsi="Times New Roman"/>
          <w:sz w:val="48"/>
          <w:szCs w:val="48"/>
          <w:lang w:val="en-IN" w:eastAsia="en-IN"/>
        </w:rPr>
      </w:pPr>
      <w:r>
        <w:rPr>
          <w:rFonts w:eastAsia="Times New Roman"/>
          <w:lang w:val="en-IN" w:eastAsia="en-IN"/>
        </w:rPr>
        <w:t>Overview</w:t>
      </w:r>
    </w:p>
    <w:p w:rsidR="00722275" w:rsidRDefault="00EF6DC4" w:rsidP="00EF6DC4">
      <w:pPr>
        <w:pStyle w:val="Heading2"/>
        <w:rPr>
          <w:lang w:val="en-IN" w:eastAsia="en-IN"/>
        </w:rPr>
      </w:pPr>
      <w:r>
        <w:rPr>
          <w:lang w:val="en-IN" w:eastAsia="en-IN"/>
        </w:rPr>
        <w:t>dynamic persistent volume</w:t>
      </w:r>
    </w:p>
    <w:p w:rsidR="00EF6DC4" w:rsidRPr="00EF6DC4" w:rsidRDefault="00EF6DC4" w:rsidP="00EF6DC4">
      <w:r w:rsidRPr="00EF6DC4">
        <w:t xml:space="preserve">Dynamic provisioning is a feature that is native to </w:t>
      </w:r>
      <w:proofErr w:type="spellStart"/>
      <w:r w:rsidRPr="00EF6DC4">
        <w:t>Kubernetes</w:t>
      </w:r>
      <w:proofErr w:type="spellEnd"/>
      <w:r w:rsidRPr="00EF6DC4">
        <w:t xml:space="preserve"> and that allows a cluster developer to order storage with a pre-defined type and configuration without knowing all the details about how to provision the physical storage device. To abstract the details for the specific storage type, the cluster admin must create </w:t>
      </w:r>
      <w:hyperlink r:id="rId10" w:anchor="storageclasses" w:history="1">
        <w:r w:rsidRPr="00EF6DC4">
          <w:rPr>
            <w:rStyle w:val="Hyperlink"/>
          </w:rPr>
          <w:t>storage classes</w:t>
        </w:r>
      </w:hyperlink>
      <w:r w:rsidRPr="00EF6DC4">
        <w:t> that the developer can use, or use the storage classes that are provided with the IBM® Cloud storage plug-ins.</w:t>
      </w:r>
    </w:p>
    <w:p w:rsidR="00EF6DC4" w:rsidRPr="00EF6DC4" w:rsidRDefault="00EF6DC4" w:rsidP="00EF6DC4">
      <w:r w:rsidRPr="00EF6DC4">
        <w:t>To order the storage, you must create a PVC. The PVC determines the specification for the storage that you want to provision. After the PVC is created, the storage device and the PV are automatically created for you.</w:t>
      </w:r>
    </w:p>
    <w:p w:rsidR="00EF6DC4" w:rsidRDefault="00EF6DC4" w:rsidP="00EF6DC4">
      <w:r w:rsidRPr="00EF6DC4">
        <w:t>The following image shows how file storage is dynamically provisioned in a cluster. This sample flow works similarly with other storage types, such as block storage.</w:t>
      </w:r>
    </w:p>
    <w:p w:rsidR="00EF6DC4" w:rsidRDefault="00EF6DC4" w:rsidP="00EF6DC4">
      <w:r>
        <w:rPr>
          <w:noProof/>
          <w:lang w:eastAsia="en-US"/>
        </w:rPr>
        <w:drawing>
          <wp:inline distT="0" distB="0" distL="0" distR="0">
            <wp:extent cx="6019800" cy="2857500"/>
            <wp:effectExtent l="0" t="0" r="0" b="0"/>
            <wp:docPr id="1" name="Picture 1" descr="Sample flow to dynamically provision file storage in a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mple flow to dynamically provision file storage in a clus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1549" cy="2858330"/>
                    </a:xfrm>
                    <a:prstGeom prst="rect">
                      <a:avLst/>
                    </a:prstGeom>
                    <a:noFill/>
                    <a:ln>
                      <a:noFill/>
                    </a:ln>
                  </pic:spPr>
                </pic:pic>
              </a:graphicData>
            </a:graphic>
          </wp:inline>
        </w:drawing>
      </w:r>
    </w:p>
    <w:p w:rsidR="00B97F11" w:rsidRDefault="00B97F11" w:rsidP="00B97F11">
      <w:pPr>
        <w:pStyle w:val="Heading2"/>
      </w:pPr>
      <w:r>
        <w:lastRenderedPageBreak/>
        <w:t>Nfs server</w:t>
      </w:r>
    </w:p>
    <w:p w:rsidR="00B97F11" w:rsidRDefault="00B97F11" w:rsidP="00B97F11">
      <w:r w:rsidRPr="00B97F11">
        <w:t>Network File System (NFS) is a </w:t>
      </w:r>
      <w:hyperlink r:id="rId12" w:tooltip="Distributed file system" w:history="1">
        <w:r w:rsidRPr="00B97F11">
          <w:rPr>
            <w:rStyle w:val="Hyperlink"/>
          </w:rPr>
          <w:t>distributed file system</w:t>
        </w:r>
      </w:hyperlink>
      <w:r w:rsidRPr="00B97F11">
        <w:t> protocol originally developed by </w:t>
      </w:r>
      <w:hyperlink r:id="rId13" w:tooltip="Sun Microsystems" w:history="1">
        <w:r w:rsidRPr="00B97F11">
          <w:rPr>
            <w:rStyle w:val="Hyperlink"/>
          </w:rPr>
          <w:t>Sun Microsystems</w:t>
        </w:r>
      </w:hyperlink>
      <w:r w:rsidRPr="00B97F11">
        <w:t> in 1984,</w:t>
      </w:r>
      <w:hyperlink r:id="rId14" w:anchor="cite_note-sun85-1" w:history="1">
        <w:r w:rsidRPr="00B97F11">
          <w:rPr>
            <w:rStyle w:val="Hyperlink"/>
          </w:rPr>
          <w:t>[1]</w:t>
        </w:r>
      </w:hyperlink>
      <w:r w:rsidRPr="00B97F11">
        <w:t> allowing a user on a client </w:t>
      </w:r>
      <w:hyperlink r:id="rId15" w:tooltip="Computer" w:history="1">
        <w:r w:rsidRPr="00B97F11">
          <w:rPr>
            <w:rStyle w:val="Hyperlink"/>
          </w:rPr>
          <w:t>computer</w:t>
        </w:r>
      </w:hyperlink>
      <w:r w:rsidRPr="00B97F11">
        <w:t> to access files over a </w:t>
      </w:r>
      <w:hyperlink r:id="rId16" w:tooltip="Computer network" w:history="1">
        <w:r w:rsidRPr="00B97F11">
          <w:rPr>
            <w:rStyle w:val="Hyperlink"/>
          </w:rPr>
          <w:t>computer network</w:t>
        </w:r>
      </w:hyperlink>
      <w:r w:rsidRPr="00B97F11">
        <w:t> much like local storage is accessed. NFS, like many other protocols, builds on the </w:t>
      </w:r>
      <w:hyperlink r:id="rId17" w:tooltip="Open Network Computing Remote Procedure Call" w:history="1">
        <w:r w:rsidRPr="00B97F11">
          <w:rPr>
            <w:rStyle w:val="Hyperlink"/>
          </w:rPr>
          <w:t>Open Network Computing Remote Procedure Call</w:t>
        </w:r>
      </w:hyperlink>
      <w:r w:rsidRPr="00B97F11">
        <w:t> (ONC RPC) system. The NFS is an open standard defined in </w:t>
      </w:r>
      <w:hyperlink r:id="rId18" w:tooltip="Request for Comments" w:history="1">
        <w:r w:rsidRPr="00B97F11">
          <w:rPr>
            <w:rStyle w:val="Hyperlink"/>
          </w:rPr>
          <w:t>Request for Comments</w:t>
        </w:r>
      </w:hyperlink>
      <w:r w:rsidRPr="00B97F11">
        <w:t> (RFC), allowing anyone to implement the protocol.</w:t>
      </w:r>
    </w:p>
    <w:p w:rsidR="00B97F11" w:rsidRDefault="00B97F11" w:rsidP="00B97F11">
      <w:pPr>
        <w:pStyle w:val="Heading2"/>
      </w:pPr>
      <w:r>
        <w:t>HElm</w:t>
      </w:r>
    </w:p>
    <w:p w:rsidR="00B97F11" w:rsidRPr="00B97F11" w:rsidRDefault="00B97F11" w:rsidP="00B97F11">
      <w:r w:rsidRPr="00B97F11">
        <w:t xml:space="preserve">Helm is a tool that streamlines installing and managing </w:t>
      </w:r>
      <w:proofErr w:type="spellStart"/>
      <w:r w:rsidRPr="00B97F11">
        <w:t>Kubernetes</w:t>
      </w:r>
      <w:proofErr w:type="spellEnd"/>
      <w:r w:rsidRPr="00B97F11">
        <w:t xml:space="preserve"> applications. Think of it like apt/yum/homebrew for </w:t>
      </w:r>
      <w:proofErr w:type="spellStart"/>
      <w:r w:rsidRPr="00B97F11">
        <w:t>Kubernetes</w:t>
      </w:r>
      <w:proofErr w:type="spellEnd"/>
      <w:r w:rsidRPr="00B97F11">
        <w:t>.</w:t>
      </w:r>
    </w:p>
    <w:p w:rsidR="00B97F11" w:rsidRPr="00B97F11" w:rsidRDefault="00B97F11" w:rsidP="00B97F11">
      <w:pPr>
        <w:pStyle w:val="ListParagraph"/>
        <w:numPr>
          <w:ilvl w:val="0"/>
          <w:numId w:val="20"/>
        </w:numPr>
      </w:pPr>
      <w:r w:rsidRPr="00B97F11">
        <w:t>Helm has two parts: a client (helm) and a server (tiller)</w:t>
      </w:r>
    </w:p>
    <w:p w:rsidR="00B97F11" w:rsidRPr="00B97F11" w:rsidRDefault="00B97F11" w:rsidP="00B97F11">
      <w:pPr>
        <w:pStyle w:val="ListParagraph"/>
        <w:numPr>
          <w:ilvl w:val="0"/>
          <w:numId w:val="20"/>
        </w:numPr>
      </w:pPr>
      <w:r w:rsidRPr="00B97F11">
        <w:t xml:space="preserve">Tiller runs inside of your </w:t>
      </w:r>
      <w:proofErr w:type="spellStart"/>
      <w:r w:rsidRPr="00B97F11">
        <w:t>Kubernetes</w:t>
      </w:r>
      <w:proofErr w:type="spellEnd"/>
      <w:r w:rsidRPr="00B97F11">
        <w:t xml:space="preserve"> cluster, and manages releases (installations) of your charts.</w:t>
      </w:r>
    </w:p>
    <w:p w:rsidR="00B97F11" w:rsidRPr="00B97F11" w:rsidRDefault="00B97F11" w:rsidP="00B97F11">
      <w:pPr>
        <w:pStyle w:val="ListParagraph"/>
        <w:numPr>
          <w:ilvl w:val="0"/>
          <w:numId w:val="20"/>
        </w:numPr>
      </w:pPr>
      <w:r w:rsidRPr="00B97F11">
        <w:t>Helm runs on your laptop, CI/CD, or wherever you want it to run.</w:t>
      </w:r>
    </w:p>
    <w:p w:rsidR="00B97F11" w:rsidRPr="00B97F11" w:rsidRDefault="00B97F11" w:rsidP="00B97F11">
      <w:pPr>
        <w:pStyle w:val="ListParagraph"/>
        <w:numPr>
          <w:ilvl w:val="0"/>
          <w:numId w:val="20"/>
        </w:numPr>
      </w:pPr>
      <w:r w:rsidRPr="00B97F11">
        <w:t>Charts are Helm packages that contain at least two things:</w:t>
      </w:r>
    </w:p>
    <w:p w:rsidR="00B97F11" w:rsidRPr="00B97F11" w:rsidRDefault="00B97F11" w:rsidP="00B97F11">
      <w:pPr>
        <w:pStyle w:val="ListParagraph"/>
        <w:numPr>
          <w:ilvl w:val="0"/>
          <w:numId w:val="20"/>
        </w:numPr>
      </w:pPr>
      <w:r w:rsidRPr="00B97F11">
        <w:t>A description of the package (</w:t>
      </w:r>
      <w:proofErr w:type="spellStart"/>
      <w:r w:rsidRPr="00B97F11">
        <w:t>Chart.yaml</w:t>
      </w:r>
      <w:proofErr w:type="spellEnd"/>
      <w:r w:rsidRPr="00B97F11">
        <w:t>)</w:t>
      </w:r>
    </w:p>
    <w:p w:rsidR="00B97F11" w:rsidRPr="00B97F11" w:rsidRDefault="00B97F11" w:rsidP="00B97F11">
      <w:pPr>
        <w:pStyle w:val="ListParagraph"/>
        <w:numPr>
          <w:ilvl w:val="0"/>
          <w:numId w:val="20"/>
        </w:numPr>
      </w:pPr>
      <w:r w:rsidRPr="00B97F11">
        <w:t xml:space="preserve">One or more templates, which contain </w:t>
      </w:r>
      <w:proofErr w:type="spellStart"/>
      <w:r w:rsidRPr="00B97F11">
        <w:t>Kubernetes</w:t>
      </w:r>
      <w:proofErr w:type="spellEnd"/>
      <w:r w:rsidRPr="00B97F11">
        <w:t xml:space="preserve"> manifest files</w:t>
      </w:r>
    </w:p>
    <w:p w:rsidR="00EF6DC4" w:rsidRPr="00B97F11" w:rsidRDefault="00B97F11" w:rsidP="00EF6DC4">
      <w:pPr>
        <w:pStyle w:val="ListParagraph"/>
        <w:numPr>
          <w:ilvl w:val="0"/>
          <w:numId w:val="20"/>
        </w:numPr>
      </w:pPr>
      <w:r w:rsidRPr="00B97F11">
        <w:t xml:space="preserve">Charts can be stored on disk, or fetched from remote chart repositories (like </w:t>
      </w:r>
      <w:proofErr w:type="spellStart"/>
      <w:r w:rsidRPr="00B97F11">
        <w:t>Debian</w:t>
      </w:r>
      <w:proofErr w:type="spellEnd"/>
      <w:r w:rsidRPr="00B97F11">
        <w:t xml:space="preserve"> or </w:t>
      </w:r>
      <w:proofErr w:type="spellStart"/>
      <w:r w:rsidRPr="00B97F11">
        <w:t>RedHat</w:t>
      </w:r>
      <w:proofErr w:type="spellEnd"/>
      <w:r w:rsidRPr="00B97F11">
        <w:t xml:space="preserve"> packages)</w:t>
      </w:r>
    </w:p>
    <w:p w:rsidR="00722275" w:rsidRDefault="003914F8">
      <w:pPr>
        <w:pStyle w:val="Heading1"/>
        <w:rPr>
          <w:rFonts w:ascii="Times New Roman" w:eastAsia="Times New Roman" w:hAnsi="Times New Roman"/>
          <w:sz w:val="48"/>
          <w:szCs w:val="48"/>
          <w:lang w:val="en-IN" w:eastAsia="en-IN"/>
        </w:rPr>
      </w:pPr>
      <w:r>
        <w:rPr>
          <w:rFonts w:eastAsia="Times New Roman"/>
          <w:lang w:val="en-IN" w:eastAsia="en-IN"/>
        </w:rPr>
        <w:t>Requirments</w:t>
      </w:r>
    </w:p>
    <w:p w:rsidR="00722275" w:rsidRDefault="00B97F11" w:rsidP="009074F5">
      <w:pPr>
        <w:rPr>
          <w:rFonts w:ascii="Times New Roman" w:eastAsia="Times New Roman" w:hAnsi="Times New Roman"/>
          <w:szCs w:val="24"/>
          <w:lang w:val="en-IN" w:eastAsia="en-IN"/>
        </w:rPr>
      </w:pPr>
      <w:r>
        <w:rPr>
          <w:rFonts w:eastAsia="Times New Roman"/>
          <w:lang w:val="en-IN" w:eastAsia="en-IN"/>
        </w:rPr>
        <w:t>Three</w:t>
      </w:r>
      <w:r w:rsidR="003914F8">
        <w:rPr>
          <w:rFonts w:eastAsia="Times New Roman"/>
          <w:lang w:val="en-IN" w:eastAsia="en-IN"/>
        </w:rPr>
        <w:t xml:space="preserve"> centos machine. One with 2Cpu</w:t>
      </w:r>
      <w:r w:rsidR="003914F8">
        <w:rPr>
          <w:rFonts w:eastAsia="Times New Roman"/>
          <w:lang w:eastAsia="en-IN"/>
        </w:rPr>
        <w:t>,</w:t>
      </w:r>
      <w:r>
        <w:rPr>
          <w:rFonts w:eastAsia="Times New Roman"/>
          <w:lang w:val="en-IN" w:eastAsia="en-IN"/>
        </w:rPr>
        <w:t xml:space="preserve"> 2</w:t>
      </w:r>
      <w:r w:rsidR="003914F8">
        <w:rPr>
          <w:rFonts w:eastAsia="Times New Roman"/>
          <w:lang w:val="en-IN" w:eastAsia="en-IN"/>
        </w:rPr>
        <w:t xml:space="preserve">GB RAM </w:t>
      </w:r>
      <w:r>
        <w:rPr>
          <w:rFonts w:eastAsia="Times New Roman"/>
          <w:lang w:val="en-IN" w:eastAsia="en-IN"/>
        </w:rPr>
        <w:t xml:space="preserve">with 50 GB disk files for </w:t>
      </w:r>
      <w:proofErr w:type="spellStart"/>
      <w:r>
        <w:rPr>
          <w:rFonts w:eastAsia="Times New Roman"/>
          <w:lang w:val="en-IN" w:eastAsia="en-IN"/>
        </w:rPr>
        <w:t>kuberenetes</w:t>
      </w:r>
      <w:proofErr w:type="spellEnd"/>
      <w:r w:rsidR="003914F8">
        <w:rPr>
          <w:rFonts w:eastAsia="Times New Roman"/>
          <w:lang w:val="en-IN" w:eastAsia="en-IN"/>
        </w:rPr>
        <w:t xml:space="preserve"> master. And other two machine with 1CPU 1GB RAM with 30GB di</w:t>
      </w:r>
      <w:r>
        <w:rPr>
          <w:rFonts w:eastAsia="Times New Roman"/>
          <w:lang w:val="en-IN" w:eastAsia="en-IN"/>
        </w:rPr>
        <w:t xml:space="preserve">sk space </w:t>
      </w:r>
      <w:proofErr w:type="gramStart"/>
      <w:r>
        <w:rPr>
          <w:rFonts w:eastAsia="Times New Roman"/>
          <w:lang w:val="en-IN" w:eastAsia="en-IN"/>
        </w:rPr>
        <w:t>One</w:t>
      </w:r>
      <w:proofErr w:type="gramEnd"/>
      <w:r>
        <w:rPr>
          <w:rFonts w:eastAsia="Times New Roman"/>
          <w:lang w:val="en-IN" w:eastAsia="en-IN"/>
        </w:rPr>
        <w:t xml:space="preserve"> machine for </w:t>
      </w:r>
      <w:proofErr w:type="spellStart"/>
      <w:r>
        <w:rPr>
          <w:rFonts w:eastAsia="Times New Roman"/>
          <w:lang w:val="en-IN" w:eastAsia="en-IN"/>
        </w:rPr>
        <w:t>kubernetes</w:t>
      </w:r>
      <w:proofErr w:type="spellEnd"/>
      <w:r>
        <w:rPr>
          <w:rFonts w:eastAsia="Times New Roman"/>
          <w:lang w:val="en-IN" w:eastAsia="en-IN"/>
        </w:rPr>
        <w:t xml:space="preserve"> node and other one for </w:t>
      </w:r>
      <w:proofErr w:type="spellStart"/>
      <w:r>
        <w:rPr>
          <w:rFonts w:eastAsia="Times New Roman"/>
          <w:lang w:val="en-IN" w:eastAsia="en-IN"/>
        </w:rPr>
        <w:t>Nfs</w:t>
      </w:r>
      <w:proofErr w:type="spellEnd"/>
      <w:r>
        <w:rPr>
          <w:rFonts w:eastAsia="Times New Roman"/>
          <w:lang w:val="en-IN" w:eastAsia="en-IN"/>
        </w:rPr>
        <w:t xml:space="preserve"> server</w:t>
      </w:r>
      <w:r w:rsidR="003914F8">
        <w:rPr>
          <w:rFonts w:eastAsia="Times New Roman"/>
          <w:lang w:val="en-IN" w:eastAsia="en-IN"/>
        </w:rPr>
        <w:t xml:space="preserve">. </w:t>
      </w:r>
    </w:p>
    <w:p w:rsidR="009074F5" w:rsidRDefault="009074F5" w:rsidP="009074F5">
      <w:pPr>
        <w:pStyle w:val="Heading1"/>
        <w:rPr>
          <w:lang w:val="en-IN" w:eastAsia="en-IN"/>
        </w:rPr>
      </w:pPr>
      <w:r>
        <w:rPr>
          <w:lang w:val="en-IN" w:eastAsia="en-IN"/>
        </w:rPr>
        <w:t>apply weave network in kubemaster</w:t>
      </w:r>
    </w:p>
    <w:p w:rsidR="009074F5" w:rsidRPr="009074F5" w:rsidRDefault="009074F5" w:rsidP="009074F5">
      <w:pPr>
        <w:rPr>
          <w:lang w:val="en-IN" w:eastAsia="en-IN"/>
        </w:rPr>
      </w:pPr>
      <w:r>
        <w:rPr>
          <w:lang w:val="en-IN" w:eastAsia="en-IN"/>
        </w:rPr>
        <w:t xml:space="preserve">This command apply the weave network in </w:t>
      </w:r>
      <w:proofErr w:type="spellStart"/>
      <w:r>
        <w:rPr>
          <w:lang w:val="en-IN" w:eastAsia="en-IN"/>
        </w:rPr>
        <w:t>kubernetes</w:t>
      </w:r>
      <w:proofErr w:type="spellEnd"/>
      <w:r>
        <w:rPr>
          <w:lang w:val="en-IN" w:eastAsia="en-IN"/>
        </w:rPr>
        <w:t xml:space="preserve"> cluster</w:t>
      </w:r>
    </w:p>
    <w:p w:rsidR="009074F5" w:rsidRDefault="009074F5" w:rsidP="009074F5">
      <w:pPr>
        <w:pStyle w:val="output"/>
        <w:rPr>
          <w:sz w:val="22"/>
          <w:szCs w:val="22"/>
          <w:lang w:val="en-IN"/>
        </w:rPr>
      </w:pPr>
      <w:proofErr w:type="spellStart"/>
      <w:proofErr w:type="gramStart"/>
      <w:r w:rsidRPr="009074F5">
        <w:rPr>
          <w:sz w:val="22"/>
          <w:szCs w:val="22"/>
          <w:lang w:val="en-IN"/>
        </w:rPr>
        <w:t>kubectl</w:t>
      </w:r>
      <w:proofErr w:type="spellEnd"/>
      <w:proofErr w:type="gramEnd"/>
      <w:r w:rsidRPr="009074F5">
        <w:rPr>
          <w:sz w:val="22"/>
          <w:szCs w:val="22"/>
          <w:lang w:val="en-IN"/>
        </w:rPr>
        <w:t xml:space="preserve"> apply -f </w:t>
      </w:r>
      <w:hyperlink r:id="rId19" w:history="1">
        <w:r w:rsidRPr="008D4162">
          <w:rPr>
            <w:rStyle w:val="Hyperlink"/>
            <w:sz w:val="22"/>
            <w:szCs w:val="22"/>
            <w:lang w:val="en-IN"/>
          </w:rPr>
          <w:t>https://cloud.weave.works/k8s/net?k8s-version=$(kubectl version | base64 | tr -d '\n')</w:t>
        </w:r>
      </w:hyperlink>
    </w:p>
    <w:p w:rsidR="009074F5" w:rsidRDefault="009074F5" w:rsidP="009074F5">
      <w:pPr>
        <w:rPr>
          <w:lang w:val="en-IN"/>
        </w:rPr>
      </w:pPr>
    </w:p>
    <w:p w:rsidR="009074F5" w:rsidRDefault="009074F5" w:rsidP="009074F5">
      <w:pPr>
        <w:rPr>
          <w:lang w:val="en-IN"/>
        </w:rPr>
      </w:pPr>
    </w:p>
    <w:p w:rsidR="009074F5" w:rsidRDefault="009074F5" w:rsidP="009074F5">
      <w:pPr>
        <w:rPr>
          <w:lang w:val="en-IN"/>
        </w:rPr>
      </w:pPr>
    </w:p>
    <w:p w:rsidR="009074F5" w:rsidRDefault="009074F5" w:rsidP="009074F5">
      <w:pPr>
        <w:pStyle w:val="Heading1"/>
        <w:rPr>
          <w:lang w:val="en-IN"/>
        </w:rPr>
      </w:pPr>
      <w:r>
        <w:rPr>
          <w:lang w:val="en-IN"/>
        </w:rPr>
        <w:lastRenderedPageBreak/>
        <w:t>setup nfs server</w:t>
      </w:r>
    </w:p>
    <w:p w:rsidR="009074F5" w:rsidRDefault="009074F5" w:rsidP="009074F5">
      <w:r w:rsidRPr="009074F5">
        <w:t xml:space="preserve">One of the most common needs when deploying </w:t>
      </w:r>
      <w:proofErr w:type="spellStart"/>
      <w:r w:rsidRPr="009074F5">
        <w:t>Kubernetes</w:t>
      </w:r>
      <w:proofErr w:type="spellEnd"/>
      <w:r w:rsidRPr="009074F5">
        <w:t xml:space="preserve"> is the ability to use shared storage. While there are several options available, one of the most commons and easier to setup is to use an NFS server</w:t>
      </w:r>
    </w:p>
    <w:p w:rsidR="009074F5" w:rsidRPr="009074F5" w:rsidRDefault="009074F5" w:rsidP="009074F5">
      <w:r w:rsidRPr="009074F5">
        <w:t xml:space="preserve">Install </w:t>
      </w:r>
      <w:proofErr w:type="spellStart"/>
      <w:r w:rsidRPr="009074F5">
        <w:t>nfs</w:t>
      </w:r>
      <w:proofErr w:type="spellEnd"/>
      <w:r w:rsidRPr="009074F5">
        <w:t xml:space="preserve"> package: </w:t>
      </w:r>
    </w:p>
    <w:p w:rsidR="009074F5" w:rsidRPr="009074F5" w:rsidRDefault="009074F5" w:rsidP="009074F5">
      <w:pPr>
        <w:pStyle w:val="output"/>
      </w:pPr>
      <w:proofErr w:type="gramStart"/>
      <w:r w:rsidRPr="009074F5">
        <w:t>yum</w:t>
      </w:r>
      <w:proofErr w:type="gramEnd"/>
      <w:r w:rsidRPr="009074F5">
        <w:t xml:space="preserve"> install -y </w:t>
      </w:r>
      <w:proofErr w:type="spellStart"/>
      <w:r w:rsidRPr="009074F5">
        <w:t>nfs-utils</w:t>
      </w:r>
      <w:proofErr w:type="spellEnd"/>
    </w:p>
    <w:p w:rsidR="009074F5" w:rsidRDefault="009074F5" w:rsidP="009074F5">
      <w:r w:rsidRPr="009074F5">
        <w:t xml:space="preserve">Enable and start </w:t>
      </w:r>
      <w:proofErr w:type="spellStart"/>
      <w:r w:rsidRPr="009074F5">
        <w:t>nfs</w:t>
      </w:r>
      <w:proofErr w:type="spellEnd"/>
      <w:r w:rsidRPr="009074F5">
        <w:t xml:space="preserve"> service and </w:t>
      </w:r>
      <w:proofErr w:type="spellStart"/>
      <w:r w:rsidRPr="009074F5">
        <w:t>rpcbind</w:t>
      </w:r>
      <w:proofErr w:type="spellEnd"/>
    </w:p>
    <w:p w:rsidR="009074F5" w:rsidRDefault="009074F5" w:rsidP="009074F5">
      <w:pPr>
        <w:pStyle w:val="output"/>
      </w:pPr>
      <w:proofErr w:type="spellStart"/>
      <w:proofErr w:type="gramStart"/>
      <w:r w:rsidRPr="009074F5">
        <w:t>systemctl</w:t>
      </w:r>
      <w:proofErr w:type="spellEnd"/>
      <w:proofErr w:type="gramEnd"/>
      <w:r w:rsidRPr="009074F5">
        <w:t xml:space="preserve"> enable </w:t>
      </w:r>
      <w:proofErr w:type="spellStart"/>
      <w:r w:rsidRPr="009074F5">
        <w:t>rpcbind</w:t>
      </w:r>
      <w:proofErr w:type="spellEnd"/>
      <w:r w:rsidRPr="009074F5">
        <w:br/>
      </w:r>
      <w:proofErr w:type="spellStart"/>
      <w:r w:rsidRPr="009074F5">
        <w:t>systemctl</w:t>
      </w:r>
      <w:proofErr w:type="spellEnd"/>
      <w:r w:rsidRPr="009074F5">
        <w:t xml:space="preserve"> enable </w:t>
      </w:r>
      <w:proofErr w:type="spellStart"/>
      <w:r w:rsidRPr="009074F5">
        <w:t>nfs</w:t>
      </w:r>
      <w:proofErr w:type="spellEnd"/>
      <w:r w:rsidRPr="009074F5">
        <w:t>-server</w:t>
      </w:r>
      <w:r w:rsidRPr="009074F5">
        <w:br/>
      </w:r>
      <w:proofErr w:type="spellStart"/>
      <w:r w:rsidRPr="009074F5">
        <w:t>systemctl</w:t>
      </w:r>
      <w:proofErr w:type="spellEnd"/>
      <w:r w:rsidRPr="009074F5">
        <w:t xml:space="preserve"> start </w:t>
      </w:r>
      <w:proofErr w:type="spellStart"/>
      <w:r w:rsidRPr="009074F5">
        <w:t>rpcbind</w:t>
      </w:r>
      <w:proofErr w:type="spellEnd"/>
      <w:r w:rsidRPr="009074F5">
        <w:br/>
      </w:r>
      <w:proofErr w:type="spellStart"/>
      <w:r w:rsidRPr="009074F5">
        <w:t>systemctl</w:t>
      </w:r>
      <w:proofErr w:type="spellEnd"/>
      <w:r w:rsidRPr="009074F5">
        <w:t xml:space="preserve"> start </w:t>
      </w:r>
      <w:proofErr w:type="spellStart"/>
      <w:r w:rsidRPr="009074F5">
        <w:t>nfs</w:t>
      </w:r>
      <w:proofErr w:type="spellEnd"/>
      <w:r w:rsidRPr="009074F5">
        <w:t>-server</w:t>
      </w:r>
    </w:p>
    <w:p w:rsidR="009074F5" w:rsidRDefault="009074F5" w:rsidP="00DD57DB">
      <w:r w:rsidRPr="00DD57DB">
        <w:t>Create the directory that will be shared by NFS, and change the permissions</w:t>
      </w:r>
    </w:p>
    <w:p w:rsidR="00DD57DB" w:rsidRPr="00B41A83" w:rsidRDefault="00DD57DB" w:rsidP="00B41A83">
      <w:pPr>
        <w:pStyle w:val="output"/>
      </w:pPr>
      <w:proofErr w:type="spellStart"/>
      <w:proofErr w:type="gramStart"/>
      <w:r w:rsidRPr="00B41A83">
        <w:t>mkdir</w:t>
      </w:r>
      <w:proofErr w:type="spellEnd"/>
      <w:proofErr w:type="gramEnd"/>
      <w:r w:rsidRPr="00B41A83">
        <w:t xml:space="preserve"> /</w:t>
      </w:r>
      <w:proofErr w:type="spellStart"/>
      <w:r w:rsidRPr="00B41A83">
        <w:t>var</w:t>
      </w:r>
      <w:proofErr w:type="spellEnd"/>
      <w:r w:rsidRPr="00B41A83">
        <w:t>/</w:t>
      </w:r>
      <w:proofErr w:type="spellStart"/>
      <w:r w:rsidRPr="00B41A83">
        <w:t>nfsshare</w:t>
      </w:r>
      <w:proofErr w:type="spellEnd"/>
      <w:r w:rsidRPr="00B41A83">
        <w:br/>
      </w:r>
      <w:proofErr w:type="spellStart"/>
      <w:r w:rsidRPr="00B41A83">
        <w:t>chmod</w:t>
      </w:r>
      <w:proofErr w:type="spellEnd"/>
      <w:r w:rsidRPr="00B41A83">
        <w:t xml:space="preserve"> -R 755 /</w:t>
      </w:r>
      <w:proofErr w:type="spellStart"/>
      <w:r w:rsidRPr="00B41A83">
        <w:t>var</w:t>
      </w:r>
      <w:proofErr w:type="spellEnd"/>
      <w:r w:rsidRPr="00B41A83">
        <w:t>/</w:t>
      </w:r>
      <w:proofErr w:type="spellStart"/>
      <w:r w:rsidRPr="00B41A83">
        <w:t>nfsshare</w:t>
      </w:r>
      <w:proofErr w:type="spellEnd"/>
      <w:r w:rsidRPr="00B41A83">
        <w:br/>
      </w:r>
      <w:proofErr w:type="spellStart"/>
      <w:r w:rsidRPr="00B41A83">
        <w:t>chown</w:t>
      </w:r>
      <w:proofErr w:type="spellEnd"/>
      <w:r w:rsidRPr="00B41A83">
        <w:t xml:space="preserve"> </w:t>
      </w:r>
      <w:proofErr w:type="spellStart"/>
      <w:r w:rsidRPr="00B41A83">
        <w:t>nfsnobody:nfsnobody</w:t>
      </w:r>
      <w:proofErr w:type="spellEnd"/>
      <w:r w:rsidRPr="00B41A83">
        <w:t xml:space="preserve"> /</w:t>
      </w:r>
      <w:proofErr w:type="spellStart"/>
      <w:r w:rsidRPr="00B41A83">
        <w:t>var</w:t>
      </w:r>
      <w:proofErr w:type="spellEnd"/>
      <w:r w:rsidRPr="00B41A83">
        <w:t>/</w:t>
      </w:r>
      <w:proofErr w:type="spellStart"/>
      <w:r w:rsidRPr="00B41A83">
        <w:t>nfsshare</w:t>
      </w:r>
      <w:proofErr w:type="spellEnd"/>
    </w:p>
    <w:p w:rsidR="00DD57DB" w:rsidRDefault="00DD57DB" w:rsidP="00DD57DB">
      <w:r w:rsidRPr="00DD57DB">
        <w:t>Share the NFS directory over the network, creating the /</w:t>
      </w:r>
      <w:proofErr w:type="spellStart"/>
      <w:r w:rsidRPr="00DD57DB">
        <w:t>etc</w:t>
      </w:r>
      <w:proofErr w:type="spellEnd"/>
      <w:r w:rsidRPr="00DD57DB">
        <w:t>/exports file:</w:t>
      </w:r>
    </w:p>
    <w:p w:rsidR="00B41A83" w:rsidRDefault="00DD57DB" w:rsidP="00DD57DB">
      <w:pPr>
        <w:pStyle w:val="output"/>
      </w:pPr>
      <w:proofErr w:type="gramStart"/>
      <w:r w:rsidRPr="00B41A83">
        <w:t>vi</w:t>
      </w:r>
      <w:proofErr w:type="gramEnd"/>
      <w:r w:rsidRPr="00B41A83">
        <w:t xml:space="preserve"> /</w:t>
      </w:r>
      <w:proofErr w:type="spellStart"/>
      <w:r w:rsidRPr="00B41A83">
        <w:t>etc</w:t>
      </w:r>
      <w:proofErr w:type="spellEnd"/>
      <w:r w:rsidRPr="00B41A83">
        <w:t>/exports</w:t>
      </w:r>
    </w:p>
    <w:p w:rsidR="00DD57DB" w:rsidRDefault="00B41A83" w:rsidP="00DD57DB">
      <w:pPr>
        <w:pStyle w:val="output"/>
      </w:pPr>
      <w:r>
        <w:t>------------</w:t>
      </w:r>
      <w:r w:rsidR="00DD57DB">
        <w:br/>
        <w:t>/</w:t>
      </w:r>
      <w:proofErr w:type="spellStart"/>
      <w:r w:rsidR="00DD57DB">
        <w:t>var</w:t>
      </w:r>
      <w:proofErr w:type="spellEnd"/>
      <w:r w:rsidR="00DD57DB">
        <w:t>/</w:t>
      </w:r>
      <w:proofErr w:type="spellStart"/>
      <w:proofErr w:type="gramStart"/>
      <w:r w:rsidR="00DD57DB">
        <w:t>nfsshare</w:t>
      </w:r>
      <w:proofErr w:type="spellEnd"/>
      <w:r w:rsidR="00DD57DB">
        <w:t xml:space="preserve">  192.168.1.90</w:t>
      </w:r>
      <w:proofErr w:type="gramEnd"/>
      <w:r w:rsidR="00DD57DB">
        <w:t>(rw,sync,no_root_squash,no_all_squash,no_subtree_check,insecure)</w:t>
      </w:r>
    </w:p>
    <w:p w:rsidR="00DD57DB" w:rsidRDefault="00DD57DB" w:rsidP="00DD57DB">
      <w:pPr>
        <w:pStyle w:val="output"/>
      </w:pPr>
      <w:r>
        <w:t>/</w:t>
      </w:r>
      <w:proofErr w:type="spellStart"/>
      <w:r>
        <w:t>var</w:t>
      </w:r>
      <w:proofErr w:type="spellEnd"/>
      <w:r>
        <w:t>/</w:t>
      </w:r>
      <w:proofErr w:type="spellStart"/>
      <w:proofErr w:type="gramStart"/>
      <w:r>
        <w:t>nfsshare</w:t>
      </w:r>
      <w:proofErr w:type="spellEnd"/>
      <w:r>
        <w:t xml:space="preserve">  192.168.1.91</w:t>
      </w:r>
      <w:proofErr w:type="gramEnd"/>
      <w:r>
        <w:t>(rw,sync,no_root_squash,no_all_squash,no_subtree_check,insecure)</w:t>
      </w:r>
    </w:p>
    <w:p w:rsidR="00DD57DB" w:rsidRDefault="00DD57DB" w:rsidP="00DD57DB">
      <w:r>
        <w:t xml:space="preserve">Where 192.168.1.90 and 192.168.1.91 are </w:t>
      </w:r>
      <w:proofErr w:type="spellStart"/>
      <w:r>
        <w:t>kubemaster</w:t>
      </w:r>
      <w:proofErr w:type="spellEnd"/>
      <w:r>
        <w:t xml:space="preserve"> and </w:t>
      </w:r>
      <w:proofErr w:type="spellStart"/>
      <w:r>
        <w:t>kube</w:t>
      </w:r>
      <w:proofErr w:type="spellEnd"/>
      <w:r>
        <w:t xml:space="preserve"> nodes</w:t>
      </w:r>
    </w:p>
    <w:p w:rsidR="00DD57DB" w:rsidRDefault="00DD57DB" w:rsidP="00DD57DB">
      <w:r w:rsidRPr="00DD57DB">
        <w:t xml:space="preserve">Restart the </w:t>
      </w:r>
      <w:proofErr w:type="spellStart"/>
      <w:r w:rsidRPr="00DD57DB">
        <w:t>nfs</w:t>
      </w:r>
      <w:proofErr w:type="spellEnd"/>
      <w:r w:rsidRPr="00DD57DB">
        <w:t xml:space="preserve"> service to apply the content:</w:t>
      </w:r>
    </w:p>
    <w:p w:rsidR="00DD57DB" w:rsidRDefault="00DD57DB" w:rsidP="00DD57DB">
      <w:pPr>
        <w:pStyle w:val="output"/>
        <w:rPr>
          <w:shd w:val="clear" w:color="auto" w:fill="FFFFFF"/>
        </w:rPr>
      </w:pPr>
      <w:proofErr w:type="spellStart"/>
      <w:proofErr w:type="gramStart"/>
      <w:r>
        <w:rPr>
          <w:shd w:val="clear" w:color="auto" w:fill="FFFFFF"/>
        </w:rPr>
        <w:t>systemctl</w:t>
      </w:r>
      <w:proofErr w:type="spellEnd"/>
      <w:proofErr w:type="gramEnd"/>
      <w:r>
        <w:rPr>
          <w:shd w:val="clear" w:color="auto" w:fill="FFFFFF"/>
        </w:rPr>
        <w:t xml:space="preserve"> restart </w:t>
      </w:r>
      <w:proofErr w:type="spellStart"/>
      <w:r>
        <w:rPr>
          <w:shd w:val="clear" w:color="auto" w:fill="FFFFFF"/>
        </w:rPr>
        <w:t>nfs</w:t>
      </w:r>
      <w:proofErr w:type="spellEnd"/>
      <w:r>
        <w:rPr>
          <w:shd w:val="clear" w:color="auto" w:fill="FFFFFF"/>
        </w:rPr>
        <w:t>-server</w:t>
      </w:r>
    </w:p>
    <w:p w:rsidR="00DD57DB" w:rsidRDefault="00DD57DB" w:rsidP="00DD57DB">
      <w:r w:rsidRPr="00DD57DB">
        <w:t xml:space="preserve">Add NFS and </w:t>
      </w:r>
      <w:proofErr w:type="spellStart"/>
      <w:r w:rsidRPr="00DD57DB">
        <w:t>rpcbind</w:t>
      </w:r>
      <w:proofErr w:type="spellEnd"/>
      <w:r w:rsidRPr="00DD57DB">
        <w:t xml:space="preserve"> services to firewall:</w:t>
      </w:r>
    </w:p>
    <w:p w:rsidR="00187E16" w:rsidRDefault="00DD57DB" w:rsidP="00DD57DB">
      <w:pPr>
        <w:pStyle w:val="output"/>
        <w:rPr>
          <w:shd w:val="clear" w:color="auto" w:fill="FFFFFF"/>
        </w:rPr>
      </w:pPr>
      <w:proofErr w:type="gramStart"/>
      <w:r>
        <w:rPr>
          <w:shd w:val="clear" w:color="auto" w:fill="FFFFFF"/>
        </w:rPr>
        <w:t>firewall-</w:t>
      </w:r>
      <w:proofErr w:type="spellStart"/>
      <w:r>
        <w:rPr>
          <w:shd w:val="clear" w:color="auto" w:fill="FFFFFF"/>
        </w:rPr>
        <w:t>cmd</w:t>
      </w:r>
      <w:proofErr w:type="spellEnd"/>
      <w:proofErr w:type="gramEnd"/>
      <w:r>
        <w:rPr>
          <w:shd w:val="clear" w:color="auto" w:fill="FFFFFF"/>
        </w:rPr>
        <w:t xml:space="preserve"> --permanent --zone=public --add-service=</w:t>
      </w:r>
      <w:proofErr w:type="spellStart"/>
      <w:r>
        <w:rPr>
          <w:shd w:val="clear" w:color="auto" w:fill="FFFFFF"/>
        </w:rPr>
        <w:t>nfs</w:t>
      </w:r>
      <w:proofErr w:type="spellEnd"/>
      <w:r>
        <w:rPr>
          <w:shd w:val="clear" w:color="auto" w:fill="FFFFFF"/>
        </w:rPr>
        <w:br/>
        <w:t>firewall-</w:t>
      </w:r>
      <w:proofErr w:type="spellStart"/>
      <w:r>
        <w:rPr>
          <w:shd w:val="clear" w:color="auto" w:fill="FFFFFF"/>
        </w:rPr>
        <w:t>cmd</w:t>
      </w:r>
      <w:proofErr w:type="spellEnd"/>
      <w:r>
        <w:rPr>
          <w:shd w:val="clear" w:color="auto" w:fill="FFFFFF"/>
        </w:rPr>
        <w:t xml:space="preserve"> --permanent --zone=public --add-service=</w:t>
      </w:r>
      <w:proofErr w:type="spellStart"/>
      <w:r>
        <w:rPr>
          <w:shd w:val="clear" w:color="auto" w:fill="FFFFFF"/>
        </w:rPr>
        <w:t>rpcbind</w:t>
      </w:r>
      <w:proofErr w:type="spellEnd"/>
      <w:r>
        <w:rPr>
          <w:shd w:val="clear" w:color="auto" w:fill="FFFFFF"/>
        </w:rPr>
        <w:br/>
        <w:t>firewall-</w:t>
      </w:r>
      <w:proofErr w:type="spellStart"/>
      <w:r>
        <w:rPr>
          <w:shd w:val="clear" w:color="auto" w:fill="FFFFFF"/>
        </w:rPr>
        <w:t>cmd</w:t>
      </w:r>
      <w:proofErr w:type="spellEnd"/>
      <w:r>
        <w:rPr>
          <w:shd w:val="clear" w:color="auto" w:fill="FFFFFF"/>
        </w:rPr>
        <w:t xml:space="preserve"> </w:t>
      </w:r>
      <w:r>
        <w:rPr>
          <w:shd w:val="clear" w:color="auto" w:fill="FFFFFF"/>
        </w:rPr>
        <w:t>–</w:t>
      </w:r>
      <w:r>
        <w:rPr>
          <w:shd w:val="clear" w:color="auto" w:fill="FFFFFF"/>
        </w:rPr>
        <w:t>reload</w:t>
      </w:r>
    </w:p>
    <w:p w:rsidR="00187E16" w:rsidRDefault="00187E16" w:rsidP="00187E16">
      <w:pPr>
        <w:rPr>
          <w:shd w:val="clear" w:color="auto" w:fill="FFFFFF"/>
        </w:rPr>
      </w:pPr>
      <w:proofErr w:type="gramStart"/>
      <w:r>
        <w:rPr>
          <w:shd w:val="clear" w:color="auto" w:fill="FFFFFF"/>
        </w:rPr>
        <w:t>export</w:t>
      </w:r>
      <w:proofErr w:type="gramEnd"/>
      <w:r>
        <w:rPr>
          <w:shd w:val="clear" w:color="auto" w:fill="FFFFFF"/>
        </w:rPr>
        <w:t xml:space="preserve"> the </w:t>
      </w:r>
      <w:proofErr w:type="spellStart"/>
      <w:r>
        <w:rPr>
          <w:shd w:val="clear" w:color="auto" w:fill="FFFFFF"/>
        </w:rPr>
        <w:t>nfs</w:t>
      </w:r>
      <w:proofErr w:type="spellEnd"/>
      <w:r>
        <w:rPr>
          <w:shd w:val="clear" w:color="auto" w:fill="FFFFFF"/>
        </w:rPr>
        <w:t xml:space="preserve"> files by giving the following command</w:t>
      </w:r>
    </w:p>
    <w:p w:rsidR="00187E16" w:rsidRPr="00187E16" w:rsidRDefault="00187E16" w:rsidP="00187E16">
      <w:pPr>
        <w:pStyle w:val="output"/>
      </w:pPr>
      <w:r>
        <w:t xml:space="preserve">$ </w:t>
      </w:r>
      <w:proofErr w:type="spellStart"/>
      <w:proofErr w:type="gramStart"/>
      <w:r w:rsidRPr="00187E16">
        <w:t>exportfs</w:t>
      </w:r>
      <w:proofErr w:type="spellEnd"/>
      <w:proofErr w:type="gramEnd"/>
      <w:r w:rsidRPr="00187E16">
        <w:t xml:space="preserve"> –</w:t>
      </w:r>
      <w:proofErr w:type="spellStart"/>
      <w:r w:rsidRPr="00187E16">
        <w:t>rav</w:t>
      </w:r>
      <w:proofErr w:type="spellEnd"/>
    </w:p>
    <w:p w:rsidR="00187E16" w:rsidRPr="00187E16" w:rsidRDefault="00187E16" w:rsidP="00187E16">
      <w:pPr>
        <w:pStyle w:val="output"/>
      </w:pPr>
      <w:proofErr w:type="gramStart"/>
      <w:r w:rsidRPr="00187E16">
        <w:t>exporting</w:t>
      </w:r>
      <w:proofErr w:type="gramEnd"/>
      <w:r w:rsidRPr="00187E16">
        <w:t xml:space="preserve"> 192.168.1.90:/</w:t>
      </w:r>
      <w:proofErr w:type="spellStart"/>
      <w:r w:rsidRPr="00187E16">
        <w:t>var</w:t>
      </w:r>
      <w:proofErr w:type="spellEnd"/>
      <w:r w:rsidRPr="00187E16">
        <w:t>/</w:t>
      </w:r>
      <w:proofErr w:type="spellStart"/>
      <w:r w:rsidRPr="00187E16">
        <w:t>nfsshare</w:t>
      </w:r>
      <w:proofErr w:type="spellEnd"/>
    </w:p>
    <w:p w:rsidR="00187E16" w:rsidRDefault="00187E16" w:rsidP="00187E16">
      <w:pPr>
        <w:pStyle w:val="output"/>
      </w:pPr>
      <w:proofErr w:type="gramStart"/>
      <w:r w:rsidRPr="00187E16">
        <w:t>exporting</w:t>
      </w:r>
      <w:proofErr w:type="gramEnd"/>
      <w:r w:rsidRPr="00187E16">
        <w:t xml:space="preserve"> 192.168.1.91:/</w:t>
      </w:r>
      <w:proofErr w:type="spellStart"/>
      <w:r w:rsidRPr="00187E16">
        <w:t>var</w:t>
      </w:r>
      <w:proofErr w:type="spellEnd"/>
      <w:r w:rsidRPr="00187E16">
        <w:t>/</w:t>
      </w:r>
      <w:proofErr w:type="spellStart"/>
      <w:r w:rsidRPr="00187E16">
        <w:t>nfsshare</w:t>
      </w:r>
      <w:proofErr w:type="spellEnd"/>
    </w:p>
    <w:p w:rsidR="00187E16" w:rsidRDefault="00187E16" w:rsidP="00187E16"/>
    <w:p w:rsidR="00187E16" w:rsidRDefault="00187E16" w:rsidP="00187E16">
      <w:pPr>
        <w:pStyle w:val="output"/>
      </w:pPr>
      <w:r>
        <w:t xml:space="preserve">$ </w:t>
      </w:r>
      <w:proofErr w:type="spellStart"/>
      <w:proofErr w:type="gramStart"/>
      <w:r>
        <w:t>exportfs</w:t>
      </w:r>
      <w:proofErr w:type="spellEnd"/>
      <w:proofErr w:type="gramEnd"/>
      <w:r>
        <w:t xml:space="preserve"> –</w:t>
      </w:r>
      <w:proofErr w:type="spellStart"/>
      <w:r>
        <w:t>rav</w:t>
      </w:r>
      <w:proofErr w:type="spellEnd"/>
    </w:p>
    <w:p w:rsidR="00187E16" w:rsidRPr="00187E16" w:rsidRDefault="00187E16" w:rsidP="00187E16">
      <w:pPr>
        <w:pStyle w:val="output"/>
      </w:pPr>
      <w:r w:rsidRPr="00187E16">
        <w:t>/</w:t>
      </w:r>
      <w:proofErr w:type="spellStart"/>
      <w:r w:rsidRPr="00187E16">
        <w:t>var</w:t>
      </w:r>
      <w:proofErr w:type="spellEnd"/>
      <w:r w:rsidRPr="00187E16">
        <w:t>/</w:t>
      </w:r>
      <w:proofErr w:type="spellStart"/>
      <w:r w:rsidRPr="00187E16">
        <w:t>nfsshare</w:t>
      </w:r>
      <w:proofErr w:type="spellEnd"/>
      <w:r w:rsidRPr="00187E16">
        <w:t xml:space="preserve">   192.168.1.90(sync</w:t>
      </w:r>
      <w:proofErr w:type="gramStart"/>
      <w:r w:rsidRPr="00187E16">
        <w:t>,wdelay,hide,no</w:t>
      </w:r>
      <w:proofErr w:type="gramEnd"/>
      <w:r w:rsidRPr="00187E16">
        <w:t>_subtree_check,sec=sys,rw,insecure,no_root_squash,no_all_squash)</w:t>
      </w:r>
    </w:p>
    <w:p w:rsidR="00187E16" w:rsidRPr="00187E16" w:rsidRDefault="00187E16" w:rsidP="00187E16">
      <w:pPr>
        <w:pStyle w:val="output"/>
      </w:pPr>
      <w:r w:rsidRPr="00187E16">
        <w:t>/</w:t>
      </w:r>
      <w:proofErr w:type="spellStart"/>
      <w:r w:rsidRPr="00187E16">
        <w:t>var</w:t>
      </w:r>
      <w:proofErr w:type="spellEnd"/>
      <w:r w:rsidRPr="00187E16">
        <w:t>/</w:t>
      </w:r>
      <w:proofErr w:type="spellStart"/>
      <w:r w:rsidRPr="00187E16">
        <w:t>nfsshare</w:t>
      </w:r>
      <w:proofErr w:type="spellEnd"/>
      <w:r w:rsidRPr="00187E16">
        <w:t xml:space="preserve">   192.168.1.91(sync</w:t>
      </w:r>
      <w:proofErr w:type="gramStart"/>
      <w:r w:rsidRPr="00187E16">
        <w:t>,wdelay,hide,no</w:t>
      </w:r>
      <w:proofErr w:type="gramEnd"/>
      <w:r w:rsidRPr="00187E16">
        <w:t>_subtree_check,sec=sys,rw,insecure,no_root_squash,no_all_squash)</w:t>
      </w:r>
    </w:p>
    <w:p w:rsidR="00A61703" w:rsidRDefault="00DD57DB" w:rsidP="00DD57DB">
      <w:r w:rsidRPr="00DD57DB">
        <w:t>The NFS server is now ready to be used</w:t>
      </w:r>
    </w:p>
    <w:p w:rsidR="00DD57DB" w:rsidRDefault="00DD57DB" w:rsidP="00DD57DB">
      <w:pPr>
        <w:pStyle w:val="Heading1"/>
      </w:pPr>
      <w:r>
        <w:t>Install NFS client provisioner in kubemaster</w:t>
      </w:r>
    </w:p>
    <w:p w:rsidR="00A61703" w:rsidRDefault="00A61703" w:rsidP="00A61703">
      <w:r w:rsidRPr="00A61703">
        <w:t xml:space="preserve">To achieve that, we will rely on </w:t>
      </w:r>
      <w:proofErr w:type="spellStart"/>
      <w:r w:rsidRPr="00A61703">
        <w:t>Kubernetes</w:t>
      </w:r>
      <w:proofErr w:type="spellEnd"/>
      <w:r w:rsidRPr="00A61703">
        <w:t xml:space="preserve"> external storage </w:t>
      </w:r>
      <w:proofErr w:type="spellStart"/>
      <w:r w:rsidRPr="00A61703">
        <w:t>provisioner</w:t>
      </w:r>
      <w:proofErr w:type="spellEnd"/>
      <w:r w:rsidRPr="00A61703">
        <w:t xml:space="preserve"> (</w:t>
      </w:r>
      <w:hyperlink r:id="rId20" w:history="1">
        <w:r w:rsidRPr="00A61703">
          <w:rPr>
            <w:rStyle w:val="Hyperlink"/>
          </w:rPr>
          <w:t>https://github.com/kubernetes-incubator/external-storage</w:t>
        </w:r>
      </w:hyperlink>
      <w:proofErr w:type="gramStart"/>
      <w:r w:rsidRPr="00A61703">
        <w:t>) .</w:t>
      </w:r>
      <w:proofErr w:type="gramEnd"/>
      <w:r w:rsidRPr="00A61703">
        <w:t xml:space="preserve"> </w:t>
      </w:r>
    </w:p>
    <w:p w:rsidR="00A61703" w:rsidRDefault="00A61703" w:rsidP="00A61703">
      <w:r w:rsidRPr="00A61703">
        <w:t xml:space="preserve">An external </w:t>
      </w:r>
      <w:proofErr w:type="spellStart"/>
      <w:r w:rsidRPr="00A61703">
        <w:t>provisioner</w:t>
      </w:r>
      <w:proofErr w:type="spellEnd"/>
      <w:r w:rsidRPr="00A61703">
        <w:t xml:space="preserve"> is a dynamic volume </w:t>
      </w:r>
      <w:proofErr w:type="spellStart"/>
      <w:r w:rsidRPr="00A61703">
        <w:t>provisioner</w:t>
      </w:r>
      <w:proofErr w:type="spellEnd"/>
      <w:r w:rsidRPr="00A61703">
        <w:t xml:space="preserve">, whose code lives outside </w:t>
      </w:r>
      <w:proofErr w:type="spellStart"/>
      <w:r w:rsidRPr="00A61703">
        <w:t>kubernetes</w:t>
      </w:r>
      <w:proofErr w:type="spellEnd"/>
      <w:r w:rsidRPr="00A61703">
        <w:t xml:space="preserve"> code.</w:t>
      </w:r>
      <w:r w:rsidRPr="00A61703">
        <w:br/>
        <w:t xml:space="preserve">It relies on </w:t>
      </w:r>
      <w:proofErr w:type="gramStart"/>
      <w:r w:rsidRPr="00A61703">
        <w:t>an</w:t>
      </w:r>
      <w:proofErr w:type="gramEnd"/>
      <w:r w:rsidRPr="00A61703">
        <w:t> </w:t>
      </w:r>
      <w:proofErr w:type="spellStart"/>
      <w:r w:rsidRPr="00A61703">
        <w:t>StorageClass</w:t>
      </w:r>
      <w:proofErr w:type="spellEnd"/>
      <w:r w:rsidRPr="00A61703">
        <w:t> object, that defines the external </w:t>
      </w:r>
      <w:proofErr w:type="spellStart"/>
      <w:r w:rsidRPr="00A61703">
        <w:t>provisionerinstance</w:t>
      </w:r>
      <w:proofErr w:type="spellEnd"/>
      <w:r w:rsidRPr="00A61703">
        <w:t>. Then, that instance will wait for </w:t>
      </w:r>
      <w:proofErr w:type="spellStart"/>
      <w:r w:rsidRPr="00A61703">
        <w:t>PersistentVolumeClaims</w:t>
      </w:r>
      <w:proofErr w:type="spellEnd"/>
      <w:r w:rsidRPr="00A61703">
        <w:t> asking for that specific </w:t>
      </w:r>
      <w:proofErr w:type="spellStart"/>
      <w:r w:rsidRPr="00A61703">
        <w:t>StorageClass</w:t>
      </w:r>
      <w:proofErr w:type="spellEnd"/>
      <w:r w:rsidRPr="00A61703">
        <w:t>, and will automatically create </w:t>
      </w:r>
      <w:proofErr w:type="spellStart"/>
      <w:r w:rsidRPr="00A61703">
        <w:t>PersistentVolumes</w:t>
      </w:r>
      <w:proofErr w:type="spellEnd"/>
      <w:r w:rsidRPr="00A61703">
        <w:t>.</w:t>
      </w:r>
      <w:r w:rsidRPr="00A61703">
        <w:br/>
        <w:t xml:space="preserve">In that case we are relying on NFS-client </w:t>
      </w:r>
      <w:proofErr w:type="spellStart"/>
      <w:r w:rsidRPr="00A61703">
        <w:t>provisioner</w:t>
      </w:r>
      <w:proofErr w:type="spellEnd"/>
      <w:r w:rsidRPr="00A61703">
        <w:t xml:space="preserve"> </w:t>
      </w:r>
    </w:p>
    <w:p w:rsidR="00A61703" w:rsidRDefault="00A61703" w:rsidP="00A61703">
      <w:r w:rsidRPr="00A61703">
        <w:t>(</w:t>
      </w:r>
      <w:hyperlink r:id="rId21" w:history="1">
        <w:r w:rsidRPr="00A61703">
          <w:rPr>
            <w:rStyle w:val="Hyperlink"/>
          </w:rPr>
          <w:t>https://github.com/kubernetes-incubator/external-storage/tree/master/nfs-client</w:t>
        </w:r>
      </w:hyperlink>
      <w:proofErr w:type="gramStart"/>
      <w:r w:rsidRPr="00A61703">
        <w:t>) ,</w:t>
      </w:r>
      <w:proofErr w:type="gramEnd"/>
      <w:r w:rsidRPr="00A61703">
        <w:t xml:space="preserve"> that will provide those volumes, relying on an existing NFS server.</w:t>
      </w:r>
    </w:p>
    <w:p w:rsidR="00A61703" w:rsidRDefault="00A61703" w:rsidP="00A61703">
      <w:r w:rsidRPr="00A61703">
        <w:t>In order to use that, several steps are needed:</w:t>
      </w:r>
    </w:p>
    <w:p w:rsidR="00F12B3B" w:rsidRDefault="00A61703" w:rsidP="00F12B3B">
      <w:r w:rsidRPr="00A61703">
        <w:t xml:space="preserve">Clone the external-storage repository and switch to the </w:t>
      </w:r>
      <w:proofErr w:type="spellStart"/>
      <w:r w:rsidRPr="00A61703">
        <w:t>nfs</w:t>
      </w:r>
      <w:proofErr w:type="spellEnd"/>
      <w:r w:rsidRPr="00A61703">
        <w:t>-client folder:</w:t>
      </w:r>
    </w:p>
    <w:p w:rsidR="00F12B3B" w:rsidRDefault="00F12B3B" w:rsidP="00F12B3B">
      <w:pPr>
        <w:pStyle w:val="output"/>
      </w:pPr>
      <w:proofErr w:type="gramStart"/>
      <w:r>
        <w:t>yum</w:t>
      </w:r>
      <w:proofErr w:type="gramEnd"/>
      <w:r>
        <w:t xml:space="preserve"> install </w:t>
      </w:r>
      <w:proofErr w:type="spellStart"/>
      <w:r>
        <w:t>git</w:t>
      </w:r>
      <w:proofErr w:type="spellEnd"/>
      <w:r>
        <w:t xml:space="preserve"> –y</w:t>
      </w:r>
    </w:p>
    <w:p w:rsidR="00F12B3B" w:rsidRDefault="00F12B3B" w:rsidP="00F12B3B"/>
    <w:p w:rsidR="00F12B3B" w:rsidRDefault="00F12B3B" w:rsidP="00F12B3B">
      <w:pPr>
        <w:pStyle w:val="output"/>
      </w:pPr>
      <w:proofErr w:type="spellStart"/>
      <w:proofErr w:type="gramStart"/>
      <w:r w:rsidRPr="00F12B3B">
        <w:t>git</w:t>
      </w:r>
      <w:proofErr w:type="spellEnd"/>
      <w:proofErr w:type="gramEnd"/>
      <w:r w:rsidRPr="00F12B3B">
        <w:t xml:space="preserve"> clone https://github.com/kubernetes-incubator/external-storage</w:t>
      </w:r>
      <w:r w:rsidRPr="00F12B3B">
        <w:br/>
        <w:t>cd external-storage/</w:t>
      </w:r>
      <w:proofErr w:type="spellStart"/>
      <w:r w:rsidRPr="00F12B3B">
        <w:t>nfs</w:t>
      </w:r>
      <w:proofErr w:type="spellEnd"/>
      <w:r w:rsidRPr="00F12B3B">
        <w:t>-client</w:t>
      </w:r>
    </w:p>
    <w:p w:rsidR="00F12B3B" w:rsidRDefault="00F12B3B" w:rsidP="00F12B3B">
      <w:r w:rsidRPr="00F12B3B">
        <w:t xml:space="preserve">Customize </w:t>
      </w:r>
      <w:proofErr w:type="gramStart"/>
      <w:r w:rsidRPr="00F12B3B">
        <w:t>the deploy</w:t>
      </w:r>
      <w:proofErr w:type="gramEnd"/>
      <w:r w:rsidRPr="00F12B3B">
        <w:t>/</w:t>
      </w:r>
      <w:proofErr w:type="spellStart"/>
      <w:r w:rsidRPr="00F12B3B">
        <w:t>class.yaml</w:t>
      </w:r>
      <w:proofErr w:type="spellEnd"/>
      <w:r w:rsidRPr="00F12B3B">
        <w:t xml:space="preserve"> file, to give a custom </w:t>
      </w:r>
      <w:proofErr w:type="spellStart"/>
      <w:r w:rsidRPr="00F12B3B">
        <w:t>provisioner</w:t>
      </w:r>
      <w:proofErr w:type="spellEnd"/>
      <w:r w:rsidRPr="00F12B3B">
        <w:t xml:space="preserve"> name to your instance:</w:t>
      </w:r>
    </w:p>
    <w:p w:rsidR="00F12B3B" w:rsidRDefault="00F12B3B" w:rsidP="00F12B3B">
      <w:pPr>
        <w:pStyle w:val="output"/>
      </w:pPr>
      <w:r>
        <w:t xml:space="preserve">$ </w:t>
      </w:r>
      <w:proofErr w:type="gramStart"/>
      <w:r>
        <w:t>cat</w:t>
      </w:r>
      <w:proofErr w:type="gramEnd"/>
      <w:r>
        <w:t xml:space="preserve"> deploy/</w:t>
      </w:r>
      <w:proofErr w:type="spellStart"/>
      <w:r>
        <w:t>class.yaml</w:t>
      </w:r>
      <w:proofErr w:type="spellEnd"/>
    </w:p>
    <w:p w:rsidR="00F12B3B" w:rsidRDefault="00F12B3B" w:rsidP="00F12B3B">
      <w:pPr>
        <w:pStyle w:val="output"/>
      </w:pPr>
      <w:proofErr w:type="spellStart"/>
      <w:proofErr w:type="gramStart"/>
      <w:r w:rsidRPr="00F12B3B">
        <w:t>apiVersion</w:t>
      </w:r>
      <w:proofErr w:type="spellEnd"/>
      <w:proofErr w:type="gramEnd"/>
      <w:r w:rsidRPr="00F12B3B">
        <w:t>: storage.k8s.io/v1 </w:t>
      </w:r>
      <w:r w:rsidRPr="00F12B3B">
        <w:br/>
        <w:t xml:space="preserve">kind: </w:t>
      </w:r>
      <w:proofErr w:type="spellStart"/>
      <w:r w:rsidRPr="00F12B3B">
        <w:t>StorageClass</w:t>
      </w:r>
      <w:proofErr w:type="spellEnd"/>
      <w:r w:rsidRPr="00F12B3B">
        <w:t> </w:t>
      </w:r>
      <w:r w:rsidRPr="00F12B3B">
        <w:br/>
        <w:t>metadata: </w:t>
      </w:r>
      <w:r w:rsidRPr="00F12B3B">
        <w:br/>
        <w:t>  name: managed-</w:t>
      </w:r>
      <w:proofErr w:type="spellStart"/>
      <w:r w:rsidRPr="00F12B3B">
        <w:t>nfs</w:t>
      </w:r>
      <w:proofErr w:type="spellEnd"/>
      <w:r w:rsidRPr="00F12B3B">
        <w:t>-storage </w:t>
      </w:r>
      <w:r w:rsidRPr="00F12B3B">
        <w:br/>
      </w:r>
      <w:proofErr w:type="spellStart"/>
      <w:r w:rsidRPr="00F12B3B">
        <w:t>provisioner</w:t>
      </w:r>
      <w:proofErr w:type="spellEnd"/>
      <w:r w:rsidRPr="00F12B3B">
        <w:t xml:space="preserve">: </w:t>
      </w:r>
      <w:proofErr w:type="spellStart"/>
      <w:r w:rsidRPr="00F12B3B">
        <w:t>fuseim.pri</w:t>
      </w:r>
      <w:proofErr w:type="spellEnd"/>
      <w:r w:rsidRPr="00F12B3B">
        <w:t xml:space="preserve">/ifs # or choose another name, must match deployment's </w:t>
      </w:r>
      <w:proofErr w:type="spellStart"/>
      <w:r w:rsidRPr="00F12B3B">
        <w:t>env</w:t>
      </w:r>
      <w:proofErr w:type="spellEnd"/>
      <w:r w:rsidRPr="00F12B3B">
        <w:t xml:space="preserve"> PROVISIONER_NAME' </w:t>
      </w:r>
      <w:r w:rsidRPr="00F12B3B">
        <w:br/>
        <w:t>parameters:</w:t>
      </w:r>
      <w:r w:rsidRPr="00F12B3B">
        <w:br/>
        <w:t xml:space="preserve">  </w:t>
      </w:r>
      <w:proofErr w:type="spellStart"/>
      <w:r w:rsidRPr="00F12B3B">
        <w:t>archiveOnDelete</w:t>
      </w:r>
      <w:proofErr w:type="spellEnd"/>
      <w:r w:rsidRPr="00F12B3B">
        <w:t>: "false"</w:t>
      </w:r>
      <w:bookmarkStart w:id="0" w:name="_GoBack"/>
      <w:bookmarkEnd w:id="0"/>
    </w:p>
    <w:p w:rsidR="00F12B3B" w:rsidRDefault="00F12B3B" w:rsidP="00F12B3B">
      <w:r w:rsidRPr="00F12B3B">
        <w:lastRenderedPageBreak/>
        <w:t xml:space="preserve">Customize </w:t>
      </w:r>
      <w:proofErr w:type="gramStart"/>
      <w:r w:rsidRPr="00F12B3B">
        <w:t>the deploy</w:t>
      </w:r>
      <w:proofErr w:type="gramEnd"/>
      <w:r w:rsidRPr="00F12B3B">
        <w:t>/</w:t>
      </w:r>
      <w:proofErr w:type="spellStart"/>
      <w:r w:rsidRPr="00F12B3B">
        <w:t>deployment.yaml</w:t>
      </w:r>
      <w:proofErr w:type="spellEnd"/>
      <w:r w:rsidRPr="00F12B3B">
        <w:t xml:space="preserve"> file, to specify the location and folder for your NFS server, and to give the right </w:t>
      </w:r>
      <w:proofErr w:type="spellStart"/>
      <w:r w:rsidRPr="00F12B3B">
        <w:t>provisioner</w:t>
      </w:r>
      <w:proofErr w:type="spellEnd"/>
      <w:r w:rsidRPr="00F12B3B">
        <w:t xml:space="preserve"> name:</w:t>
      </w:r>
    </w:p>
    <w:p w:rsidR="00F12B3B" w:rsidRDefault="00F12B3B" w:rsidP="00F12B3B">
      <w:pPr>
        <w:pStyle w:val="output"/>
      </w:pPr>
      <w:r>
        <w:t xml:space="preserve">$ </w:t>
      </w:r>
      <w:proofErr w:type="gramStart"/>
      <w:r>
        <w:t>cat</w:t>
      </w:r>
      <w:proofErr w:type="gramEnd"/>
      <w:r>
        <w:t xml:space="preserve"> deploy/</w:t>
      </w:r>
      <w:proofErr w:type="spellStart"/>
      <w:r>
        <w:t>deployment.yaml</w:t>
      </w:r>
      <w:proofErr w:type="spellEnd"/>
    </w:p>
    <w:p w:rsidR="007F7DF6" w:rsidRDefault="007F7DF6" w:rsidP="00F12B3B">
      <w:pPr>
        <w:pStyle w:val="output"/>
      </w:pPr>
      <w:proofErr w:type="spellStart"/>
      <w:proofErr w:type="gramStart"/>
      <w:r w:rsidRPr="00F12B3B">
        <w:t>apiVersion</w:t>
      </w:r>
      <w:proofErr w:type="spellEnd"/>
      <w:proofErr w:type="gramEnd"/>
      <w:r w:rsidRPr="00F12B3B">
        <w:t>: v1</w:t>
      </w:r>
    </w:p>
    <w:p w:rsidR="00F12B3B" w:rsidRDefault="00F12B3B" w:rsidP="00F12B3B">
      <w:pPr>
        <w:pStyle w:val="output"/>
      </w:pPr>
      <w:r w:rsidRPr="00F12B3B">
        <w:t xml:space="preserve">kind: </w:t>
      </w:r>
      <w:proofErr w:type="spellStart"/>
      <w:r w:rsidRPr="00F12B3B">
        <w:t>ServiceAccount</w:t>
      </w:r>
      <w:proofErr w:type="spellEnd"/>
      <w:r w:rsidRPr="00F12B3B">
        <w:t> </w:t>
      </w:r>
      <w:r w:rsidRPr="00F12B3B">
        <w:br/>
        <w:t>metadata:</w:t>
      </w:r>
      <w:r w:rsidRPr="00F12B3B">
        <w:br/>
        <w:t xml:space="preserve">  name: </w:t>
      </w:r>
      <w:proofErr w:type="spellStart"/>
      <w:r w:rsidRPr="00F12B3B">
        <w:t>nfs</w:t>
      </w:r>
      <w:proofErr w:type="spellEnd"/>
      <w:r w:rsidRPr="00F12B3B">
        <w:t>-client-</w:t>
      </w:r>
      <w:proofErr w:type="spellStart"/>
      <w:r w:rsidRPr="00F12B3B">
        <w:t>provisioner</w:t>
      </w:r>
      <w:proofErr w:type="spellEnd"/>
      <w:r w:rsidRPr="00F12B3B">
        <w:t> </w:t>
      </w:r>
      <w:r w:rsidRPr="00F12B3B">
        <w:br/>
        <w:t>--- </w:t>
      </w:r>
      <w:r w:rsidRPr="00F12B3B">
        <w:br/>
        <w:t>kind: Deployment </w:t>
      </w:r>
      <w:r w:rsidRPr="00F12B3B">
        <w:br/>
      </w:r>
      <w:proofErr w:type="spellStart"/>
      <w:r w:rsidRPr="00F12B3B">
        <w:t>apiVersion</w:t>
      </w:r>
      <w:proofErr w:type="spellEnd"/>
      <w:r w:rsidRPr="00F12B3B">
        <w:t>: extensions/v1beta1 </w:t>
      </w:r>
      <w:r w:rsidRPr="00F12B3B">
        <w:br/>
        <w:t>metadata: </w:t>
      </w:r>
      <w:r w:rsidRPr="00F12B3B">
        <w:br/>
        <w:t xml:space="preserve">  name: </w:t>
      </w:r>
      <w:proofErr w:type="spellStart"/>
      <w:r w:rsidRPr="00F12B3B">
        <w:t>nfs</w:t>
      </w:r>
      <w:proofErr w:type="spellEnd"/>
      <w:r w:rsidRPr="00F12B3B">
        <w:t>-client-</w:t>
      </w:r>
      <w:proofErr w:type="spellStart"/>
      <w:r w:rsidRPr="00F12B3B">
        <w:t>provisioner</w:t>
      </w:r>
      <w:proofErr w:type="spellEnd"/>
      <w:r w:rsidRPr="00F12B3B">
        <w:t> </w:t>
      </w:r>
      <w:r w:rsidRPr="00F12B3B">
        <w:br/>
        <w:t>spec: </w:t>
      </w:r>
      <w:r w:rsidRPr="00F12B3B">
        <w:br/>
        <w:t>  replicas: 1 </w:t>
      </w:r>
      <w:r w:rsidRPr="00F12B3B">
        <w:br/>
        <w:t>  strategy: </w:t>
      </w:r>
      <w:r w:rsidRPr="00F12B3B">
        <w:br/>
        <w:t>    type: Recreate </w:t>
      </w:r>
      <w:r w:rsidRPr="00F12B3B">
        <w:br/>
        <w:t>  template: </w:t>
      </w:r>
      <w:r w:rsidRPr="00F12B3B">
        <w:br/>
        <w:t>   metadata: </w:t>
      </w:r>
      <w:r w:rsidRPr="00F12B3B">
        <w:br/>
        <w:t>    labels: </w:t>
      </w:r>
      <w:r w:rsidRPr="00F12B3B">
        <w:br/>
        <w:t xml:space="preserve">      app: </w:t>
      </w:r>
      <w:proofErr w:type="spellStart"/>
      <w:r w:rsidRPr="00F12B3B">
        <w:t>nfs</w:t>
      </w:r>
      <w:proofErr w:type="spellEnd"/>
      <w:r w:rsidRPr="00F12B3B">
        <w:t>-client-</w:t>
      </w:r>
      <w:proofErr w:type="spellStart"/>
      <w:r w:rsidRPr="00F12B3B">
        <w:t>provisioner</w:t>
      </w:r>
      <w:proofErr w:type="spellEnd"/>
      <w:r w:rsidRPr="00F12B3B">
        <w:t> </w:t>
      </w:r>
      <w:r w:rsidRPr="00F12B3B">
        <w:br/>
        <w:t>   spec: </w:t>
      </w:r>
      <w:r w:rsidRPr="00F12B3B">
        <w:br/>
        <w:t xml:space="preserve">     </w:t>
      </w:r>
      <w:proofErr w:type="spellStart"/>
      <w:r w:rsidRPr="00F12B3B">
        <w:t>serviceAccountName</w:t>
      </w:r>
      <w:proofErr w:type="spellEnd"/>
      <w:r w:rsidRPr="00F12B3B">
        <w:t xml:space="preserve">: </w:t>
      </w:r>
      <w:proofErr w:type="spellStart"/>
      <w:r w:rsidRPr="00F12B3B">
        <w:t>nfs</w:t>
      </w:r>
      <w:proofErr w:type="spellEnd"/>
      <w:r w:rsidRPr="00F12B3B">
        <w:t>-client-</w:t>
      </w:r>
      <w:proofErr w:type="spellStart"/>
      <w:r w:rsidRPr="00F12B3B">
        <w:t>provisioner</w:t>
      </w:r>
      <w:proofErr w:type="spellEnd"/>
      <w:r w:rsidRPr="00F12B3B">
        <w:t> </w:t>
      </w:r>
      <w:r w:rsidRPr="00F12B3B">
        <w:br/>
        <w:t>     containers: </w:t>
      </w:r>
      <w:r w:rsidRPr="00F12B3B">
        <w:br/>
        <w:t xml:space="preserve">       - name: </w:t>
      </w:r>
      <w:proofErr w:type="spellStart"/>
      <w:r w:rsidRPr="00F12B3B">
        <w:t>nfs</w:t>
      </w:r>
      <w:proofErr w:type="spellEnd"/>
      <w:r w:rsidRPr="00F12B3B">
        <w:t>-client-</w:t>
      </w:r>
      <w:proofErr w:type="spellStart"/>
      <w:r w:rsidRPr="00F12B3B">
        <w:t>provisioner</w:t>
      </w:r>
      <w:proofErr w:type="spellEnd"/>
      <w:r w:rsidRPr="00F12B3B">
        <w:t> </w:t>
      </w:r>
      <w:r w:rsidRPr="00F12B3B">
        <w:br/>
        <w:t>         image: quay.io/</w:t>
      </w:r>
      <w:proofErr w:type="spellStart"/>
      <w:r w:rsidRPr="00F12B3B">
        <w:t>external_storage</w:t>
      </w:r>
      <w:proofErr w:type="spellEnd"/>
      <w:r w:rsidRPr="00F12B3B">
        <w:t>/</w:t>
      </w:r>
      <w:proofErr w:type="spellStart"/>
      <w:r w:rsidRPr="00F12B3B">
        <w:t>nfs-client-provisioner:latest</w:t>
      </w:r>
      <w:proofErr w:type="spellEnd"/>
      <w:r w:rsidRPr="00F12B3B">
        <w:t> </w:t>
      </w:r>
      <w:r w:rsidRPr="00F12B3B">
        <w:br/>
        <w:t xml:space="preserve">         </w:t>
      </w:r>
      <w:proofErr w:type="spellStart"/>
      <w:r w:rsidRPr="00F12B3B">
        <w:t>volumeMounts</w:t>
      </w:r>
      <w:proofErr w:type="spellEnd"/>
      <w:r w:rsidRPr="00F12B3B">
        <w:t>: </w:t>
      </w:r>
      <w:r w:rsidRPr="00F12B3B">
        <w:br/>
        <w:t xml:space="preserve">           - name: </w:t>
      </w:r>
      <w:proofErr w:type="spellStart"/>
      <w:r w:rsidRPr="00F12B3B">
        <w:t>nfs</w:t>
      </w:r>
      <w:proofErr w:type="spellEnd"/>
      <w:r w:rsidRPr="00F12B3B">
        <w:t>-client-root </w:t>
      </w:r>
      <w:r w:rsidRPr="00F12B3B">
        <w:br/>
        <w:t xml:space="preserve">             </w:t>
      </w:r>
      <w:proofErr w:type="spellStart"/>
      <w:r w:rsidRPr="00F12B3B">
        <w:t>mountPath</w:t>
      </w:r>
      <w:proofErr w:type="spellEnd"/>
      <w:r w:rsidRPr="00F12B3B">
        <w:t>: /</w:t>
      </w:r>
      <w:proofErr w:type="spellStart"/>
      <w:r w:rsidRPr="00F12B3B">
        <w:t>persistentvolumes</w:t>
      </w:r>
      <w:proofErr w:type="spellEnd"/>
      <w:r w:rsidRPr="00F12B3B">
        <w:t> </w:t>
      </w:r>
      <w:r w:rsidRPr="00F12B3B">
        <w:br/>
        <w:t xml:space="preserve">         </w:t>
      </w:r>
      <w:proofErr w:type="spellStart"/>
      <w:r w:rsidRPr="00F12B3B">
        <w:t>env</w:t>
      </w:r>
      <w:proofErr w:type="spellEnd"/>
      <w:r w:rsidRPr="00F12B3B">
        <w:t>: </w:t>
      </w:r>
      <w:r w:rsidRPr="00F12B3B">
        <w:br/>
        <w:t>           - name: PROVISIONER_NAME </w:t>
      </w:r>
      <w:r w:rsidRPr="00F12B3B">
        <w:br/>
        <w:t xml:space="preserve">             value: </w:t>
      </w:r>
      <w:proofErr w:type="spellStart"/>
      <w:r w:rsidRPr="00F12B3B">
        <w:t>fuseim.pri</w:t>
      </w:r>
      <w:proofErr w:type="spellEnd"/>
      <w:r w:rsidRPr="00F12B3B">
        <w:t>/ifs # or choose another name, must match </w:t>
      </w:r>
      <w:r w:rsidRPr="00F12B3B">
        <w:br/>
        <w:t>           - name: NFS_SERVER </w:t>
      </w:r>
      <w:r w:rsidRPr="00F12B3B">
        <w:br/>
        <w:t>             value:</w:t>
      </w:r>
      <w:r w:rsidR="007F7DF6">
        <w:t xml:space="preserve"> 192.168.1.90</w:t>
      </w:r>
      <w:r w:rsidRPr="00F12B3B">
        <w:t> </w:t>
      </w:r>
      <w:r w:rsidR="007F7DF6">
        <w:t xml:space="preserve">    #</w:t>
      </w:r>
      <w:r w:rsidRPr="00F12B3B">
        <w:t>&lt;&lt;IP_OF_YOUR_NFS_SERVER&gt;&gt; </w:t>
      </w:r>
      <w:r w:rsidRPr="00F12B3B">
        <w:br/>
        <w:t>           - name: NFS_PATH </w:t>
      </w:r>
      <w:r w:rsidRPr="00F12B3B">
        <w:br/>
        <w:t>             value: </w:t>
      </w:r>
      <w:r w:rsidR="007F7DF6" w:rsidRPr="007F7DF6">
        <w:t>/</w:t>
      </w:r>
      <w:proofErr w:type="spellStart"/>
      <w:r w:rsidR="007F7DF6" w:rsidRPr="007F7DF6">
        <w:t>var</w:t>
      </w:r>
      <w:proofErr w:type="spellEnd"/>
      <w:r w:rsidR="007F7DF6" w:rsidRPr="007F7DF6">
        <w:t>/</w:t>
      </w:r>
      <w:proofErr w:type="spellStart"/>
      <w:r w:rsidR="007F7DF6" w:rsidRPr="007F7DF6">
        <w:t>nfsshare</w:t>
      </w:r>
      <w:proofErr w:type="spellEnd"/>
      <w:r w:rsidR="007F7DF6">
        <w:t xml:space="preserve">    #</w:t>
      </w:r>
      <w:r w:rsidRPr="00F12B3B">
        <w:t>&lt;&lt;PATH_TO_NFS_SHARED_FOLDER&gt;&gt;</w:t>
      </w:r>
      <w:r w:rsidRPr="00F12B3B">
        <w:br/>
        <w:t>     volumes: </w:t>
      </w:r>
      <w:r w:rsidRPr="00F12B3B">
        <w:br/>
        <w:t xml:space="preserve">       - name: </w:t>
      </w:r>
      <w:proofErr w:type="spellStart"/>
      <w:r w:rsidRPr="00F12B3B">
        <w:t>nfs</w:t>
      </w:r>
      <w:proofErr w:type="spellEnd"/>
      <w:r w:rsidRPr="00F12B3B">
        <w:t>-client-root </w:t>
      </w:r>
      <w:r w:rsidRPr="00F12B3B">
        <w:br/>
        <w:t xml:space="preserve">         </w:t>
      </w:r>
      <w:proofErr w:type="spellStart"/>
      <w:r w:rsidRPr="00F12B3B">
        <w:t>nfs</w:t>
      </w:r>
      <w:proofErr w:type="spellEnd"/>
      <w:r w:rsidRPr="00F12B3B">
        <w:t>: </w:t>
      </w:r>
      <w:r w:rsidRPr="00F12B3B">
        <w:br/>
        <w:t>           server: </w:t>
      </w:r>
      <w:r w:rsidR="007F7DF6">
        <w:t>192.168.1.90       #</w:t>
      </w:r>
      <w:r w:rsidRPr="00F12B3B">
        <w:t>&lt;&lt;IP_OF_YOUR_NFS_SERVER&gt;&gt;</w:t>
      </w:r>
      <w:r w:rsidRPr="00F12B3B">
        <w:br/>
        <w:t>           path: </w:t>
      </w:r>
      <w:r w:rsidR="007F7DF6" w:rsidRPr="007F7DF6">
        <w:t>/</w:t>
      </w:r>
      <w:proofErr w:type="spellStart"/>
      <w:r w:rsidR="007F7DF6" w:rsidRPr="007F7DF6">
        <w:t>var</w:t>
      </w:r>
      <w:proofErr w:type="spellEnd"/>
      <w:r w:rsidR="007F7DF6" w:rsidRPr="007F7DF6">
        <w:t>/</w:t>
      </w:r>
      <w:proofErr w:type="spellStart"/>
      <w:r w:rsidR="007F7DF6" w:rsidRPr="007F7DF6">
        <w:t>nfsshare</w:t>
      </w:r>
      <w:proofErr w:type="spellEnd"/>
      <w:r w:rsidR="007F7DF6">
        <w:t xml:space="preserve">        #</w:t>
      </w:r>
      <w:r w:rsidRPr="00F12B3B">
        <w:t>&lt;&lt;PATH_TO_NFS_SHARED_FOLDER&gt;&gt;</w:t>
      </w:r>
      <w:r w:rsidRPr="00F12B3B">
        <w:br/>
        <w:t xml:space="preserve">           </w:t>
      </w:r>
    </w:p>
    <w:p w:rsidR="00F12B3B" w:rsidRDefault="007F7DF6" w:rsidP="00F12B3B">
      <w:proofErr w:type="gramStart"/>
      <w:r>
        <w:t>check</w:t>
      </w:r>
      <w:proofErr w:type="gramEnd"/>
      <w:r>
        <w:t xml:space="preserve"> the deploy/</w:t>
      </w:r>
      <w:proofErr w:type="spellStart"/>
      <w:r>
        <w:t>rbac.yaml</w:t>
      </w:r>
      <w:proofErr w:type="spellEnd"/>
    </w:p>
    <w:p w:rsidR="007F7DF6" w:rsidRDefault="007F7DF6" w:rsidP="007F7DF6">
      <w:pPr>
        <w:pStyle w:val="output"/>
      </w:pPr>
      <w:r>
        <w:t xml:space="preserve">$ </w:t>
      </w:r>
      <w:proofErr w:type="gramStart"/>
      <w:r>
        <w:t>cat</w:t>
      </w:r>
      <w:proofErr w:type="gramEnd"/>
      <w:r>
        <w:t xml:space="preserve"> deploy/</w:t>
      </w:r>
      <w:proofErr w:type="spellStart"/>
      <w:r>
        <w:t>rbac.yaml</w:t>
      </w:r>
      <w:proofErr w:type="spellEnd"/>
    </w:p>
    <w:p w:rsidR="007F7DF6" w:rsidRDefault="007F7DF6" w:rsidP="007F7DF6">
      <w:pPr>
        <w:pStyle w:val="output"/>
      </w:pPr>
    </w:p>
    <w:p w:rsidR="007F7DF6" w:rsidRDefault="007F7DF6" w:rsidP="007F7DF6">
      <w:pPr>
        <w:pStyle w:val="output"/>
      </w:pPr>
      <w:proofErr w:type="gramStart"/>
      <w:r>
        <w:t>kind</w:t>
      </w:r>
      <w:proofErr w:type="gramEnd"/>
      <w:r>
        <w:t xml:space="preserve">: </w:t>
      </w:r>
      <w:proofErr w:type="spellStart"/>
      <w:r>
        <w:t>ServiceAccount</w:t>
      </w:r>
      <w:proofErr w:type="spellEnd"/>
    </w:p>
    <w:p w:rsidR="007F7DF6" w:rsidRDefault="007F7DF6" w:rsidP="007F7DF6">
      <w:pPr>
        <w:pStyle w:val="output"/>
      </w:pPr>
      <w:proofErr w:type="spellStart"/>
      <w:proofErr w:type="gramStart"/>
      <w:r>
        <w:t>apiVersion</w:t>
      </w:r>
      <w:proofErr w:type="spellEnd"/>
      <w:proofErr w:type="gramEnd"/>
      <w:r>
        <w:t>: v1</w:t>
      </w:r>
    </w:p>
    <w:p w:rsidR="007F7DF6" w:rsidRDefault="007F7DF6" w:rsidP="007F7DF6">
      <w:pPr>
        <w:pStyle w:val="output"/>
      </w:pPr>
      <w:proofErr w:type="gramStart"/>
      <w:r>
        <w:t>metadata</w:t>
      </w:r>
      <w:proofErr w:type="gramEnd"/>
      <w:r>
        <w:t>:</w:t>
      </w:r>
    </w:p>
    <w:p w:rsidR="007F7DF6" w:rsidRDefault="007F7DF6" w:rsidP="007F7DF6">
      <w:pPr>
        <w:pStyle w:val="output"/>
      </w:pPr>
      <w:r>
        <w:t xml:space="preserve">  </w:t>
      </w:r>
      <w:proofErr w:type="gramStart"/>
      <w:r>
        <w:t>name</w:t>
      </w:r>
      <w:proofErr w:type="gramEnd"/>
      <w:r>
        <w:t xml:space="preserve">: </w:t>
      </w:r>
      <w:proofErr w:type="spellStart"/>
      <w:r>
        <w:t>nfs</w:t>
      </w:r>
      <w:proofErr w:type="spellEnd"/>
      <w:r>
        <w:t>-client-</w:t>
      </w:r>
      <w:proofErr w:type="spellStart"/>
      <w:r>
        <w:t>provisioner</w:t>
      </w:r>
      <w:proofErr w:type="spellEnd"/>
    </w:p>
    <w:p w:rsidR="007F7DF6" w:rsidRDefault="007F7DF6" w:rsidP="007F7DF6">
      <w:pPr>
        <w:pStyle w:val="output"/>
      </w:pPr>
      <w:r>
        <w:lastRenderedPageBreak/>
        <w:t>---</w:t>
      </w:r>
    </w:p>
    <w:p w:rsidR="007F7DF6" w:rsidRDefault="007F7DF6" w:rsidP="007F7DF6">
      <w:pPr>
        <w:pStyle w:val="output"/>
      </w:pPr>
      <w:proofErr w:type="gramStart"/>
      <w:r>
        <w:t>kind</w:t>
      </w:r>
      <w:proofErr w:type="gramEnd"/>
      <w:r>
        <w:t xml:space="preserve">: </w:t>
      </w:r>
      <w:proofErr w:type="spellStart"/>
      <w:r>
        <w:t>ClusterRole</w:t>
      </w:r>
      <w:proofErr w:type="spellEnd"/>
    </w:p>
    <w:p w:rsidR="007F7DF6" w:rsidRDefault="007F7DF6" w:rsidP="007F7DF6">
      <w:pPr>
        <w:pStyle w:val="output"/>
      </w:pPr>
      <w:proofErr w:type="spellStart"/>
      <w:proofErr w:type="gramStart"/>
      <w:r>
        <w:t>apiVersion</w:t>
      </w:r>
      <w:proofErr w:type="spellEnd"/>
      <w:proofErr w:type="gramEnd"/>
      <w:r>
        <w:t>: rbac.authorization.k8s.io/v1</w:t>
      </w:r>
    </w:p>
    <w:p w:rsidR="007F7DF6" w:rsidRDefault="007F7DF6" w:rsidP="007F7DF6">
      <w:pPr>
        <w:pStyle w:val="output"/>
      </w:pPr>
      <w:proofErr w:type="gramStart"/>
      <w:r>
        <w:t>metadata</w:t>
      </w:r>
      <w:proofErr w:type="gramEnd"/>
      <w:r>
        <w:t>:</w:t>
      </w:r>
    </w:p>
    <w:p w:rsidR="007F7DF6" w:rsidRDefault="007F7DF6" w:rsidP="007F7DF6">
      <w:pPr>
        <w:pStyle w:val="output"/>
      </w:pPr>
      <w:r>
        <w:t xml:space="preserve">  </w:t>
      </w:r>
      <w:proofErr w:type="gramStart"/>
      <w:r>
        <w:t>name</w:t>
      </w:r>
      <w:proofErr w:type="gramEnd"/>
      <w:r>
        <w:t xml:space="preserve">: </w:t>
      </w:r>
      <w:proofErr w:type="spellStart"/>
      <w:r>
        <w:t>nfs</w:t>
      </w:r>
      <w:proofErr w:type="spellEnd"/>
      <w:r>
        <w:t>-client-</w:t>
      </w:r>
      <w:proofErr w:type="spellStart"/>
      <w:r>
        <w:t>provisioner</w:t>
      </w:r>
      <w:proofErr w:type="spellEnd"/>
      <w:r>
        <w:t>-runner</w:t>
      </w:r>
    </w:p>
    <w:p w:rsidR="007F7DF6" w:rsidRDefault="007F7DF6" w:rsidP="007F7DF6">
      <w:pPr>
        <w:pStyle w:val="output"/>
      </w:pPr>
      <w:proofErr w:type="gramStart"/>
      <w:r>
        <w:t>rules</w:t>
      </w:r>
      <w:proofErr w:type="gramEnd"/>
      <w:r>
        <w:t>:</w:t>
      </w:r>
    </w:p>
    <w:p w:rsidR="007F7DF6" w:rsidRDefault="007F7DF6" w:rsidP="007F7DF6">
      <w:pPr>
        <w:pStyle w:val="output"/>
      </w:pPr>
      <w:r>
        <w:t xml:space="preserve">  - </w:t>
      </w:r>
      <w:proofErr w:type="spellStart"/>
      <w:proofErr w:type="gramStart"/>
      <w:r>
        <w:t>apiGroups</w:t>
      </w:r>
      <w:proofErr w:type="spellEnd"/>
      <w:proofErr w:type="gramEnd"/>
      <w:r>
        <w:t>: [""]</w:t>
      </w:r>
    </w:p>
    <w:p w:rsidR="007F7DF6" w:rsidRDefault="007F7DF6" w:rsidP="007F7DF6">
      <w:pPr>
        <w:pStyle w:val="output"/>
      </w:pPr>
      <w:r>
        <w:t xml:space="preserve">    </w:t>
      </w:r>
      <w:proofErr w:type="gramStart"/>
      <w:r>
        <w:t>resources</w:t>
      </w:r>
      <w:proofErr w:type="gramEnd"/>
      <w:r>
        <w:t>: ["</w:t>
      </w:r>
      <w:proofErr w:type="spellStart"/>
      <w:r>
        <w:t>persistentvolumes</w:t>
      </w:r>
      <w:proofErr w:type="spellEnd"/>
      <w:r>
        <w:t>"]</w:t>
      </w:r>
    </w:p>
    <w:p w:rsidR="007F7DF6" w:rsidRDefault="007F7DF6" w:rsidP="007F7DF6">
      <w:pPr>
        <w:pStyle w:val="output"/>
      </w:pPr>
      <w:r>
        <w:t xml:space="preserve">    </w:t>
      </w:r>
      <w:proofErr w:type="gramStart"/>
      <w:r>
        <w:t>verbs</w:t>
      </w:r>
      <w:proofErr w:type="gramEnd"/>
      <w:r>
        <w:t>: ["get", "list", "watch", "create", "delete"]</w:t>
      </w:r>
    </w:p>
    <w:p w:rsidR="007F7DF6" w:rsidRDefault="007F7DF6" w:rsidP="007F7DF6">
      <w:pPr>
        <w:pStyle w:val="output"/>
      </w:pPr>
      <w:r>
        <w:t xml:space="preserve">  - </w:t>
      </w:r>
      <w:proofErr w:type="spellStart"/>
      <w:proofErr w:type="gramStart"/>
      <w:r>
        <w:t>apiGroups</w:t>
      </w:r>
      <w:proofErr w:type="spellEnd"/>
      <w:proofErr w:type="gramEnd"/>
      <w:r>
        <w:t>: [""]</w:t>
      </w:r>
    </w:p>
    <w:p w:rsidR="007F7DF6" w:rsidRDefault="007F7DF6" w:rsidP="007F7DF6">
      <w:pPr>
        <w:pStyle w:val="output"/>
      </w:pPr>
      <w:r>
        <w:t xml:space="preserve">    </w:t>
      </w:r>
      <w:proofErr w:type="gramStart"/>
      <w:r>
        <w:t>resources</w:t>
      </w:r>
      <w:proofErr w:type="gramEnd"/>
      <w:r>
        <w:t>: ["</w:t>
      </w:r>
      <w:proofErr w:type="spellStart"/>
      <w:r>
        <w:t>persistentvolumeclaims</w:t>
      </w:r>
      <w:proofErr w:type="spellEnd"/>
      <w:r>
        <w:t>"]</w:t>
      </w:r>
    </w:p>
    <w:p w:rsidR="007F7DF6" w:rsidRDefault="007F7DF6" w:rsidP="007F7DF6">
      <w:pPr>
        <w:pStyle w:val="output"/>
      </w:pPr>
      <w:r>
        <w:t xml:space="preserve">    </w:t>
      </w:r>
      <w:proofErr w:type="gramStart"/>
      <w:r>
        <w:t>verbs</w:t>
      </w:r>
      <w:proofErr w:type="gramEnd"/>
      <w:r>
        <w:t>: ["get", "list", "watch", "update"]</w:t>
      </w:r>
    </w:p>
    <w:p w:rsidR="007F7DF6" w:rsidRDefault="007F7DF6" w:rsidP="007F7DF6">
      <w:pPr>
        <w:pStyle w:val="output"/>
      </w:pPr>
      <w:r>
        <w:t xml:space="preserve">  - </w:t>
      </w:r>
      <w:proofErr w:type="spellStart"/>
      <w:proofErr w:type="gramStart"/>
      <w:r>
        <w:t>apiGroups</w:t>
      </w:r>
      <w:proofErr w:type="spellEnd"/>
      <w:proofErr w:type="gramEnd"/>
      <w:r>
        <w:t>: ["storage.k8s.io"]</w:t>
      </w:r>
    </w:p>
    <w:p w:rsidR="007F7DF6" w:rsidRDefault="007F7DF6" w:rsidP="007F7DF6">
      <w:pPr>
        <w:pStyle w:val="output"/>
      </w:pPr>
      <w:r>
        <w:t xml:space="preserve">    </w:t>
      </w:r>
      <w:proofErr w:type="gramStart"/>
      <w:r>
        <w:t>resources</w:t>
      </w:r>
      <w:proofErr w:type="gramEnd"/>
      <w:r>
        <w:t>: ["</w:t>
      </w:r>
      <w:proofErr w:type="spellStart"/>
      <w:r>
        <w:t>storageclasses</w:t>
      </w:r>
      <w:proofErr w:type="spellEnd"/>
      <w:r>
        <w:t>"]</w:t>
      </w:r>
    </w:p>
    <w:p w:rsidR="007F7DF6" w:rsidRDefault="007F7DF6" w:rsidP="007F7DF6">
      <w:pPr>
        <w:pStyle w:val="output"/>
      </w:pPr>
      <w:r>
        <w:t xml:space="preserve">    </w:t>
      </w:r>
      <w:proofErr w:type="gramStart"/>
      <w:r>
        <w:t>verbs</w:t>
      </w:r>
      <w:proofErr w:type="gramEnd"/>
      <w:r>
        <w:t>: ["get", "list", "watch"]</w:t>
      </w:r>
    </w:p>
    <w:p w:rsidR="007F7DF6" w:rsidRDefault="007F7DF6" w:rsidP="007F7DF6">
      <w:pPr>
        <w:pStyle w:val="output"/>
      </w:pPr>
      <w:r>
        <w:t xml:space="preserve">  - </w:t>
      </w:r>
      <w:proofErr w:type="spellStart"/>
      <w:proofErr w:type="gramStart"/>
      <w:r>
        <w:t>apiGroups</w:t>
      </w:r>
      <w:proofErr w:type="spellEnd"/>
      <w:proofErr w:type="gramEnd"/>
      <w:r>
        <w:t>: [""]</w:t>
      </w:r>
    </w:p>
    <w:p w:rsidR="007F7DF6" w:rsidRDefault="007F7DF6" w:rsidP="007F7DF6">
      <w:pPr>
        <w:pStyle w:val="output"/>
      </w:pPr>
      <w:r>
        <w:t xml:space="preserve">    </w:t>
      </w:r>
      <w:proofErr w:type="gramStart"/>
      <w:r>
        <w:t>resources</w:t>
      </w:r>
      <w:proofErr w:type="gramEnd"/>
      <w:r>
        <w:t>: ["events"]</w:t>
      </w:r>
    </w:p>
    <w:p w:rsidR="007F7DF6" w:rsidRDefault="007F7DF6" w:rsidP="007F7DF6">
      <w:pPr>
        <w:pStyle w:val="output"/>
      </w:pPr>
      <w:r>
        <w:t xml:space="preserve">    </w:t>
      </w:r>
      <w:proofErr w:type="gramStart"/>
      <w:r>
        <w:t>verbs</w:t>
      </w:r>
      <w:proofErr w:type="gramEnd"/>
      <w:r>
        <w:t>: ["create", "update", "patch"]</w:t>
      </w:r>
    </w:p>
    <w:p w:rsidR="007F7DF6" w:rsidRDefault="007F7DF6" w:rsidP="007F7DF6">
      <w:pPr>
        <w:pStyle w:val="output"/>
      </w:pPr>
      <w:r>
        <w:t>---</w:t>
      </w:r>
    </w:p>
    <w:p w:rsidR="007F7DF6" w:rsidRDefault="007F7DF6" w:rsidP="007F7DF6">
      <w:pPr>
        <w:pStyle w:val="output"/>
      </w:pPr>
      <w:proofErr w:type="gramStart"/>
      <w:r>
        <w:t>kind</w:t>
      </w:r>
      <w:proofErr w:type="gramEnd"/>
      <w:r>
        <w:t xml:space="preserve">: </w:t>
      </w:r>
      <w:proofErr w:type="spellStart"/>
      <w:r>
        <w:t>ClusterRoleBinding</w:t>
      </w:r>
      <w:proofErr w:type="spellEnd"/>
    </w:p>
    <w:p w:rsidR="007F7DF6" w:rsidRDefault="007F7DF6" w:rsidP="007F7DF6">
      <w:pPr>
        <w:pStyle w:val="output"/>
      </w:pPr>
      <w:proofErr w:type="spellStart"/>
      <w:proofErr w:type="gramStart"/>
      <w:r>
        <w:t>apiVersion</w:t>
      </w:r>
      <w:proofErr w:type="spellEnd"/>
      <w:proofErr w:type="gramEnd"/>
      <w:r>
        <w:t>: rbac.authorization.k8s.io/v1</w:t>
      </w:r>
    </w:p>
    <w:p w:rsidR="007F7DF6" w:rsidRDefault="007F7DF6" w:rsidP="007F7DF6">
      <w:pPr>
        <w:pStyle w:val="output"/>
      </w:pPr>
      <w:proofErr w:type="gramStart"/>
      <w:r>
        <w:t>metadata</w:t>
      </w:r>
      <w:proofErr w:type="gramEnd"/>
      <w:r>
        <w:t>:</w:t>
      </w:r>
    </w:p>
    <w:p w:rsidR="007F7DF6" w:rsidRDefault="007F7DF6" w:rsidP="007F7DF6">
      <w:pPr>
        <w:pStyle w:val="output"/>
      </w:pPr>
      <w:r>
        <w:t xml:space="preserve">  </w:t>
      </w:r>
      <w:proofErr w:type="gramStart"/>
      <w:r>
        <w:t>name</w:t>
      </w:r>
      <w:proofErr w:type="gramEnd"/>
      <w:r>
        <w:t>: run-</w:t>
      </w:r>
      <w:proofErr w:type="spellStart"/>
      <w:r>
        <w:t>nfs</w:t>
      </w:r>
      <w:proofErr w:type="spellEnd"/>
      <w:r>
        <w:t>-client-</w:t>
      </w:r>
      <w:proofErr w:type="spellStart"/>
      <w:r>
        <w:t>provisioner</w:t>
      </w:r>
      <w:proofErr w:type="spellEnd"/>
    </w:p>
    <w:p w:rsidR="007F7DF6" w:rsidRDefault="007F7DF6" w:rsidP="007F7DF6">
      <w:pPr>
        <w:pStyle w:val="output"/>
      </w:pPr>
      <w:proofErr w:type="gramStart"/>
      <w:r>
        <w:t>subjects</w:t>
      </w:r>
      <w:proofErr w:type="gramEnd"/>
      <w:r>
        <w:t>:</w:t>
      </w:r>
    </w:p>
    <w:p w:rsidR="007F7DF6" w:rsidRDefault="007F7DF6" w:rsidP="007F7DF6">
      <w:pPr>
        <w:pStyle w:val="output"/>
      </w:pPr>
      <w:r>
        <w:t xml:space="preserve">  - </w:t>
      </w:r>
      <w:proofErr w:type="gramStart"/>
      <w:r>
        <w:t>kind</w:t>
      </w:r>
      <w:proofErr w:type="gramEnd"/>
      <w:r>
        <w:t xml:space="preserve">: </w:t>
      </w:r>
      <w:proofErr w:type="spellStart"/>
      <w:r>
        <w:t>ServiceAccount</w:t>
      </w:r>
      <w:proofErr w:type="spellEnd"/>
    </w:p>
    <w:p w:rsidR="007F7DF6" w:rsidRDefault="007F7DF6" w:rsidP="007F7DF6">
      <w:pPr>
        <w:pStyle w:val="output"/>
      </w:pPr>
      <w:r>
        <w:t xml:space="preserve">    </w:t>
      </w:r>
      <w:proofErr w:type="gramStart"/>
      <w:r>
        <w:t>name</w:t>
      </w:r>
      <w:proofErr w:type="gramEnd"/>
      <w:r>
        <w:t xml:space="preserve">: </w:t>
      </w:r>
      <w:proofErr w:type="spellStart"/>
      <w:r>
        <w:t>nfs</w:t>
      </w:r>
      <w:proofErr w:type="spellEnd"/>
      <w:r>
        <w:t>-client-</w:t>
      </w:r>
      <w:proofErr w:type="spellStart"/>
      <w:r>
        <w:t>provisioner</w:t>
      </w:r>
      <w:proofErr w:type="spellEnd"/>
    </w:p>
    <w:p w:rsidR="007F7DF6" w:rsidRDefault="007F7DF6" w:rsidP="007F7DF6">
      <w:pPr>
        <w:pStyle w:val="output"/>
      </w:pPr>
      <w:r>
        <w:t xml:space="preserve">    </w:t>
      </w:r>
      <w:proofErr w:type="gramStart"/>
      <w:r>
        <w:t>namespace</w:t>
      </w:r>
      <w:proofErr w:type="gramEnd"/>
      <w:r>
        <w:t>: default</w:t>
      </w:r>
    </w:p>
    <w:p w:rsidR="007F7DF6" w:rsidRDefault="007F7DF6" w:rsidP="007F7DF6">
      <w:pPr>
        <w:pStyle w:val="output"/>
      </w:pPr>
      <w:proofErr w:type="spellStart"/>
      <w:proofErr w:type="gramStart"/>
      <w:r>
        <w:t>roleRef</w:t>
      </w:r>
      <w:proofErr w:type="spellEnd"/>
      <w:proofErr w:type="gramEnd"/>
      <w:r>
        <w:t>:</w:t>
      </w:r>
    </w:p>
    <w:p w:rsidR="007F7DF6" w:rsidRDefault="007F7DF6" w:rsidP="007F7DF6">
      <w:pPr>
        <w:pStyle w:val="output"/>
      </w:pPr>
      <w:r>
        <w:t xml:space="preserve">  </w:t>
      </w:r>
      <w:proofErr w:type="gramStart"/>
      <w:r>
        <w:t>kind</w:t>
      </w:r>
      <w:proofErr w:type="gramEnd"/>
      <w:r>
        <w:t xml:space="preserve">: </w:t>
      </w:r>
      <w:proofErr w:type="spellStart"/>
      <w:r>
        <w:t>ClusterRole</w:t>
      </w:r>
      <w:proofErr w:type="spellEnd"/>
    </w:p>
    <w:p w:rsidR="007F7DF6" w:rsidRDefault="007F7DF6" w:rsidP="007F7DF6">
      <w:pPr>
        <w:pStyle w:val="output"/>
      </w:pPr>
      <w:r>
        <w:t xml:space="preserve">  </w:t>
      </w:r>
      <w:proofErr w:type="gramStart"/>
      <w:r>
        <w:t>name</w:t>
      </w:r>
      <w:proofErr w:type="gramEnd"/>
      <w:r>
        <w:t xml:space="preserve">: </w:t>
      </w:r>
      <w:proofErr w:type="spellStart"/>
      <w:r>
        <w:t>nfs</w:t>
      </w:r>
      <w:proofErr w:type="spellEnd"/>
      <w:r>
        <w:t>-client-</w:t>
      </w:r>
      <w:proofErr w:type="spellStart"/>
      <w:r>
        <w:t>provisioner</w:t>
      </w:r>
      <w:proofErr w:type="spellEnd"/>
      <w:r>
        <w:t>-runner</w:t>
      </w:r>
    </w:p>
    <w:p w:rsidR="007F7DF6" w:rsidRDefault="007F7DF6" w:rsidP="007F7DF6">
      <w:pPr>
        <w:pStyle w:val="output"/>
      </w:pPr>
      <w:r>
        <w:t xml:space="preserve">  </w:t>
      </w:r>
      <w:proofErr w:type="spellStart"/>
      <w:proofErr w:type="gramStart"/>
      <w:r>
        <w:t>apiGroup</w:t>
      </w:r>
      <w:proofErr w:type="spellEnd"/>
      <w:proofErr w:type="gramEnd"/>
      <w:r>
        <w:t>: rbac.authorization.k8s.io</w:t>
      </w:r>
    </w:p>
    <w:p w:rsidR="007F7DF6" w:rsidRDefault="007F7DF6" w:rsidP="007F7DF6">
      <w:pPr>
        <w:pStyle w:val="output"/>
      </w:pPr>
      <w:r>
        <w:t>---</w:t>
      </w:r>
    </w:p>
    <w:p w:rsidR="007F7DF6" w:rsidRDefault="007F7DF6" w:rsidP="007F7DF6">
      <w:pPr>
        <w:pStyle w:val="output"/>
      </w:pPr>
      <w:proofErr w:type="gramStart"/>
      <w:r>
        <w:t>kind</w:t>
      </w:r>
      <w:proofErr w:type="gramEnd"/>
      <w:r>
        <w:t>: Role</w:t>
      </w:r>
    </w:p>
    <w:p w:rsidR="007F7DF6" w:rsidRDefault="007F7DF6" w:rsidP="007F7DF6">
      <w:pPr>
        <w:pStyle w:val="output"/>
      </w:pPr>
      <w:proofErr w:type="spellStart"/>
      <w:proofErr w:type="gramStart"/>
      <w:r>
        <w:t>apiVersion</w:t>
      </w:r>
      <w:proofErr w:type="spellEnd"/>
      <w:proofErr w:type="gramEnd"/>
      <w:r>
        <w:t>: rbac.authorization.k8s.io/v1</w:t>
      </w:r>
    </w:p>
    <w:p w:rsidR="007F7DF6" w:rsidRDefault="007F7DF6" w:rsidP="007F7DF6">
      <w:pPr>
        <w:pStyle w:val="output"/>
      </w:pPr>
      <w:proofErr w:type="gramStart"/>
      <w:r>
        <w:lastRenderedPageBreak/>
        <w:t>metadata</w:t>
      </w:r>
      <w:proofErr w:type="gramEnd"/>
      <w:r>
        <w:t>:</w:t>
      </w:r>
    </w:p>
    <w:p w:rsidR="007F7DF6" w:rsidRDefault="007F7DF6" w:rsidP="007F7DF6">
      <w:pPr>
        <w:pStyle w:val="output"/>
      </w:pPr>
      <w:r>
        <w:t xml:space="preserve">  </w:t>
      </w:r>
      <w:proofErr w:type="gramStart"/>
      <w:r>
        <w:t>name</w:t>
      </w:r>
      <w:proofErr w:type="gramEnd"/>
      <w:r>
        <w:t>: leader-locking-</w:t>
      </w:r>
      <w:proofErr w:type="spellStart"/>
      <w:r>
        <w:t>nfs</w:t>
      </w:r>
      <w:proofErr w:type="spellEnd"/>
      <w:r>
        <w:t>-client-</w:t>
      </w:r>
      <w:proofErr w:type="spellStart"/>
      <w:r>
        <w:t>provisioner</w:t>
      </w:r>
      <w:proofErr w:type="spellEnd"/>
    </w:p>
    <w:p w:rsidR="007F7DF6" w:rsidRDefault="007F7DF6" w:rsidP="007F7DF6">
      <w:pPr>
        <w:pStyle w:val="output"/>
      </w:pPr>
      <w:proofErr w:type="gramStart"/>
      <w:r>
        <w:t>rules</w:t>
      </w:r>
      <w:proofErr w:type="gramEnd"/>
      <w:r>
        <w:t>:</w:t>
      </w:r>
    </w:p>
    <w:p w:rsidR="007F7DF6" w:rsidRDefault="007F7DF6" w:rsidP="007F7DF6">
      <w:pPr>
        <w:pStyle w:val="output"/>
      </w:pPr>
      <w:r>
        <w:t xml:space="preserve">  - </w:t>
      </w:r>
      <w:proofErr w:type="spellStart"/>
      <w:proofErr w:type="gramStart"/>
      <w:r>
        <w:t>apiGroups</w:t>
      </w:r>
      <w:proofErr w:type="spellEnd"/>
      <w:proofErr w:type="gramEnd"/>
      <w:r>
        <w:t>: [""]</w:t>
      </w:r>
    </w:p>
    <w:p w:rsidR="007F7DF6" w:rsidRDefault="007F7DF6" w:rsidP="007F7DF6">
      <w:pPr>
        <w:pStyle w:val="output"/>
      </w:pPr>
      <w:r>
        <w:t xml:space="preserve">    </w:t>
      </w:r>
      <w:proofErr w:type="gramStart"/>
      <w:r>
        <w:t>resources</w:t>
      </w:r>
      <w:proofErr w:type="gramEnd"/>
      <w:r>
        <w:t>: ["endpoints"]</w:t>
      </w:r>
    </w:p>
    <w:p w:rsidR="007F7DF6" w:rsidRDefault="007F7DF6" w:rsidP="007F7DF6">
      <w:pPr>
        <w:pStyle w:val="output"/>
      </w:pPr>
      <w:r>
        <w:t xml:space="preserve">    </w:t>
      </w:r>
      <w:proofErr w:type="gramStart"/>
      <w:r>
        <w:t>verbs</w:t>
      </w:r>
      <w:proofErr w:type="gramEnd"/>
      <w:r>
        <w:t>: ["get", "list", "watch", "create", "update", "patch"]</w:t>
      </w:r>
    </w:p>
    <w:p w:rsidR="007F7DF6" w:rsidRDefault="007F7DF6" w:rsidP="007F7DF6">
      <w:pPr>
        <w:pStyle w:val="output"/>
      </w:pPr>
      <w:r>
        <w:t>---</w:t>
      </w:r>
    </w:p>
    <w:p w:rsidR="007F7DF6" w:rsidRDefault="007F7DF6" w:rsidP="007F7DF6">
      <w:pPr>
        <w:pStyle w:val="output"/>
      </w:pPr>
      <w:proofErr w:type="gramStart"/>
      <w:r>
        <w:t>kind</w:t>
      </w:r>
      <w:proofErr w:type="gramEnd"/>
      <w:r>
        <w:t xml:space="preserve">: </w:t>
      </w:r>
      <w:proofErr w:type="spellStart"/>
      <w:r>
        <w:t>RoleBinding</w:t>
      </w:r>
      <w:proofErr w:type="spellEnd"/>
    </w:p>
    <w:p w:rsidR="007F7DF6" w:rsidRDefault="007F7DF6" w:rsidP="007F7DF6">
      <w:pPr>
        <w:pStyle w:val="output"/>
      </w:pPr>
      <w:proofErr w:type="spellStart"/>
      <w:proofErr w:type="gramStart"/>
      <w:r>
        <w:t>apiVersion</w:t>
      </w:r>
      <w:proofErr w:type="spellEnd"/>
      <w:proofErr w:type="gramEnd"/>
      <w:r>
        <w:t>: rbac.authorization.k8s.io/v1</w:t>
      </w:r>
    </w:p>
    <w:p w:rsidR="007F7DF6" w:rsidRDefault="007F7DF6" w:rsidP="007F7DF6">
      <w:pPr>
        <w:pStyle w:val="output"/>
      </w:pPr>
      <w:proofErr w:type="gramStart"/>
      <w:r>
        <w:t>metadata</w:t>
      </w:r>
      <w:proofErr w:type="gramEnd"/>
      <w:r>
        <w:t>:</w:t>
      </w:r>
    </w:p>
    <w:p w:rsidR="007F7DF6" w:rsidRDefault="007F7DF6" w:rsidP="007F7DF6">
      <w:pPr>
        <w:pStyle w:val="output"/>
      </w:pPr>
      <w:r>
        <w:t xml:space="preserve">  </w:t>
      </w:r>
      <w:proofErr w:type="gramStart"/>
      <w:r>
        <w:t>name</w:t>
      </w:r>
      <w:proofErr w:type="gramEnd"/>
      <w:r>
        <w:t>: leader-locking-</w:t>
      </w:r>
      <w:proofErr w:type="spellStart"/>
      <w:r>
        <w:t>nfs</w:t>
      </w:r>
      <w:proofErr w:type="spellEnd"/>
      <w:r>
        <w:t>-client-</w:t>
      </w:r>
      <w:proofErr w:type="spellStart"/>
      <w:r>
        <w:t>provisioner</w:t>
      </w:r>
      <w:proofErr w:type="spellEnd"/>
    </w:p>
    <w:p w:rsidR="007F7DF6" w:rsidRDefault="007F7DF6" w:rsidP="007F7DF6">
      <w:pPr>
        <w:pStyle w:val="output"/>
      </w:pPr>
      <w:proofErr w:type="gramStart"/>
      <w:r>
        <w:t>subjects</w:t>
      </w:r>
      <w:proofErr w:type="gramEnd"/>
      <w:r>
        <w:t>:</w:t>
      </w:r>
    </w:p>
    <w:p w:rsidR="007F7DF6" w:rsidRDefault="007F7DF6" w:rsidP="007F7DF6">
      <w:pPr>
        <w:pStyle w:val="output"/>
      </w:pPr>
      <w:r>
        <w:t xml:space="preserve">  - </w:t>
      </w:r>
      <w:proofErr w:type="gramStart"/>
      <w:r>
        <w:t>kind</w:t>
      </w:r>
      <w:proofErr w:type="gramEnd"/>
      <w:r>
        <w:t xml:space="preserve">: </w:t>
      </w:r>
      <w:proofErr w:type="spellStart"/>
      <w:r>
        <w:t>ServiceAccount</w:t>
      </w:r>
      <w:proofErr w:type="spellEnd"/>
    </w:p>
    <w:p w:rsidR="007F7DF6" w:rsidRDefault="007F7DF6" w:rsidP="007F7DF6">
      <w:pPr>
        <w:pStyle w:val="output"/>
      </w:pPr>
      <w:r>
        <w:t xml:space="preserve">    </w:t>
      </w:r>
      <w:proofErr w:type="gramStart"/>
      <w:r>
        <w:t>name</w:t>
      </w:r>
      <w:proofErr w:type="gramEnd"/>
      <w:r>
        <w:t xml:space="preserve">: </w:t>
      </w:r>
      <w:proofErr w:type="spellStart"/>
      <w:r>
        <w:t>nfs</w:t>
      </w:r>
      <w:proofErr w:type="spellEnd"/>
      <w:r>
        <w:t>-client-</w:t>
      </w:r>
      <w:proofErr w:type="spellStart"/>
      <w:r>
        <w:t>provisioner</w:t>
      </w:r>
      <w:proofErr w:type="spellEnd"/>
    </w:p>
    <w:p w:rsidR="007F7DF6" w:rsidRDefault="007F7DF6" w:rsidP="007F7DF6">
      <w:pPr>
        <w:pStyle w:val="output"/>
      </w:pPr>
      <w:r>
        <w:t xml:space="preserve">    # replace with namespace where </w:t>
      </w:r>
      <w:proofErr w:type="spellStart"/>
      <w:r>
        <w:t>provisioner</w:t>
      </w:r>
      <w:proofErr w:type="spellEnd"/>
      <w:r>
        <w:t xml:space="preserve"> is deployed</w:t>
      </w:r>
    </w:p>
    <w:p w:rsidR="007F7DF6" w:rsidRDefault="007F7DF6" w:rsidP="007F7DF6">
      <w:pPr>
        <w:pStyle w:val="output"/>
      </w:pPr>
      <w:r>
        <w:t xml:space="preserve">    </w:t>
      </w:r>
      <w:proofErr w:type="gramStart"/>
      <w:r>
        <w:t>namespace</w:t>
      </w:r>
      <w:proofErr w:type="gramEnd"/>
      <w:r>
        <w:t>: default</w:t>
      </w:r>
    </w:p>
    <w:p w:rsidR="007F7DF6" w:rsidRDefault="007F7DF6" w:rsidP="007F7DF6">
      <w:pPr>
        <w:pStyle w:val="output"/>
      </w:pPr>
      <w:proofErr w:type="spellStart"/>
      <w:proofErr w:type="gramStart"/>
      <w:r>
        <w:t>roleRef</w:t>
      </w:r>
      <w:proofErr w:type="spellEnd"/>
      <w:proofErr w:type="gramEnd"/>
      <w:r>
        <w:t>:</w:t>
      </w:r>
    </w:p>
    <w:p w:rsidR="007F7DF6" w:rsidRDefault="007F7DF6" w:rsidP="007F7DF6">
      <w:pPr>
        <w:pStyle w:val="output"/>
      </w:pPr>
      <w:r>
        <w:t xml:space="preserve">  </w:t>
      </w:r>
      <w:proofErr w:type="gramStart"/>
      <w:r>
        <w:t>kind</w:t>
      </w:r>
      <w:proofErr w:type="gramEnd"/>
      <w:r>
        <w:t>: Role</w:t>
      </w:r>
    </w:p>
    <w:p w:rsidR="007F7DF6" w:rsidRDefault="007F7DF6" w:rsidP="007F7DF6">
      <w:pPr>
        <w:pStyle w:val="output"/>
      </w:pPr>
      <w:r>
        <w:t xml:space="preserve">  </w:t>
      </w:r>
      <w:proofErr w:type="gramStart"/>
      <w:r>
        <w:t>name</w:t>
      </w:r>
      <w:proofErr w:type="gramEnd"/>
      <w:r>
        <w:t>: leader-locking-</w:t>
      </w:r>
      <w:proofErr w:type="spellStart"/>
      <w:r>
        <w:t>nfs</w:t>
      </w:r>
      <w:proofErr w:type="spellEnd"/>
      <w:r>
        <w:t>-client-</w:t>
      </w:r>
      <w:proofErr w:type="spellStart"/>
      <w:r>
        <w:t>provisioner</w:t>
      </w:r>
      <w:proofErr w:type="spellEnd"/>
    </w:p>
    <w:p w:rsidR="007F7DF6" w:rsidRDefault="007F7DF6" w:rsidP="007F7DF6">
      <w:pPr>
        <w:pStyle w:val="output"/>
      </w:pPr>
      <w:r>
        <w:t xml:space="preserve">  </w:t>
      </w:r>
      <w:proofErr w:type="spellStart"/>
      <w:proofErr w:type="gramStart"/>
      <w:r>
        <w:t>apiGroup</w:t>
      </w:r>
      <w:proofErr w:type="spellEnd"/>
      <w:proofErr w:type="gramEnd"/>
      <w:r>
        <w:t>: rbac.authorization.k8s.io</w:t>
      </w:r>
    </w:p>
    <w:p w:rsidR="007F7DF6" w:rsidRDefault="007F7DF6" w:rsidP="007F7DF6">
      <w:r w:rsidRPr="007F7DF6">
        <w:t xml:space="preserve">Create the objects into your </w:t>
      </w:r>
      <w:proofErr w:type="spellStart"/>
      <w:r w:rsidRPr="007F7DF6">
        <w:t>kubernetes</w:t>
      </w:r>
      <w:proofErr w:type="spellEnd"/>
      <w:r w:rsidRPr="007F7DF6">
        <w:t xml:space="preserve"> cluster:</w:t>
      </w:r>
    </w:p>
    <w:p w:rsidR="007F7DF6" w:rsidRDefault="007F7DF6" w:rsidP="007F7DF6">
      <w:pPr>
        <w:pStyle w:val="output"/>
      </w:pPr>
      <w:proofErr w:type="spellStart"/>
      <w:proofErr w:type="gramStart"/>
      <w:r w:rsidRPr="007F7DF6">
        <w:t>kubectl</w:t>
      </w:r>
      <w:proofErr w:type="spellEnd"/>
      <w:proofErr w:type="gramEnd"/>
      <w:r w:rsidRPr="007F7DF6">
        <w:t xml:space="preserve"> create -f deploy/</w:t>
      </w:r>
      <w:proofErr w:type="spellStart"/>
      <w:r w:rsidRPr="007F7DF6">
        <w:t>rbac.yaml</w:t>
      </w:r>
      <w:proofErr w:type="spellEnd"/>
      <w:r w:rsidRPr="007F7DF6">
        <w:br/>
      </w:r>
      <w:proofErr w:type="spellStart"/>
      <w:r w:rsidRPr="007F7DF6">
        <w:t>kubectl</w:t>
      </w:r>
      <w:proofErr w:type="spellEnd"/>
      <w:r w:rsidRPr="007F7DF6">
        <w:t xml:space="preserve"> create -f deploy/</w:t>
      </w:r>
      <w:proofErr w:type="spellStart"/>
      <w:r w:rsidRPr="007F7DF6">
        <w:t>class.yaml</w:t>
      </w:r>
      <w:proofErr w:type="spellEnd"/>
      <w:r w:rsidRPr="007F7DF6">
        <w:br/>
      </w:r>
      <w:proofErr w:type="spellStart"/>
      <w:r w:rsidRPr="007F7DF6">
        <w:t>kubectl</w:t>
      </w:r>
      <w:proofErr w:type="spellEnd"/>
      <w:r w:rsidRPr="007F7DF6">
        <w:t xml:space="preserve"> create -f deploy/</w:t>
      </w:r>
      <w:proofErr w:type="spellStart"/>
      <w:r w:rsidRPr="007F7DF6">
        <w:t>deployment.yaml</w:t>
      </w:r>
      <w:proofErr w:type="spellEnd"/>
    </w:p>
    <w:p w:rsidR="007F7DF6" w:rsidRDefault="007F7DF6" w:rsidP="007F7DF6">
      <w:r w:rsidRPr="007F7DF6">
        <w:t xml:space="preserve">To actually start testing the system, you will need to create a </w:t>
      </w:r>
      <w:proofErr w:type="spellStart"/>
      <w:r w:rsidRPr="007F7DF6">
        <w:t>PersistentVolumeClaim</w:t>
      </w:r>
      <w:proofErr w:type="spellEnd"/>
      <w:r w:rsidRPr="007F7DF6">
        <w:t xml:space="preserve"> using that </w:t>
      </w:r>
      <w:proofErr w:type="spellStart"/>
      <w:r w:rsidRPr="007F7DF6">
        <w:t>StorageClass</w:t>
      </w:r>
      <w:proofErr w:type="spellEnd"/>
      <w:r w:rsidRPr="007F7DF6">
        <w:t xml:space="preserve">. Then you will need to create a pod that uses this </w:t>
      </w:r>
      <w:proofErr w:type="spellStart"/>
      <w:r w:rsidRPr="007F7DF6">
        <w:t>PersistentVolumeClaim</w:t>
      </w:r>
      <w:proofErr w:type="spellEnd"/>
      <w:r w:rsidRPr="007F7DF6">
        <w:t>:</w:t>
      </w:r>
    </w:p>
    <w:p w:rsidR="00C25963" w:rsidRDefault="007F7DF6" w:rsidP="007F7DF6">
      <w:pPr>
        <w:pStyle w:val="output"/>
      </w:pPr>
      <w:r>
        <w:t>Cat deploy/test-</w:t>
      </w:r>
      <w:proofErr w:type="spellStart"/>
      <w:r w:rsidRPr="007F7DF6">
        <w:t>claim.yaml</w:t>
      </w:r>
      <w:proofErr w:type="spellEnd"/>
    </w:p>
    <w:p w:rsidR="00C25963" w:rsidRDefault="00C25963" w:rsidP="007F7DF6">
      <w:pPr>
        <w:pStyle w:val="output"/>
      </w:pPr>
      <w:r>
        <w:t>---------</w:t>
      </w:r>
      <w:r w:rsidR="007F7DF6">
        <w:br/>
      </w:r>
      <w:r w:rsidR="007F7DF6" w:rsidRPr="007F7DF6">
        <w:t xml:space="preserve">kind: </w:t>
      </w:r>
      <w:proofErr w:type="spellStart"/>
      <w:r w:rsidR="007F7DF6" w:rsidRPr="007F7DF6">
        <w:t>PersistentVolumeClaim</w:t>
      </w:r>
      <w:proofErr w:type="spellEnd"/>
      <w:r w:rsidR="007F7DF6" w:rsidRPr="007F7DF6">
        <w:t> </w:t>
      </w:r>
      <w:r w:rsidR="007F7DF6" w:rsidRPr="007F7DF6">
        <w:br/>
      </w:r>
      <w:proofErr w:type="spellStart"/>
      <w:r w:rsidR="007F7DF6" w:rsidRPr="007F7DF6">
        <w:t>apiVersion</w:t>
      </w:r>
      <w:proofErr w:type="spellEnd"/>
      <w:r w:rsidR="007F7DF6" w:rsidRPr="007F7DF6">
        <w:t>: v1 </w:t>
      </w:r>
      <w:r w:rsidR="007F7DF6" w:rsidRPr="007F7DF6">
        <w:br/>
        <w:t>metadata:</w:t>
      </w:r>
      <w:r w:rsidR="007F7DF6" w:rsidRPr="007F7DF6">
        <w:br/>
        <w:t>  name: test-claim</w:t>
      </w:r>
      <w:r w:rsidR="007F7DF6" w:rsidRPr="007F7DF6">
        <w:br/>
        <w:t>  annotations: </w:t>
      </w:r>
      <w:r w:rsidR="007F7DF6" w:rsidRPr="007F7DF6">
        <w:br/>
        <w:t>    volume.beta.kubernetes.io/storage-class: "managed-</w:t>
      </w:r>
      <w:proofErr w:type="spellStart"/>
      <w:r w:rsidR="007F7DF6" w:rsidRPr="007F7DF6">
        <w:t>nfs</w:t>
      </w:r>
      <w:proofErr w:type="spellEnd"/>
      <w:r w:rsidR="007F7DF6" w:rsidRPr="007F7DF6">
        <w:t>-storage" </w:t>
      </w:r>
      <w:r w:rsidR="007F7DF6" w:rsidRPr="007F7DF6">
        <w:br/>
        <w:t>spec:</w:t>
      </w:r>
      <w:r w:rsidR="007F7DF6" w:rsidRPr="007F7DF6">
        <w:br/>
        <w:t xml:space="preserve">  </w:t>
      </w:r>
      <w:proofErr w:type="spellStart"/>
      <w:r w:rsidR="007F7DF6" w:rsidRPr="007F7DF6">
        <w:t>accessModes</w:t>
      </w:r>
      <w:proofErr w:type="spellEnd"/>
      <w:r w:rsidR="007F7DF6" w:rsidRPr="007F7DF6">
        <w:t>: </w:t>
      </w:r>
      <w:r w:rsidR="007F7DF6" w:rsidRPr="007F7DF6">
        <w:br/>
        <w:t xml:space="preserve">    - </w:t>
      </w:r>
      <w:proofErr w:type="spellStart"/>
      <w:r w:rsidR="007F7DF6" w:rsidRPr="007F7DF6">
        <w:t>ReadWriteMany</w:t>
      </w:r>
      <w:proofErr w:type="spellEnd"/>
      <w:r w:rsidR="007F7DF6" w:rsidRPr="007F7DF6">
        <w:t> </w:t>
      </w:r>
      <w:r w:rsidR="007F7DF6" w:rsidRPr="007F7DF6">
        <w:br/>
        <w:t>  resources: </w:t>
      </w:r>
      <w:r w:rsidR="007F7DF6" w:rsidRPr="007F7DF6">
        <w:br/>
      </w:r>
      <w:r w:rsidR="007F7DF6" w:rsidRPr="007F7DF6">
        <w:lastRenderedPageBreak/>
        <w:t>    requests: </w:t>
      </w:r>
      <w:r w:rsidR="007F7DF6" w:rsidRPr="007F7DF6">
        <w:br/>
        <w:t>      storage: 1Mi</w:t>
      </w:r>
      <w:r w:rsidR="007F7DF6" w:rsidRPr="007F7DF6">
        <w:br/>
      </w:r>
      <w:r w:rsidR="007F7DF6" w:rsidRPr="007F7DF6">
        <w:br/>
      </w:r>
      <w:r>
        <w:t>cat deploy/test-</w:t>
      </w:r>
      <w:proofErr w:type="spellStart"/>
      <w:r w:rsidR="007F7DF6" w:rsidRPr="007F7DF6">
        <w:t>pod.yaml</w:t>
      </w:r>
      <w:proofErr w:type="spellEnd"/>
      <w:r w:rsidR="007F7DF6" w:rsidRPr="007F7DF6">
        <w:br/>
        <w:t>--------</w:t>
      </w:r>
      <w:r w:rsidR="007F7DF6" w:rsidRPr="007F7DF6">
        <w:br/>
        <w:t>kind: Pod</w:t>
      </w:r>
      <w:r w:rsidR="007F7DF6" w:rsidRPr="007F7DF6">
        <w:br/>
      </w:r>
      <w:proofErr w:type="spellStart"/>
      <w:r w:rsidR="007F7DF6" w:rsidRPr="007F7DF6">
        <w:t>apiVersion</w:t>
      </w:r>
      <w:proofErr w:type="spellEnd"/>
      <w:r w:rsidR="007F7DF6" w:rsidRPr="007F7DF6">
        <w:t>: v1</w:t>
      </w:r>
      <w:r w:rsidR="007F7DF6" w:rsidRPr="007F7DF6">
        <w:br/>
        <w:t>metadata: </w:t>
      </w:r>
      <w:r w:rsidR="007F7DF6" w:rsidRPr="007F7DF6">
        <w:br/>
        <w:t>  name: test-pod </w:t>
      </w:r>
      <w:r w:rsidR="007F7DF6" w:rsidRPr="007F7DF6">
        <w:br/>
        <w:t>spec: </w:t>
      </w:r>
      <w:r w:rsidR="007F7DF6" w:rsidRPr="007F7DF6">
        <w:br/>
        <w:t>  containers: </w:t>
      </w:r>
      <w:r w:rsidR="007F7DF6" w:rsidRPr="007F7DF6">
        <w:br/>
        <w:t>   - name: test-pod </w:t>
      </w:r>
      <w:r w:rsidR="007F7DF6" w:rsidRPr="007F7DF6">
        <w:br/>
        <w:t>     image: gcr.io/</w:t>
      </w:r>
      <w:proofErr w:type="spellStart"/>
      <w:r w:rsidR="007F7DF6" w:rsidRPr="007F7DF6">
        <w:t>google_containers</w:t>
      </w:r>
      <w:proofErr w:type="spellEnd"/>
      <w:r w:rsidR="007F7DF6" w:rsidRPr="007F7DF6">
        <w:t>/busybox:1.24 </w:t>
      </w:r>
      <w:r w:rsidR="007F7DF6" w:rsidRPr="007F7DF6">
        <w:br/>
        <w:t>     command: </w:t>
      </w:r>
      <w:r w:rsidR="007F7DF6" w:rsidRPr="007F7DF6">
        <w:br/>
        <w:t>       - "/bin/</w:t>
      </w:r>
      <w:proofErr w:type="spellStart"/>
      <w:r w:rsidR="007F7DF6" w:rsidRPr="007F7DF6">
        <w:t>sh</w:t>
      </w:r>
      <w:proofErr w:type="spellEnd"/>
      <w:r w:rsidR="007F7DF6" w:rsidRPr="007F7DF6">
        <w:t>" </w:t>
      </w:r>
      <w:r w:rsidR="007F7DF6" w:rsidRPr="007F7DF6">
        <w:br/>
        <w:t xml:space="preserve">     </w:t>
      </w:r>
      <w:proofErr w:type="spellStart"/>
      <w:r w:rsidR="007F7DF6" w:rsidRPr="007F7DF6">
        <w:t>args</w:t>
      </w:r>
      <w:proofErr w:type="spellEnd"/>
      <w:r w:rsidR="007F7DF6" w:rsidRPr="007F7DF6">
        <w:t>: </w:t>
      </w:r>
      <w:r w:rsidR="007F7DF6" w:rsidRPr="007F7DF6">
        <w:br/>
        <w:t>       - "-c" </w:t>
      </w:r>
      <w:r w:rsidR="007F7DF6" w:rsidRPr="007F7DF6">
        <w:br/>
        <w:t>       - "touch /</w:t>
      </w:r>
      <w:proofErr w:type="spellStart"/>
      <w:r w:rsidR="007F7DF6" w:rsidRPr="007F7DF6">
        <w:t>mnt</w:t>
      </w:r>
      <w:proofErr w:type="spellEnd"/>
      <w:r w:rsidR="007F7DF6" w:rsidRPr="007F7DF6">
        <w:t>/SUCCESS &amp;&amp; exit 0 || exit 1" </w:t>
      </w:r>
      <w:r w:rsidR="007F7DF6" w:rsidRPr="007F7DF6">
        <w:br/>
        <w:t xml:space="preserve">     </w:t>
      </w:r>
      <w:proofErr w:type="spellStart"/>
      <w:r w:rsidR="007F7DF6" w:rsidRPr="007F7DF6">
        <w:t>volumeMounts</w:t>
      </w:r>
      <w:proofErr w:type="spellEnd"/>
      <w:r w:rsidR="007F7DF6" w:rsidRPr="007F7DF6">
        <w:t>: </w:t>
      </w:r>
      <w:r w:rsidR="007F7DF6" w:rsidRPr="007F7DF6">
        <w:br/>
        <w:t xml:space="preserve">       - name: </w:t>
      </w:r>
      <w:proofErr w:type="spellStart"/>
      <w:r w:rsidR="007F7DF6" w:rsidRPr="007F7DF6">
        <w:t>nfs-pvc</w:t>
      </w:r>
      <w:proofErr w:type="spellEnd"/>
      <w:r w:rsidR="007F7DF6" w:rsidRPr="007F7DF6">
        <w:t> </w:t>
      </w:r>
      <w:r w:rsidR="007F7DF6" w:rsidRPr="007F7DF6">
        <w:br/>
        <w:t xml:space="preserve">         </w:t>
      </w:r>
      <w:proofErr w:type="spellStart"/>
      <w:r w:rsidR="007F7DF6" w:rsidRPr="007F7DF6">
        <w:t>mountPath</w:t>
      </w:r>
      <w:proofErr w:type="spellEnd"/>
      <w:r w:rsidR="007F7DF6" w:rsidRPr="007F7DF6">
        <w:t>: "/</w:t>
      </w:r>
      <w:proofErr w:type="spellStart"/>
      <w:r w:rsidR="007F7DF6" w:rsidRPr="007F7DF6">
        <w:t>mnt</w:t>
      </w:r>
      <w:proofErr w:type="spellEnd"/>
      <w:r w:rsidR="007F7DF6" w:rsidRPr="007F7DF6">
        <w:t>" </w:t>
      </w:r>
      <w:r w:rsidR="007F7DF6" w:rsidRPr="007F7DF6">
        <w:br/>
      </w:r>
      <w:proofErr w:type="spellStart"/>
      <w:r w:rsidR="007F7DF6" w:rsidRPr="007F7DF6">
        <w:t>restartPolicy</w:t>
      </w:r>
      <w:proofErr w:type="spellEnd"/>
      <w:r w:rsidR="007F7DF6" w:rsidRPr="007F7DF6">
        <w:t>: "Never" </w:t>
      </w:r>
      <w:r w:rsidR="007F7DF6" w:rsidRPr="007F7DF6">
        <w:br/>
        <w:t>volumes: </w:t>
      </w:r>
      <w:r w:rsidR="007F7DF6" w:rsidRPr="007F7DF6">
        <w:br/>
        <w:t xml:space="preserve">   - name: </w:t>
      </w:r>
      <w:proofErr w:type="spellStart"/>
      <w:r w:rsidR="007F7DF6" w:rsidRPr="007F7DF6">
        <w:t>nfs-pvc</w:t>
      </w:r>
      <w:proofErr w:type="spellEnd"/>
      <w:r w:rsidR="007F7DF6" w:rsidRPr="007F7DF6">
        <w:br/>
        <w:t xml:space="preserve">     </w:t>
      </w:r>
      <w:proofErr w:type="spellStart"/>
      <w:r w:rsidR="007F7DF6" w:rsidRPr="007F7DF6">
        <w:t>persistentVolumeClaim</w:t>
      </w:r>
      <w:proofErr w:type="spellEnd"/>
      <w:r w:rsidR="007F7DF6" w:rsidRPr="007F7DF6">
        <w:t>:</w:t>
      </w:r>
      <w:r w:rsidR="007F7DF6" w:rsidRPr="007F7DF6">
        <w:br/>
        <w:t xml:space="preserve">       </w:t>
      </w:r>
      <w:proofErr w:type="spellStart"/>
      <w:r w:rsidR="007F7DF6" w:rsidRPr="007F7DF6">
        <w:t>claimName</w:t>
      </w:r>
      <w:proofErr w:type="spellEnd"/>
      <w:r w:rsidR="007F7DF6" w:rsidRPr="007F7DF6">
        <w:t>: test-claim</w:t>
      </w:r>
    </w:p>
    <w:p w:rsidR="00C25963" w:rsidRPr="00C25963" w:rsidRDefault="00C25963" w:rsidP="00C25963">
      <w:r w:rsidRPr="00C25963">
        <w:t xml:space="preserve">You check the </w:t>
      </w:r>
      <w:proofErr w:type="spellStart"/>
      <w:proofErr w:type="gramStart"/>
      <w:r w:rsidRPr="00C25963">
        <w:t>pv</w:t>
      </w:r>
      <w:proofErr w:type="spellEnd"/>
      <w:proofErr w:type="gramEnd"/>
      <w:r w:rsidRPr="00C25963">
        <w:t xml:space="preserve"> and </w:t>
      </w:r>
      <w:proofErr w:type="spellStart"/>
      <w:r w:rsidRPr="00C25963">
        <w:t>pvc</w:t>
      </w:r>
      <w:proofErr w:type="spellEnd"/>
      <w:r w:rsidRPr="00C25963">
        <w:t xml:space="preserve"> is created</w:t>
      </w:r>
      <w:r>
        <w:t xml:space="preserve">, </w:t>
      </w:r>
      <w:proofErr w:type="spellStart"/>
      <w:r>
        <w:t>pv</w:t>
      </w:r>
      <w:proofErr w:type="spellEnd"/>
      <w:r>
        <w:t xml:space="preserve"> is created automatically</w:t>
      </w:r>
    </w:p>
    <w:p w:rsidR="00C25963" w:rsidRPr="00C25963" w:rsidRDefault="00C25963" w:rsidP="00C25963">
      <w:pPr>
        <w:pStyle w:val="output"/>
      </w:pPr>
      <w:r w:rsidRPr="00C25963">
        <w:t>[</w:t>
      </w:r>
      <w:proofErr w:type="spellStart"/>
      <w:r w:rsidRPr="00C25963">
        <w:t>root@kubemaster</w:t>
      </w:r>
      <w:proofErr w:type="spellEnd"/>
      <w:r w:rsidRPr="00C25963">
        <w:t xml:space="preserve"> deploy]# </w:t>
      </w:r>
      <w:proofErr w:type="spellStart"/>
      <w:proofErr w:type="gramStart"/>
      <w:r w:rsidRPr="00C25963">
        <w:t>kubectl</w:t>
      </w:r>
      <w:proofErr w:type="spellEnd"/>
      <w:proofErr w:type="gramEnd"/>
      <w:r w:rsidRPr="00C25963">
        <w:t xml:space="preserve"> get </w:t>
      </w:r>
      <w:proofErr w:type="spellStart"/>
      <w:r w:rsidRPr="00C25963">
        <w:t>pv,pvc</w:t>
      </w:r>
      <w:proofErr w:type="spellEnd"/>
    </w:p>
    <w:p w:rsidR="00C25963" w:rsidRPr="00C25963" w:rsidRDefault="00C25963" w:rsidP="00C25963">
      <w:pPr>
        <w:pStyle w:val="output"/>
      </w:pPr>
      <w:r w:rsidRPr="00C25963">
        <w:t>NAME                                                        CAPACITY   ACCESS MODES   RECLAIM POLICY   STATUS   CLAIM                STORAGECLASS          REASON   AGE</w:t>
      </w:r>
    </w:p>
    <w:p w:rsidR="00C25963" w:rsidRPr="00C25963" w:rsidRDefault="00C25963" w:rsidP="00C25963">
      <w:pPr>
        <w:pStyle w:val="output"/>
      </w:pPr>
      <w:proofErr w:type="spellStart"/>
      <w:proofErr w:type="gramStart"/>
      <w:r w:rsidRPr="00C25963">
        <w:t>persistentvolume</w:t>
      </w:r>
      <w:proofErr w:type="spellEnd"/>
      <w:r w:rsidRPr="00C25963">
        <w:t>/pvc-5a5dc0f1-5448-11e9-beb8-08002777b8d4</w:t>
      </w:r>
      <w:proofErr w:type="gramEnd"/>
      <w:r w:rsidRPr="00C25963">
        <w:t xml:space="preserve">   1Mi        RWX            Delete           Bound    default/test-claim   managed-</w:t>
      </w:r>
      <w:proofErr w:type="spellStart"/>
      <w:r w:rsidRPr="00C25963">
        <w:t>nfs</w:t>
      </w:r>
      <w:proofErr w:type="spellEnd"/>
      <w:r w:rsidRPr="00C25963">
        <w:t>-storage            23s</w:t>
      </w:r>
    </w:p>
    <w:p w:rsidR="00C25963" w:rsidRPr="00C25963" w:rsidRDefault="00C25963" w:rsidP="00C25963">
      <w:pPr>
        <w:pStyle w:val="output"/>
      </w:pPr>
    </w:p>
    <w:p w:rsidR="00C25963" w:rsidRPr="00C25963" w:rsidRDefault="00C25963" w:rsidP="00C25963">
      <w:pPr>
        <w:pStyle w:val="output"/>
      </w:pPr>
      <w:r w:rsidRPr="00C25963">
        <w:t>NAME                               STATUS   VOLUME                                     CAPACITY   ACCESS MODES   STORAGECLASS          AGE</w:t>
      </w:r>
    </w:p>
    <w:p w:rsidR="00C25963" w:rsidRDefault="00C25963" w:rsidP="00C25963">
      <w:pPr>
        <w:pStyle w:val="output"/>
      </w:pPr>
      <w:proofErr w:type="spellStart"/>
      <w:proofErr w:type="gramStart"/>
      <w:r w:rsidRPr="00C25963">
        <w:t>persistentvolumeclaim</w:t>
      </w:r>
      <w:proofErr w:type="spellEnd"/>
      <w:r w:rsidRPr="00C25963">
        <w:t>/test-claim</w:t>
      </w:r>
      <w:proofErr w:type="gramEnd"/>
      <w:r w:rsidRPr="00C25963">
        <w:t xml:space="preserve">   Bound    pvc-5a5dc0f1-5448-11e9-beb8-08002777b8d4   1Mi        RWX            managed-</w:t>
      </w:r>
      <w:proofErr w:type="spellStart"/>
      <w:r w:rsidRPr="00C25963">
        <w:t>nfs</w:t>
      </w:r>
      <w:proofErr w:type="spellEnd"/>
      <w:r w:rsidRPr="00C25963">
        <w:t>-storage   35s</w:t>
      </w:r>
    </w:p>
    <w:p w:rsidR="00C25963" w:rsidRDefault="00C25963" w:rsidP="00C25963">
      <w:proofErr w:type="gramStart"/>
      <w:r>
        <w:t>the</w:t>
      </w:r>
      <w:proofErr w:type="gramEnd"/>
      <w:r>
        <w:t xml:space="preserve"> </w:t>
      </w:r>
      <w:proofErr w:type="spellStart"/>
      <w:r>
        <w:t>nfs</w:t>
      </w:r>
      <w:proofErr w:type="spellEnd"/>
      <w:r>
        <w:t>-client provision pods is running</w:t>
      </w:r>
    </w:p>
    <w:p w:rsidR="00C25963" w:rsidRDefault="00C25963" w:rsidP="00C25963">
      <w:pPr>
        <w:pStyle w:val="output"/>
      </w:pPr>
      <w:r>
        <w:t>[</w:t>
      </w:r>
      <w:proofErr w:type="spellStart"/>
      <w:r>
        <w:t>root@kubemaster</w:t>
      </w:r>
      <w:proofErr w:type="spellEnd"/>
      <w:r>
        <w:t xml:space="preserve"> deploy]# </w:t>
      </w:r>
      <w:proofErr w:type="spellStart"/>
      <w:proofErr w:type="gramStart"/>
      <w:r>
        <w:t>kubectl</w:t>
      </w:r>
      <w:proofErr w:type="spellEnd"/>
      <w:proofErr w:type="gramEnd"/>
      <w:r>
        <w:t xml:space="preserve"> get pods</w:t>
      </w:r>
    </w:p>
    <w:p w:rsidR="00C25963" w:rsidRDefault="00C25963" w:rsidP="00C25963">
      <w:pPr>
        <w:pStyle w:val="output"/>
      </w:pPr>
      <w:r>
        <w:t>NAME                                      READY   STATUS    RESTARTS   AGE</w:t>
      </w:r>
    </w:p>
    <w:p w:rsidR="00C25963" w:rsidRDefault="00C25963" w:rsidP="00C25963">
      <w:pPr>
        <w:pStyle w:val="output"/>
      </w:pPr>
      <w:proofErr w:type="gramStart"/>
      <w:r>
        <w:t>nfs-client-provisioner-547fdf7d48-wnqhb</w:t>
      </w:r>
      <w:proofErr w:type="gramEnd"/>
      <w:r>
        <w:t xml:space="preserve">   1/1     Running   2          44h</w:t>
      </w:r>
    </w:p>
    <w:p w:rsidR="00C25963" w:rsidRDefault="00C25963" w:rsidP="00C25963">
      <w:pPr>
        <w:pStyle w:val="Heading1"/>
      </w:pPr>
      <w:r>
        <w:t>helm installation</w:t>
      </w:r>
    </w:p>
    <w:p w:rsidR="00C25963" w:rsidRPr="00C25963" w:rsidRDefault="00C25963" w:rsidP="00C25963">
      <w:r w:rsidRPr="00C25963">
        <w:t>You can test your connectivity with the following command:</w:t>
      </w:r>
    </w:p>
    <w:p w:rsidR="00C25963" w:rsidRDefault="00C25963" w:rsidP="00C25963">
      <w:pPr>
        <w:pStyle w:val="output"/>
      </w:pPr>
      <w:r w:rsidRPr="00C25963">
        <w:lastRenderedPageBreak/>
        <w:t xml:space="preserve"> </w:t>
      </w:r>
      <w:proofErr w:type="spellStart"/>
      <w:proofErr w:type="gramStart"/>
      <w:r w:rsidRPr="00C25963">
        <w:t>kubectl</w:t>
      </w:r>
      <w:proofErr w:type="spellEnd"/>
      <w:proofErr w:type="gramEnd"/>
      <w:r w:rsidRPr="00C25963">
        <w:t xml:space="preserve"> cluster-info</w:t>
      </w:r>
    </w:p>
    <w:p w:rsidR="00C25963" w:rsidRDefault="00C25963" w:rsidP="00C25963">
      <w:r w:rsidRPr="00C25963">
        <w:t>If you see no errors, you're connected to the cluster. If you access multiple clusters with </w:t>
      </w:r>
      <w:proofErr w:type="spellStart"/>
      <w:r w:rsidRPr="00C25963">
        <w:t>kubectl</w:t>
      </w:r>
      <w:proofErr w:type="spellEnd"/>
      <w:r w:rsidRPr="00C25963">
        <w:t>, be sure to verify that you've selected the correct cluster context:</w:t>
      </w:r>
    </w:p>
    <w:p w:rsidR="00C25963" w:rsidRDefault="00C25963" w:rsidP="00C25963">
      <w:pPr>
        <w:pStyle w:val="output"/>
      </w:pPr>
      <w:r>
        <w:t xml:space="preserve">$ </w:t>
      </w:r>
      <w:proofErr w:type="spellStart"/>
      <w:proofErr w:type="gramStart"/>
      <w:r>
        <w:t>kubectl</w:t>
      </w:r>
      <w:proofErr w:type="spellEnd"/>
      <w:proofErr w:type="gramEnd"/>
      <w:r>
        <w:t xml:space="preserve"> </w:t>
      </w:r>
      <w:proofErr w:type="spellStart"/>
      <w:r>
        <w:t>config</w:t>
      </w:r>
      <w:proofErr w:type="spellEnd"/>
      <w:r>
        <w:t xml:space="preserve"> get-contexts</w:t>
      </w:r>
    </w:p>
    <w:p w:rsidR="00C25963" w:rsidRPr="00C25963" w:rsidRDefault="00C25963" w:rsidP="00C25963">
      <w:pPr>
        <w:pStyle w:val="output"/>
      </w:pPr>
      <w:r w:rsidRPr="00C25963">
        <w:t>Output</w:t>
      </w:r>
    </w:p>
    <w:p w:rsidR="00C25963" w:rsidRPr="00C25963" w:rsidRDefault="00C25963" w:rsidP="00C25963">
      <w:pPr>
        <w:pStyle w:val="output"/>
      </w:pPr>
      <w:r w:rsidRPr="00C25963">
        <w:t>CURRENT   NAME                    CLUSTER                      AUTHINFO                      NAMESPACE</w:t>
      </w:r>
    </w:p>
    <w:p w:rsidR="00C25963" w:rsidRPr="00C25963" w:rsidRDefault="00C25963" w:rsidP="00C25963">
      <w:pPr>
        <w:pStyle w:val="output"/>
      </w:pPr>
      <w:r w:rsidRPr="00C25963">
        <w:t xml:space="preserve">*         </w:t>
      </w:r>
      <w:proofErr w:type="gramStart"/>
      <w:r w:rsidRPr="00C25963">
        <w:t>do-nyc1-k8s-example</w:t>
      </w:r>
      <w:proofErr w:type="gramEnd"/>
      <w:r w:rsidRPr="00C25963">
        <w:t xml:space="preserve">     </w:t>
      </w:r>
      <w:proofErr w:type="spellStart"/>
      <w:r w:rsidRPr="00C25963">
        <w:t>do-nyc1-k8s-example</w:t>
      </w:r>
      <w:proofErr w:type="spellEnd"/>
      <w:r w:rsidRPr="00C25963">
        <w:t xml:space="preserve">          do-nyc1-k8s-example-admin</w:t>
      </w:r>
    </w:p>
    <w:p w:rsidR="00C25963" w:rsidRPr="00C25963" w:rsidRDefault="00C25963" w:rsidP="00C25963">
      <w:pPr>
        <w:pStyle w:val="output"/>
      </w:pPr>
      <w:r w:rsidRPr="00C25963">
        <w:t xml:space="preserve">          </w:t>
      </w:r>
      <w:proofErr w:type="spellStart"/>
      <w:proofErr w:type="gramStart"/>
      <w:r w:rsidRPr="00C25963">
        <w:t>docker</w:t>
      </w:r>
      <w:proofErr w:type="spellEnd"/>
      <w:r w:rsidRPr="00C25963">
        <w:t>-for-desktop</w:t>
      </w:r>
      <w:proofErr w:type="gramEnd"/>
      <w:r w:rsidRPr="00C25963">
        <w:t xml:space="preserve">      </w:t>
      </w:r>
      <w:proofErr w:type="spellStart"/>
      <w:r w:rsidRPr="00C25963">
        <w:t>docker</w:t>
      </w:r>
      <w:proofErr w:type="spellEnd"/>
      <w:r w:rsidRPr="00C25963">
        <w:t xml:space="preserve">-for-desktop-cluster   </w:t>
      </w:r>
      <w:proofErr w:type="spellStart"/>
      <w:r w:rsidRPr="00C25963">
        <w:t>docker</w:t>
      </w:r>
      <w:proofErr w:type="spellEnd"/>
      <w:r w:rsidRPr="00C25963">
        <w:t>-for-desktop</w:t>
      </w:r>
    </w:p>
    <w:p w:rsidR="00C25963" w:rsidRPr="00C25963" w:rsidRDefault="00C25963" w:rsidP="00C25963">
      <w:r w:rsidRPr="00C25963">
        <w:t>In this example the asterisk (*) indicates that we are connected to the do-nyc1-k8s-examplecluster. To switch clusters run:</w:t>
      </w:r>
    </w:p>
    <w:p w:rsidR="00C25963" w:rsidRPr="00C25963" w:rsidRDefault="00C25963" w:rsidP="00B447FC">
      <w:pPr>
        <w:pStyle w:val="output"/>
      </w:pPr>
      <w:proofErr w:type="spellStart"/>
      <w:proofErr w:type="gramStart"/>
      <w:r w:rsidRPr="00C25963">
        <w:t>kubectl</w:t>
      </w:r>
      <w:proofErr w:type="spellEnd"/>
      <w:proofErr w:type="gramEnd"/>
      <w:r w:rsidRPr="00C25963">
        <w:t xml:space="preserve"> </w:t>
      </w:r>
      <w:proofErr w:type="spellStart"/>
      <w:r w:rsidRPr="00C25963">
        <w:t>config</w:t>
      </w:r>
      <w:proofErr w:type="spellEnd"/>
      <w:r w:rsidRPr="00C25963">
        <w:t xml:space="preserve"> use-context </w:t>
      </w:r>
      <w:r w:rsidRPr="00C25963">
        <w:rPr>
          <w:color w:val="E94849"/>
        </w:rPr>
        <w:t>context-name</w:t>
      </w:r>
    </w:p>
    <w:p w:rsidR="00B447FC" w:rsidRDefault="00B447FC" w:rsidP="00B447FC">
      <w:pPr>
        <w:rPr>
          <w:rFonts w:eastAsia="Times New Roman"/>
          <w:szCs w:val="24"/>
          <w:lang w:eastAsia="en-US"/>
        </w:rPr>
      </w:pPr>
      <w:r>
        <w:t>When you are connected to the correct</w:t>
      </w:r>
      <w:r>
        <w:t xml:space="preserve"> cluster, continue to </w:t>
      </w:r>
      <w:r>
        <w:t>begin installing Helm.</w:t>
      </w:r>
    </w:p>
    <w:p w:rsidR="00B447FC" w:rsidRDefault="00B447FC" w:rsidP="00B447FC">
      <w:pPr>
        <w:pStyle w:val="Heading2"/>
      </w:pPr>
      <w:r>
        <w:t>Step 1 — Installing Helm</w:t>
      </w:r>
    </w:p>
    <w:p w:rsidR="00B447FC" w:rsidRPr="00B447FC" w:rsidRDefault="00B447FC" w:rsidP="00B447FC">
      <w:r w:rsidRPr="00B447FC">
        <w:t xml:space="preserve">First we'll install the helm command-line utility on our local machine. Helm provides a script that handles the installation process on </w:t>
      </w:r>
      <w:proofErr w:type="spellStart"/>
      <w:r w:rsidRPr="00B447FC">
        <w:t>MacOS</w:t>
      </w:r>
      <w:proofErr w:type="spellEnd"/>
      <w:r w:rsidRPr="00B447FC">
        <w:t>, Windows, or Linux.</w:t>
      </w:r>
    </w:p>
    <w:p w:rsidR="00B447FC" w:rsidRDefault="00B447FC" w:rsidP="00B447FC">
      <w:r w:rsidRPr="00B447FC">
        <w:t xml:space="preserve">Change to a writable directory and download the script from Helm's </w:t>
      </w:r>
      <w:proofErr w:type="spellStart"/>
      <w:r w:rsidRPr="00B447FC">
        <w:t>GitHub</w:t>
      </w:r>
      <w:proofErr w:type="spellEnd"/>
      <w:r w:rsidRPr="00B447FC">
        <w:t xml:space="preserve"> repository:</w:t>
      </w:r>
    </w:p>
    <w:p w:rsidR="00B447FC" w:rsidRPr="00B447FC" w:rsidRDefault="00B447FC" w:rsidP="00B447FC">
      <w:pPr>
        <w:pStyle w:val="output"/>
      </w:pPr>
      <w:r>
        <w:t xml:space="preserve">$ </w:t>
      </w:r>
      <w:proofErr w:type="gramStart"/>
      <w:r w:rsidRPr="00B447FC">
        <w:t>cd</w:t>
      </w:r>
      <w:proofErr w:type="gramEnd"/>
      <w:r w:rsidRPr="00B447FC">
        <w:t xml:space="preserve"> /</w:t>
      </w:r>
      <w:proofErr w:type="spellStart"/>
      <w:r w:rsidRPr="00B447FC">
        <w:t>tmp</w:t>
      </w:r>
      <w:proofErr w:type="spellEnd"/>
    </w:p>
    <w:p w:rsidR="00B447FC" w:rsidRPr="00B447FC" w:rsidRDefault="00B447FC" w:rsidP="00B447FC">
      <w:pPr>
        <w:pStyle w:val="output"/>
      </w:pPr>
      <w:r>
        <w:t xml:space="preserve">$ </w:t>
      </w:r>
      <w:r w:rsidRPr="00B447FC">
        <w:t>curl https://raw.githubusercontent.com/kubernetes/helm/master/scripts/get &gt; install-helm.sh</w:t>
      </w:r>
    </w:p>
    <w:p w:rsidR="00B447FC" w:rsidRDefault="00B447FC" w:rsidP="00B447FC">
      <w:r w:rsidRPr="00B447FC">
        <w:t>Make the script executable with </w:t>
      </w:r>
      <w:proofErr w:type="spellStart"/>
      <w:r w:rsidRPr="00B447FC">
        <w:t>chmod</w:t>
      </w:r>
      <w:proofErr w:type="spellEnd"/>
      <w:r w:rsidRPr="00B447FC">
        <w:t>:</w:t>
      </w:r>
    </w:p>
    <w:p w:rsidR="00B447FC" w:rsidRPr="00B447FC" w:rsidRDefault="00B447FC" w:rsidP="00B447FC">
      <w:pPr>
        <w:pStyle w:val="output"/>
      </w:pPr>
      <w:r>
        <w:t xml:space="preserve">$ </w:t>
      </w:r>
      <w:proofErr w:type="spellStart"/>
      <w:proofErr w:type="gramStart"/>
      <w:r>
        <w:t>chmod</w:t>
      </w:r>
      <w:proofErr w:type="spellEnd"/>
      <w:proofErr w:type="gramEnd"/>
      <w:r>
        <w:t xml:space="preserve"> </w:t>
      </w:r>
      <w:proofErr w:type="spellStart"/>
      <w:r>
        <w:t>u+x</w:t>
      </w:r>
      <w:proofErr w:type="spellEnd"/>
      <w:r>
        <w:t xml:space="preserve"> install-helm.sh</w:t>
      </w:r>
    </w:p>
    <w:p w:rsidR="00C25963" w:rsidRDefault="00B447FC" w:rsidP="00B447FC">
      <w:r w:rsidRPr="00B447FC">
        <w:t>At this point you can use your favorite text editor to open the script and inspect it to make sure it’s safe. When you are satisfied, run it:</w:t>
      </w:r>
    </w:p>
    <w:p w:rsidR="00B447FC" w:rsidRDefault="00B447FC" w:rsidP="00B447FC">
      <w:pPr>
        <w:pStyle w:val="output"/>
      </w:pPr>
      <w:r>
        <w:t xml:space="preserve">$ </w:t>
      </w:r>
      <w:r>
        <w:t>./install-helm.sh</w:t>
      </w:r>
    </w:p>
    <w:p w:rsidR="00B447FC" w:rsidRPr="00B447FC" w:rsidRDefault="00B447FC" w:rsidP="00B447FC">
      <w:pPr>
        <w:pStyle w:val="output"/>
      </w:pPr>
      <w:r w:rsidRPr="00B447FC">
        <w:t>Output</w:t>
      </w:r>
    </w:p>
    <w:p w:rsidR="00B447FC" w:rsidRPr="00B447FC" w:rsidRDefault="00B447FC" w:rsidP="00B447FC">
      <w:pPr>
        <w:pStyle w:val="output"/>
      </w:pPr>
      <w:proofErr w:type="gramStart"/>
      <w:r w:rsidRPr="00B447FC">
        <w:t>helm</w:t>
      </w:r>
      <w:proofErr w:type="gramEnd"/>
      <w:r w:rsidRPr="00B447FC">
        <w:t xml:space="preserve"> installed into /</w:t>
      </w:r>
      <w:proofErr w:type="spellStart"/>
      <w:r w:rsidRPr="00B447FC">
        <w:t>usr</w:t>
      </w:r>
      <w:proofErr w:type="spellEnd"/>
      <w:r w:rsidRPr="00B447FC">
        <w:t>/local/bin/helm</w:t>
      </w:r>
    </w:p>
    <w:p w:rsidR="00B447FC" w:rsidRPr="00B447FC" w:rsidRDefault="00B447FC" w:rsidP="00B447FC">
      <w:pPr>
        <w:pStyle w:val="output"/>
        <w:rPr>
          <w:color w:val="000000"/>
        </w:rPr>
      </w:pPr>
      <w:r w:rsidRPr="00B447FC">
        <w:t xml:space="preserve">Run 'helm </w:t>
      </w:r>
      <w:proofErr w:type="spellStart"/>
      <w:r w:rsidRPr="00B447FC">
        <w:t>init</w:t>
      </w:r>
      <w:proofErr w:type="spellEnd"/>
      <w:r w:rsidRPr="00B447FC">
        <w:t>' to configure helm</w:t>
      </w:r>
    </w:p>
    <w:p w:rsidR="00B447FC" w:rsidRDefault="00B447FC" w:rsidP="00B447FC">
      <w:r w:rsidRPr="00B447FC">
        <w:t>Next we will finish the installation by installing some Helm components on our cluster.</w:t>
      </w:r>
    </w:p>
    <w:p w:rsidR="00B447FC" w:rsidRDefault="00B447FC" w:rsidP="00635229">
      <w:pPr>
        <w:pStyle w:val="Heading2"/>
        <w:rPr>
          <w:rFonts w:eastAsia="Times New Roman"/>
          <w:lang w:eastAsia="en-US"/>
        </w:rPr>
      </w:pPr>
      <w:r>
        <w:lastRenderedPageBreak/>
        <w:t>Step 2 — Installing Tiller</w:t>
      </w:r>
    </w:p>
    <w:p w:rsidR="00B447FC" w:rsidRDefault="00B447FC" w:rsidP="00B447FC">
      <w:r w:rsidRPr="00B447FC">
        <w:t xml:space="preserve">Tiller is a companion to the helm command that runs on your cluster, receiving commands from helm and communicating directly with the </w:t>
      </w:r>
      <w:proofErr w:type="spellStart"/>
      <w:r w:rsidRPr="00B447FC">
        <w:t>Kubernetes</w:t>
      </w:r>
      <w:proofErr w:type="spellEnd"/>
      <w:r w:rsidRPr="00B447FC">
        <w:t xml:space="preserve"> API to do the actual work of creating and deleting resources. To give Tiller the permissions it needs to run on the cluster, we are going to make a </w:t>
      </w:r>
      <w:proofErr w:type="spellStart"/>
      <w:r w:rsidRPr="00B447FC">
        <w:t>Kubernetes</w:t>
      </w:r>
      <w:proofErr w:type="spellEnd"/>
      <w:r w:rsidRPr="00B447FC">
        <w:t> </w:t>
      </w:r>
      <w:proofErr w:type="spellStart"/>
      <w:r w:rsidRPr="00B447FC">
        <w:t>serviceaccount</w:t>
      </w:r>
      <w:proofErr w:type="spellEnd"/>
      <w:r w:rsidRPr="00B447FC">
        <w:t> resource</w:t>
      </w:r>
    </w:p>
    <w:p w:rsidR="00B447FC" w:rsidRDefault="00B447FC" w:rsidP="00B447FC">
      <w:r w:rsidRPr="00B447FC">
        <w:t>Note: We will bind this </w:t>
      </w:r>
      <w:proofErr w:type="spellStart"/>
      <w:r w:rsidRPr="00B447FC">
        <w:t>serviceaccount</w:t>
      </w:r>
      <w:proofErr w:type="spellEnd"/>
      <w:r w:rsidRPr="00B447FC">
        <w:t xml:space="preserve"> to the cluster-admin cluster role. This will give the tiller service </w:t>
      </w:r>
      <w:proofErr w:type="spellStart"/>
      <w:r w:rsidRPr="00B447FC">
        <w:t>superuser</w:t>
      </w:r>
      <w:proofErr w:type="spellEnd"/>
      <w:r w:rsidRPr="00B447FC">
        <w:t xml:space="preserve"> access to the cluster and allow it to install all resource types in all namespaces. This is fine for exploring Helm, but you may want a more locked-down configuration for a production </w:t>
      </w:r>
      <w:proofErr w:type="spellStart"/>
      <w:r w:rsidRPr="00B447FC">
        <w:t>Kubernetes</w:t>
      </w:r>
      <w:proofErr w:type="spellEnd"/>
      <w:r w:rsidRPr="00B447FC">
        <w:t xml:space="preserve"> cluster.</w:t>
      </w:r>
    </w:p>
    <w:p w:rsidR="00B447FC" w:rsidRDefault="00B447FC" w:rsidP="00B447FC">
      <w:r w:rsidRPr="00B447FC">
        <w:t>Create the tiller </w:t>
      </w:r>
      <w:proofErr w:type="spellStart"/>
      <w:r w:rsidRPr="00B447FC">
        <w:t>serviceaccount</w:t>
      </w:r>
      <w:proofErr w:type="spellEnd"/>
      <w:r w:rsidRPr="00B447FC">
        <w:t>:</w:t>
      </w:r>
    </w:p>
    <w:p w:rsidR="00B447FC" w:rsidRPr="00B447FC" w:rsidRDefault="00635229" w:rsidP="00B447FC">
      <w:pPr>
        <w:pStyle w:val="output"/>
      </w:pPr>
      <w:r>
        <w:t xml:space="preserve">$ </w:t>
      </w:r>
      <w:proofErr w:type="spellStart"/>
      <w:proofErr w:type="gramStart"/>
      <w:r w:rsidR="00B447FC" w:rsidRPr="00B447FC">
        <w:t>kubectl</w:t>
      </w:r>
      <w:proofErr w:type="spellEnd"/>
      <w:proofErr w:type="gramEnd"/>
      <w:r w:rsidR="00B447FC" w:rsidRPr="00B447FC">
        <w:t xml:space="preserve"> -n </w:t>
      </w:r>
      <w:proofErr w:type="spellStart"/>
      <w:r w:rsidR="00B447FC" w:rsidRPr="00B447FC">
        <w:t>kube</w:t>
      </w:r>
      <w:proofErr w:type="spellEnd"/>
      <w:r w:rsidR="00B447FC" w:rsidRPr="00B447FC">
        <w:t xml:space="preserve">-system create </w:t>
      </w:r>
      <w:proofErr w:type="spellStart"/>
      <w:r w:rsidR="00B447FC" w:rsidRPr="00B447FC">
        <w:t>serviceaccount</w:t>
      </w:r>
      <w:proofErr w:type="spellEnd"/>
      <w:r w:rsidR="00B447FC" w:rsidRPr="00B447FC">
        <w:t xml:space="preserve"> tiller</w:t>
      </w:r>
    </w:p>
    <w:p w:rsidR="00B447FC" w:rsidRDefault="00635229" w:rsidP="00635229">
      <w:r w:rsidRPr="00635229">
        <w:t>Next, bind the tiller </w:t>
      </w:r>
      <w:proofErr w:type="spellStart"/>
      <w:r w:rsidRPr="00635229">
        <w:t>serviceaccount</w:t>
      </w:r>
      <w:proofErr w:type="spellEnd"/>
      <w:r w:rsidRPr="00635229">
        <w:t> to the cluster-admin role:</w:t>
      </w:r>
    </w:p>
    <w:p w:rsidR="00635229" w:rsidRDefault="00635229" w:rsidP="00635229">
      <w:pPr>
        <w:pStyle w:val="output"/>
      </w:pPr>
      <w:r>
        <w:t xml:space="preserve">$ </w:t>
      </w:r>
      <w:proofErr w:type="spellStart"/>
      <w:proofErr w:type="gramStart"/>
      <w:r>
        <w:t>kubectl</w:t>
      </w:r>
      <w:proofErr w:type="spellEnd"/>
      <w:proofErr w:type="gramEnd"/>
      <w:r>
        <w:t xml:space="preserve"> create </w:t>
      </w:r>
      <w:proofErr w:type="spellStart"/>
      <w:r>
        <w:t>clusterrolebinding</w:t>
      </w:r>
      <w:proofErr w:type="spellEnd"/>
      <w:r>
        <w:t xml:space="preserve"> tiller --</w:t>
      </w:r>
      <w:proofErr w:type="spellStart"/>
      <w:r>
        <w:t>clusterrole</w:t>
      </w:r>
      <w:proofErr w:type="spellEnd"/>
      <w:r>
        <w:t xml:space="preserve"> cluster-admin --</w:t>
      </w:r>
      <w:proofErr w:type="spellStart"/>
      <w:r>
        <w:t>serviceaccount</w:t>
      </w:r>
      <w:proofErr w:type="spellEnd"/>
      <w:r>
        <w:t>=</w:t>
      </w:r>
      <w:proofErr w:type="spellStart"/>
      <w:r>
        <w:t>kube-system:tiller</w:t>
      </w:r>
      <w:proofErr w:type="spellEnd"/>
    </w:p>
    <w:p w:rsidR="00635229" w:rsidRDefault="00635229" w:rsidP="00635229">
      <w:r w:rsidRPr="00635229">
        <w:t xml:space="preserve">Now we can run helm </w:t>
      </w:r>
      <w:proofErr w:type="spellStart"/>
      <w:r w:rsidRPr="00635229">
        <w:t>init</w:t>
      </w:r>
      <w:proofErr w:type="spellEnd"/>
      <w:r w:rsidRPr="00635229">
        <w:t>, which installs Tiller on our cluster, along with some local housekeeping tasks such as downloading the stable repo details:</w:t>
      </w:r>
    </w:p>
    <w:p w:rsidR="00635229" w:rsidRDefault="00635229" w:rsidP="00635229">
      <w:pPr>
        <w:pStyle w:val="output"/>
      </w:pPr>
      <w:r>
        <w:t xml:space="preserve">$ </w:t>
      </w:r>
      <w:proofErr w:type="gramStart"/>
      <w:r>
        <w:t>helm</w:t>
      </w:r>
      <w:proofErr w:type="gramEnd"/>
      <w:r>
        <w:t xml:space="preserve"> </w:t>
      </w:r>
      <w:proofErr w:type="spellStart"/>
      <w:r>
        <w:t>init</w:t>
      </w:r>
      <w:proofErr w:type="spellEnd"/>
      <w:r>
        <w:t xml:space="preserve"> --service-account tiller</w:t>
      </w:r>
    </w:p>
    <w:p w:rsidR="00635229" w:rsidRPr="00635229" w:rsidRDefault="00635229" w:rsidP="00635229">
      <w:pPr>
        <w:pStyle w:val="output"/>
      </w:pPr>
      <w:r w:rsidRPr="00635229">
        <w:t>Output</w:t>
      </w:r>
    </w:p>
    <w:p w:rsidR="00635229" w:rsidRPr="00635229" w:rsidRDefault="00635229" w:rsidP="00635229">
      <w:pPr>
        <w:pStyle w:val="output"/>
      </w:pPr>
      <w:r w:rsidRPr="00635229">
        <w:t>. . .</w:t>
      </w:r>
    </w:p>
    <w:p w:rsidR="00635229" w:rsidRPr="00635229" w:rsidRDefault="00635229" w:rsidP="00635229">
      <w:pPr>
        <w:pStyle w:val="output"/>
      </w:pPr>
    </w:p>
    <w:p w:rsidR="00635229" w:rsidRPr="00635229" w:rsidRDefault="00635229" w:rsidP="00635229">
      <w:pPr>
        <w:pStyle w:val="output"/>
      </w:pPr>
      <w:r w:rsidRPr="00635229">
        <w:t xml:space="preserve">Tiller (the Helm server-side component) has been installed into your </w:t>
      </w:r>
      <w:proofErr w:type="spellStart"/>
      <w:r w:rsidRPr="00635229">
        <w:t>Kubernetes</w:t>
      </w:r>
      <w:proofErr w:type="spellEnd"/>
      <w:r w:rsidRPr="00635229">
        <w:t xml:space="preserve"> Cluster.</w:t>
      </w:r>
    </w:p>
    <w:p w:rsidR="00635229" w:rsidRPr="00635229" w:rsidRDefault="00635229" w:rsidP="00635229">
      <w:pPr>
        <w:pStyle w:val="output"/>
      </w:pPr>
    </w:p>
    <w:p w:rsidR="00635229" w:rsidRPr="00635229" w:rsidRDefault="00635229" w:rsidP="00635229">
      <w:pPr>
        <w:pStyle w:val="output"/>
      </w:pPr>
      <w:r w:rsidRPr="00635229">
        <w:t>Please note: by default, Tiller is deployed with an insecure 'allow unauthenticated users' policy.</w:t>
      </w:r>
    </w:p>
    <w:p w:rsidR="00635229" w:rsidRPr="00635229" w:rsidRDefault="00635229" w:rsidP="00635229">
      <w:pPr>
        <w:pStyle w:val="output"/>
      </w:pPr>
      <w:r w:rsidRPr="00635229">
        <w:t>For more information on securing your installation see: https://docs.helm.sh/using_helm/#securing-your-helm-installation</w:t>
      </w:r>
    </w:p>
    <w:p w:rsidR="00635229" w:rsidRPr="00635229" w:rsidRDefault="00635229" w:rsidP="00635229">
      <w:pPr>
        <w:pStyle w:val="output"/>
        <w:rPr>
          <w:color w:val="000000"/>
        </w:rPr>
      </w:pPr>
      <w:r w:rsidRPr="00635229">
        <w:t>Happy Helming!</w:t>
      </w:r>
    </w:p>
    <w:p w:rsidR="00635229" w:rsidRDefault="00635229" w:rsidP="00635229">
      <w:r w:rsidRPr="00635229">
        <w:t xml:space="preserve">To verify that Tiller is running, list the pods in </w:t>
      </w:r>
      <w:proofErr w:type="spellStart"/>
      <w:r w:rsidRPr="00635229">
        <w:t>thekube</w:t>
      </w:r>
      <w:proofErr w:type="spellEnd"/>
      <w:r w:rsidRPr="00635229">
        <w:t>-system namespace:</w:t>
      </w:r>
    </w:p>
    <w:p w:rsidR="00635229" w:rsidRDefault="00635229" w:rsidP="00635229">
      <w:pPr>
        <w:pStyle w:val="output"/>
      </w:pPr>
      <w:r>
        <w:t xml:space="preserve">$ </w:t>
      </w:r>
      <w:proofErr w:type="spellStart"/>
      <w:proofErr w:type="gramStart"/>
      <w:r w:rsidRPr="00635229">
        <w:t>kubectl</w:t>
      </w:r>
      <w:proofErr w:type="spellEnd"/>
      <w:proofErr w:type="gramEnd"/>
      <w:r w:rsidRPr="00635229">
        <w:t xml:space="preserve"> get pods --namespace </w:t>
      </w:r>
      <w:proofErr w:type="spellStart"/>
      <w:r w:rsidRPr="00635229">
        <w:t>kube</w:t>
      </w:r>
      <w:proofErr w:type="spellEnd"/>
      <w:r w:rsidRPr="00635229">
        <w:t>-system</w:t>
      </w:r>
    </w:p>
    <w:p w:rsidR="00635229" w:rsidRDefault="00635229" w:rsidP="00635229">
      <w:pPr>
        <w:pStyle w:val="output"/>
      </w:pPr>
      <w:r>
        <w:t>---------</w:t>
      </w:r>
    </w:p>
    <w:p w:rsidR="00635229" w:rsidRPr="00635229" w:rsidRDefault="00635229" w:rsidP="00635229">
      <w:pPr>
        <w:pStyle w:val="output"/>
      </w:pPr>
      <w:r w:rsidRPr="00635229">
        <w:t>NAME                                              READY   STATUS    RESTARTS   AGE</w:t>
      </w:r>
    </w:p>
    <w:p w:rsidR="00635229" w:rsidRPr="00635229" w:rsidRDefault="00635229" w:rsidP="00635229">
      <w:pPr>
        <w:pStyle w:val="output"/>
      </w:pPr>
      <w:proofErr w:type="gramStart"/>
      <w:r w:rsidRPr="00635229">
        <w:t>coredns-fb8b8dccf-hzd57</w:t>
      </w:r>
      <w:proofErr w:type="gramEnd"/>
      <w:r w:rsidRPr="00635229">
        <w:t xml:space="preserve">                           1/1     Running   2          46h</w:t>
      </w:r>
    </w:p>
    <w:p w:rsidR="00635229" w:rsidRPr="00635229" w:rsidRDefault="00635229" w:rsidP="00635229">
      <w:pPr>
        <w:pStyle w:val="output"/>
      </w:pPr>
      <w:proofErr w:type="gramStart"/>
      <w:r w:rsidRPr="00635229">
        <w:lastRenderedPageBreak/>
        <w:t>coredns-fb8b8dccf-lpm2n</w:t>
      </w:r>
      <w:proofErr w:type="gramEnd"/>
      <w:r w:rsidRPr="00635229">
        <w:t xml:space="preserve">                           1/1     Running   0          46h</w:t>
      </w:r>
    </w:p>
    <w:p w:rsidR="00635229" w:rsidRPr="00635229" w:rsidRDefault="00635229" w:rsidP="00635229">
      <w:pPr>
        <w:pStyle w:val="output"/>
      </w:pPr>
      <w:proofErr w:type="gramStart"/>
      <w:r w:rsidRPr="00635229">
        <w:t>etcd-kubemaster.zippyops.com</w:t>
      </w:r>
      <w:proofErr w:type="gramEnd"/>
      <w:r w:rsidRPr="00635229">
        <w:t xml:space="preserve">                      1/1     Running   2          46h</w:t>
      </w:r>
    </w:p>
    <w:p w:rsidR="00635229" w:rsidRPr="00635229" w:rsidRDefault="00635229" w:rsidP="00635229">
      <w:pPr>
        <w:pStyle w:val="output"/>
      </w:pPr>
      <w:proofErr w:type="gramStart"/>
      <w:r w:rsidRPr="00635229">
        <w:t>kube-apiserver-kubemaster.zippyops.com</w:t>
      </w:r>
      <w:proofErr w:type="gramEnd"/>
      <w:r w:rsidRPr="00635229">
        <w:t xml:space="preserve">            1/1     Running   2          46h</w:t>
      </w:r>
    </w:p>
    <w:p w:rsidR="00635229" w:rsidRPr="00635229" w:rsidRDefault="00635229" w:rsidP="00635229">
      <w:pPr>
        <w:pStyle w:val="output"/>
      </w:pPr>
      <w:proofErr w:type="gramStart"/>
      <w:r w:rsidRPr="00635229">
        <w:t>kube-controller-manager-kubemaster.zippyops.com</w:t>
      </w:r>
      <w:proofErr w:type="gramEnd"/>
      <w:r w:rsidRPr="00635229">
        <w:t xml:space="preserve">   1/1     Running   2          46h</w:t>
      </w:r>
    </w:p>
    <w:p w:rsidR="00635229" w:rsidRPr="00635229" w:rsidRDefault="00635229" w:rsidP="00635229">
      <w:pPr>
        <w:pStyle w:val="output"/>
      </w:pPr>
      <w:proofErr w:type="spellStart"/>
      <w:proofErr w:type="gramStart"/>
      <w:r w:rsidRPr="00635229">
        <w:t>kube</w:t>
      </w:r>
      <w:proofErr w:type="spellEnd"/>
      <w:r w:rsidRPr="00635229">
        <w:t>-proxy-</w:t>
      </w:r>
      <w:proofErr w:type="spellStart"/>
      <w:r w:rsidRPr="00635229">
        <w:t>gvzll</w:t>
      </w:r>
      <w:proofErr w:type="spellEnd"/>
      <w:proofErr w:type="gramEnd"/>
      <w:r w:rsidRPr="00635229">
        <w:t xml:space="preserve">                                  1/1     Running   2          46h</w:t>
      </w:r>
    </w:p>
    <w:p w:rsidR="00635229" w:rsidRPr="00635229" w:rsidRDefault="00635229" w:rsidP="00635229">
      <w:pPr>
        <w:pStyle w:val="output"/>
      </w:pPr>
      <w:proofErr w:type="gramStart"/>
      <w:r w:rsidRPr="00635229">
        <w:t>kube-proxy-zqv92</w:t>
      </w:r>
      <w:proofErr w:type="gramEnd"/>
      <w:r w:rsidRPr="00635229">
        <w:t xml:space="preserve">                                  1/1     Running   2          46h</w:t>
      </w:r>
    </w:p>
    <w:p w:rsidR="00635229" w:rsidRPr="00635229" w:rsidRDefault="00635229" w:rsidP="00635229">
      <w:pPr>
        <w:pStyle w:val="output"/>
      </w:pPr>
      <w:proofErr w:type="gramStart"/>
      <w:r w:rsidRPr="00635229">
        <w:t>kube-scheduler-kubemaster.zippyops.com</w:t>
      </w:r>
      <w:proofErr w:type="gramEnd"/>
      <w:r w:rsidRPr="00635229">
        <w:t xml:space="preserve">            1/1     Running   2          46h</w:t>
      </w:r>
    </w:p>
    <w:p w:rsidR="00635229" w:rsidRPr="00635229" w:rsidRDefault="00635229" w:rsidP="00635229">
      <w:pPr>
        <w:pStyle w:val="output"/>
        <w:rPr>
          <w:b/>
        </w:rPr>
      </w:pPr>
      <w:proofErr w:type="gramStart"/>
      <w:r w:rsidRPr="00635229">
        <w:rPr>
          <w:b/>
        </w:rPr>
        <w:t>tiller-deploy-8458f6c667-9dk96</w:t>
      </w:r>
      <w:proofErr w:type="gramEnd"/>
      <w:r w:rsidRPr="00635229">
        <w:rPr>
          <w:b/>
        </w:rPr>
        <w:t xml:space="preserve">                    1/1     Running   2          45h</w:t>
      </w:r>
    </w:p>
    <w:p w:rsidR="00635229" w:rsidRPr="00635229" w:rsidRDefault="00635229" w:rsidP="00635229">
      <w:pPr>
        <w:pStyle w:val="output"/>
      </w:pPr>
      <w:proofErr w:type="gramStart"/>
      <w:r w:rsidRPr="00635229">
        <w:t>weave-net-</w:t>
      </w:r>
      <w:proofErr w:type="spellStart"/>
      <w:r w:rsidRPr="00635229">
        <w:t>khccz</w:t>
      </w:r>
      <w:proofErr w:type="spellEnd"/>
      <w:proofErr w:type="gramEnd"/>
      <w:r w:rsidRPr="00635229">
        <w:t xml:space="preserve">                                   2/2     Running   5          46h</w:t>
      </w:r>
    </w:p>
    <w:p w:rsidR="00635229" w:rsidRDefault="00635229" w:rsidP="00635229">
      <w:pPr>
        <w:pStyle w:val="output"/>
      </w:pPr>
      <w:proofErr w:type="gramStart"/>
      <w:r w:rsidRPr="00635229">
        <w:t>weave-net-</w:t>
      </w:r>
      <w:proofErr w:type="spellStart"/>
      <w:r w:rsidRPr="00635229">
        <w:t>zvfbk</w:t>
      </w:r>
      <w:proofErr w:type="spellEnd"/>
      <w:proofErr w:type="gramEnd"/>
      <w:r w:rsidRPr="00635229">
        <w:t xml:space="preserve">                                   2/2     Running   6          46h</w:t>
      </w:r>
    </w:p>
    <w:p w:rsidR="00635229" w:rsidRDefault="00635229" w:rsidP="00635229">
      <w:r w:rsidRPr="00635229">
        <w:t>The Tiller pod name begins with the prefix tiller-deploy-.</w:t>
      </w:r>
    </w:p>
    <w:p w:rsidR="00635229" w:rsidRDefault="00635229" w:rsidP="00635229">
      <w:r w:rsidRPr="00635229">
        <w:t>Now that we've installed both Helm components, we're ready to use helm to install our first application.</w:t>
      </w:r>
    </w:p>
    <w:p w:rsidR="00635229" w:rsidRDefault="00635229" w:rsidP="00635229">
      <w:pPr>
        <w:pStyle w:val="Heading2"/>
      </w:pPr>
      <w:r>
        <w:t>basic helm commands</w:t>
      </w:r>
    </w:p>
    <w:p w:rsidR="00635229" w:rsidRPr="00635229" w:rsidRDefault="00635229" w:rsidP="00635229">
      <w:pPr>
        <w:pStyle w:val="ListParagraph"/>
        <w:numPr>
          <w:ilvl w:val="0"/>
          <w:numId w:val="26"/>
        </w:numPr>
      </w:pPr>
      <w:hyperlink r:id="rId22" w:anchor="helm-completion" w:history="1">
        <w:r w:rsidRPr="00635229">
          <w:rPr>
            <w:rStyle w:val="Hyperlink"/>
          </w:rPr>
          <w:t>helm completion</w:t>
        </w:r>
      </w:hyperlink>
      <w:r w:rsidRPr="00635229">
        <w:t xml:space="preserve"> - Generate </w:t>
      </w:r>
      <w:proofErr w:type="spellStart"/>
      <w:r w:rsidRPr="00635229">
        <w:t>autocompletions</w:t>
      </w:r>
      <w:proofErr w:type="spellEnd"/>
      <w:r w:rsidRPr="00635229">
        <w:t xml:space="preserve"> script for the specified shell (bash or </w:t>
      </w:r>
      <w:proofErr w:type="spellStart"/>
      <w:r w:rsidRPr="00635229">
        <w:t>zsh</w:t>
      </w:r>
      <w:proofErr w:type="spellEnd"/>
      <w:r w:rsidRPr="00635229">
        <w:t>)</w:t>
      </w:r>
    </w:p>
    <w:p w:rsidR="00635229" w:rsidRPr="00635229" w:rsidRDefault="00635229" w:rsidP="00635229">
      <w:pPr>
        <w:pStyle w:val="ListParagraph"/>
        <w:numPr>
          <w:ilvl w:val="0"/>
          <w:numId w:val="26"/>
        </w:numPr>
      </w:pPr>
      <w:hyperlink r:id="rId23" w:anchor="helm-create" w:history="1">
        <w:r w:rsidRPr="00635229">
          <w:rPr>
            <w:rStyle w:val="Hyperlink"/>
          </w:rPr>
          <w:t>helm create</w:t>
        </w:r>
      </w:hyperlink>
      <w:r w:rsidRPr="00635229">
        <w:t> - create a new chart with the given name</w:t>
      </w:r>
    </w:p>
    <w:p w:rsidR="00635229" w:rsidRPr="00635229" w:rsidRDefault="00635229" w:rsidP="00635229">
      <w:pPr>
        <w:pStyle w:val="ListParagraph"/>
        <w:numPr>
          <w:ilvl w:val="0"/>
          <w:numId w:val="26"/>
        </w:numPr>
      </w:pPr>
      <w:hyperlink r:id="rId24" w:anchor="helm-delete" w:history="1">
        <w:r w:rsidRPr="00635229">
          <w:rPr>
            <w:rStyle w:val="Hyperlink"/>
          </w:rPr>
          <w:t>helm delete</w:t>
        </w:r>
      </w:hyperlink>
      <w:r w:rsidRPr="00635229">
        <w:t xml:space="preserve"> - given a release name, delete the release from </w:t>
      </w:r>
      <w:proofErr w:type="spellStart"/>
      <w:r w:rsidRPr="00635229">
        <w:t>Kubernetes</w:t>
      </w:r>
      <w:proofErr w:type="spellEnd"/>
    </w:p>
    <w:p w:rsidR="00635229" w:rsidRPr="00635229" w:rsidRDefault="00635229" w:rsidP="00635229">
      <w:pPr>
        <w:pStyle w:val="ListParagraph"/>
        <w:numPr>
          <w:ilvl w:val="0"/>
          <w:numId w:val="26"/>
        </w:numPr>
      </w:pPr>
      <w:hyperlink r:id="rId25" w:anchor="helm-dependency" w:history="1">
        <w:r w:rsidRPr="00635229">
          <w:rPr>
            <w:rStyle w:val="Hyperlink"/>
          </w:rPr>
          <w:t>helm dependency</w:t>
        </w:r>
      </w:hyperlink>
      <w:r w:rsidRPr="00635229">
        <w:t> - manage a chart’s dependencies</w:t>
      </w:r>
    </w:p>
    <w:p w:rsidR="00635229" w:rsidRPr="00635229" w:rsidRDefault="00635229" w:rsidP="00635229">
      <w:pPr>
        <w:pStyle w:val="ListParagraph"/>
        <w:numPr>
          <w:ilvl w:val="0"/>
          <w:numId w:val="26"/>
        </w:numPr>
      </w:pPr>
      <w:hyperlink r:id="rId26" w:anchor="helm-fetch" w:history="1">
        <w:r w:rsidRPr="00635229">
          <w:rPr>
            <w:rStyle w:val="Hyperlink"/>
          </w:rPr>
          <w:t>helm fetch</w:t>
        </w:r>
      </w:hyperlink>
      <w:r w:rsidRPr="00635229">
        <w:t> - download a chart from a repository and (optionally) unpack it in local directory</w:t>
      </w:r>
    </w:p>
    <w:p w:rsidR="00635229" w:rsidRPr="00635229" w:rsidRDefault="00635229" w:rsidP="00635229">
      <w:pPr>
        <w:pStyle w:val="ListParagraph"/>
        <w:numPr>
          <w:ilvl w:val="0"/>
          <w:numId w:val="26"/>
        </w:numPr>
      </w:pPr>
      <w:hyperlink r:id="rId27" w:anchor="helm-get" w:history="1">
        <w:r w:rsidRPr="00635229">
          <w:rPr>
            <w:rStyle w:val="Hyperlink"/>
          </w:rPr>
          <w:t>helm get</w:t>
        </w:r>
      </w:hyperlink>
      <w:r w:rsidRPr="00635229">
        <w:t> - download a named release</w:t>
      </w:r>
    </w:p>
    <w:p w:rsidR="00635229" w:rsidRPr="00635229" w:rsidRDefault="00635229" w:rsidP="00635229">
      <w:pPr>
        <w:pStyle w:val="ListParagraph"/>
        <w:numPr>
          <w:ilvl w:val="0"/>
          <w:numId w:val="26"/>
        </w:numPr>
      </w:pPr>
      <w:hyperlink r:id="rId28" w:anchor="helm-history" w:history="1">
        <w:r w:rsidRPr="00635229">
          <w:rPr>
            <w:rStyle w:val="Hyperlink"/>
          </w:rPr>
          <w:t>helm history</w:t>
        </w:r>
      </w:hyperlink>
      <w:r w:rsidRPr="00635229">
        <w:t> - fetch release history</w:t>
      </w:r>
    </w:p>
    <w:p w:rsidR="00635229" w:rsidRPr="00635229" w:rsidRDefault="00635229" w:rsidP="00635229">
      <w:pPr>
        <w:pStyle w:val="ListParagraph"/>
        <w:numPr>
          <w:ilvl w:val="0"/>
          <w:numId w:val="26"/>
        </w:numPr>
      </w:pPr>
      <w:hyperlink r:id="rId29" w:anchor="helm-home" w:history="1">
        <w:r w:rsidRPr="00635229">
          <w:rPr>
            <w:rStyle w:val="Hyperlink"/>
          </w:rPr>
          <w:t>helm home</w:t>
        </w:r>
      </w:hyperlink>
      <w:r w:rsidRPr="00635229">
        <w:t> - displays the location of HELM-HOME</w:t>
      </w:r>
    </w:p>
    <w:p w:rsidR="00635229" w:rsidRPr="00635229" w:rsidRDefault="00635229" w:rsidP="00635229">
      <w:pPr>
        <w:pStyle w:val="ListParagraph"/>
        <w:numPr>
          <w:ilvl w:val="0"/>
          <w:numId w:val="26"/>
        </w:numPr>
      </w:pPr>
      <w:hyperlink r:id="rId30" w:anchor="helm-init" w:history="1">
        <w:r w:rsidRPr="00635229">
          <w:rPr>
            <w:rStyle w:val="Hyperlink"/>
          </w:rPr>
          <w:t xml:space="preserve">helm </w:t>
        </w:r>
        <w:proofErr w:type="spellStart"/>
        <w:r w:rsidRPr="00635229">
          <w:rPr>
            <w:rStyle w:val="Hyperlink"/>
          </w:rPr>
          <w:t>init</w:t>
        </w:r>
        <w:proofErr w:type="spellEnd"/>
      </w:hyperlink>
      <w:r w:rsidRPr="00635229">
        <w:t> - initialize Helm on both client and server</w:t>
      </w:r>
    </w:p>
    <w:p w:rsidR="00635229" w:rsidRPr="00635229" w:rsidRDefault="00635229" w:rsidP="00635229">
      <w:pPr>
        <w:pStyle w:val="ListParagraph"/>
        <w:numPr>
          <w:ilvl w:val="0"/>
          <w:numId w:val="26"/>
        </w:numPr>
      </w:pPr>
      <w:hyperlink r:id="rId31" w:anchor="helm-inspect" w:history="1">
        <w:r w:rsidRPr="00635229">
          <w:rPr>
            <w:rStyle w:val="Hyperlink"/>
          </w:rPr>
          <w:t>helm inspect</w:t>
        </w:r>
      </w:hyperlink>
      <w:r w:rsidRPr="00635229">
        <w:t> - inspect a chart</w:t>
      </w:r>
    </w:p>
    <w:p w:rsidR="00635229" w:rsidRPr="00635229" w:rsidRDefault="00635229" w:rsidP="00635229">
      <w:pPr>
        <w:pStyle w:val="ListParagraph"/>
        <w:numPr>
          <w:ilvl w:val="0"/>
          <w:numId w:val="26"/>
        </w:numPr>
      </w:pPr>
      <w:hyperlink r:id="rId32" w:anchor="helm-install" w:history="1">
        <w:r w:rsidRPr="00635229">
          <w:rPr>
            <w:rStyle w:val="Hyperlink"/>
          </w:rPr>
          <w:t>helm install</w:t>
        </w:r>
      </w:hyperlink>
      <w:r w:rsidRPr="00635229">
        <w:t> - install a chart archive</w:t>
      </w:r>
    </w:p>
    <w:p w:rsidR="00635229" w:rsidRPr="00635229" w:rsidRDefault="00635229" w:rsidP="00635229">
      <w:pPr>
        <w:pStyle w:val="ListParagraph"/>
        <w:numPr>
          <w:ilvl w:val="0"/>
          <w:numId w:val="26"/>
        </w:numPr>
      </w:pPr>
      <w:hyperlink r:id="rId33" w:anchor="helm-lint" w:history="1">
        <w:r w:rsidRPr="00635229">
          <w:rPr>
            <w:rStyle w:val="Hyperlink"/>
          </w:rPr>
          <w:t>helm lint</w:t>
        </w:r>
      </w:hyperlink>
      <w:r w:rsidRPr="00635229">
        <w:t> - examines a chart for possible issues</w:t>
      </w:r>
    </w:p>
    <w:p w:rsidR="00635229" w:rsidRPr="00635229" w:rsidRDefault="00635229" w:rsidP="00635229">
      <w:pPr>
        <w:pStyle w:val="ListParagraph"/>
        <w:numPr>
          <w:ilvl w:val="0"/>
          <w:numId w:val="26"/>
        </w:numPr>
      </w:pPr>
      <w:hyperlink r:id="rId34" w:anchor="helm-list" w:history="1">
        <w:r w:rsidRPr="00635229">
          <w:rPr>
            <w:rStyle w:val="Hyperlink"/>
          </w:rPr>
          <w:t>helm list</w:t>
        </w:r>
      </w:hyperlink>
      <w:r w:rsidRPr="00635229">
        <w:t> - list releases</w:t>
      </w:r>
    </w:p>
    <w:p w:rsidR="00635229" w:rsidRPr="00635229" w:rsidRDefault="00635229" w:rsidP="00635229">
      <w:pPr>
        <w:pStyle w:val="ListParagraph"/>
        <w:numPr>
          <w:ilvl w:val="0"/>
          <w:numId w:val="26"/>
        </w:numPr>
      </w:pPr>
      <w:hyperlink r:id="rId35" w:anchor="helm-package" w:history="1">
        <w:r w:rsidRPr="00635229">
          <w:rPr>
            <w:rStyle w:val="Hyperlink"/>
          </w:rPr>
          <w:t>helm package</w:t>
        </w:r>
      </w:hyperlink>
      <w:r w:rsidRPr="00635229">
        <w:t> - package a chart directory into a chart archive</w:t>
      </w:r>
    </w:p>
    <w:p w:rsidR="00635229" w:rsidRPr="00635229" w:rsidRDefault="00635229" w:rsidP="00635229">
      <w:pPr>
        <w:pStyle w:val="ListParagraph"/>
        <w:numPr>
          <w:ilvl w:val="0"/>
          <w:numId w:val="26"/>
        </w:numPr>
      </w:pPr>
      <w:hyperlink r:id="rId36" w:anchor="helm-plugin" w:history="1">
        <w:r w:rsidRPr="00635229">
          <w:rPr>
            <w:rStyle w:val="Hyperlink"/>
          </w:rPr>
          <w:t>helm plugin</w:t>
        </w:r>
      </w:hyperlink>
      <w:r w:rsidRPr="00635229">
        <w:t> - add, list, or remove Helm plugins</w:t>
      </w:r>
    </w:p>
    <w:p w:rsidR="00635229" w:rsidRPr="00635229" w:rsidRDefault="00635229" w:rsidP="00635229">
      <w:pPr>
        <w:pStyle w:val="ListParagraph"/>
        <w:numPr>
          <w:ilvl w:val="0"/>
          <w:numId w:val="26"/>
        </w:numPr>
      </w:pPr>
      <w:hyperlink r:id="rId37" w:anchor="helm-repo" w:history="1">
        <w:r w:rsidRPr="00635229">
          <w:rPr>
            <w:rStyle w:val="Hyperlink"/>
          </w:rPr>
          <w:t>helm repo</w:t>
        </w:r>
      </w:hyperlink>
      <w:r w:rsidRPr="00635229">
        <w:t> - add, list, remove, update, and index chart repositories</w:t>
      </w:r>
    </w:p>
    <w:p w:rsidR="00635229" w:rsidRPr="00635229" w:rsidRDefault="00635229" w:rsidP="00635229">
      <w:pPr>
        <w:pStyle w:val="ListParagraph"/>
        <w:numPr>
          <w:ilvl w:val="0"/>
          <w:numId w:val="26"/>
        </w:numPr>
      </w:pPr>
      <w:hyperlink r:id="rId38" w:anchor="helm-reset" w:history="1">
        <w:r w:rsidRPr="00635229">
          <w:rPr>
            <w:rStyle w:val="Hyperlink"/>
          </w:rPr>
          <w:t>helm reset</w:t>
        </w:r>
      </w:hyperlink>
      <w:r w:rsidRPr="00635229">
        <w:t> - uninstalls Tiller from a cluster</w:t>
      </w:r>
    </w:p>
    <w:p w:rsidR="00635229" w:rsidRPr="00635229" w:rsidRDefault="00635229" w:rsidP="00635229">
      <w:pPr>
        <w:pStyle w:val="ListParagraph"/>
        <w:numPr>
          <w:ilvl w:val="0"/>
          <w:numId w:val="26"/>
        </w:numPr>
      </w:pPr>
      <w:hyperlink r:id="rId39" w:anchor="helm-rollback" w:history="1">
        <w:r w:rsidRPr="00635229">
          <w:rPr>
            <w:rStyle w:val="Hyperlink"/>
          </w:rPr>
          <w:t>helm rollback</w:t>
        </w:r>
      </w:hyperlink>
      <w:r w:rsidRPr="00635229">
        <w:t> - roll back a release to a previous revision</w:t>
      </w:r>
    </w:p>
    <w:p w:rsidR="00635229" w:rsidRPr="00635229" w:rsidRDefault="00635229" w:rsidP="00635229">
      <w:pPr>
        <w:pStyle w:val="ListParagraph"/>
        <w:numPr>
          <w:ilvl w:val="0"/>
          <w:numId w:val="26"/>
        </w:numPr>
      </w:pPr>
      <w:hyperlink r:id="rId40" w:anchor="helm-search" w:history="1">
        <w:r w:rsidRPr="00635229">
          <w:rPr>
            <w:rStyle w:val="Hyperlink"/>
          </w:rPr>
          <w:t>helm search</w:t>
        </w:r>
      </w:hyperlink>
      <w:r w:rsidRPr="00635229">
        <w:t> - search for a keyword in charts</w:t>
      </w:r>
    </w:p>
    <w:p w:rsidR="00635229" w:rsidRPr="00635229" w:rsidRDefault="00635229" w:rsidP="00635229">
      <w:pPr>
        <w:pStyle w:val="ListParagraph"/>
        <w:numPr>
          <w:ilvl w:val="0"/>
          <w:numId w:val="26"/>
        </w:numPr>
      </w:pPr>
      <w:hyperlink r:id="rId41" w:anchor="helm-serve" w:history="1">
        <w:r w:rsidRPr="00635229">
          <w:rPr>
            <w:rStyle w:val="Hyperlink"/>
          </w:rPr>
          <w:t>helm serve</w:t>
        </w:r>
      </w:hyperlink>
      <w:r w:rsidRPr="00635229">
        <w:t> - start a local http web server</w:t>
      </w:r>
    </w:p>
    <w:p w:rsidR="00635229" w:rsidRPr="00635229" w:rsidRDefault="00635229" w:rsidP="00635229">
      <w:pPr>
        <w:pStyle w:val="ListParagraph"/>
        <w:numPr>
          <w:ilvl w:val="0"/>
          <w:numId w:val="26"/>
        </w:numPr>
      </w:pPr>
      <w:hyperlink r:id="rId42" w:anchor="helm-status" w:history="1">
        <w:r w:rsidRPr="00635229">
          <w:rPr>
            <w:rStyle w:val="Hyperlink"/>
          </w:rPr>
          <w:t>helm status</w:t>
        </w:r>
      </w:hyperlink>
      <w:r w:rsidRPr="00635229">
        <w:t> - displays the status of the named release</w:t>
      </w:r>
    </w:p>
    <w:p w:rsidR="00635229" w:rsidRPr="00635229" w:rsidRDefault="00635229" w:rsidP="00635229">
      <w:pPr>
        <w:pStyle w:val="ListParagraph"/>
        <w:numPr>
          <w:ilvl w:val="0"/>
          <w:numId w:val="26"/>
        </w:numPr>
      </w:pPr>
      <w:hyperlink r:id="rId43" w:anchor="helm-template" w:history="1">
        <w:r w:rsidRPr="00635229">
          <w:rPr>
            <w:rStyle w:val="Hyperlink"/>
          </w:rPr>
          <w:t>helm template</w:t>
        </w:r>
      </w:hyperlink>
      <w:r w:rsidRPr="00635229">
        <w:t> - locally render templates</w:t>
      </w:r>
    </w:p>
    <w:p w:rsidR="00635229" w:rsidRPr="00635229" w:rsidRDefault="00635229" w:rsidP="00635229">
      <w:pPr>
        <w:pStyle w:val="ListParagraph"/>
        <w:numPr>
          <w:ilvl w:val="0"/>
          <w:numId w:val="26"/>
        </w:numPr>
      </w:pPr>
      <w:hyperlink r:id="rId44" w:anchor="helm-test" w:history="1">
        <w:r w:rsidRPr="00635229">
          <w:rPr>
            <w:rStyle w:val="Hyperlink"/>
          </w:rPr>
          <w:t>helm test</w:t>
        </w:r>
      </w:hyperlink>
      <w:r w:rsidRPr="00635229">
        <w:t> - test a release</w:t>
      </w:r>
    </w:p>
    <w:p w:rsidR="00635229" w:rsidRPr="00635229" w:rsidRDefault="00635229" w:rsidP="00635229">
      <w:pPr>
        <w:pStyle w:val="ListParagraph"/>
        <w:numPr>
          <w:ilvl w:val="0"/>
          <w:numId w:val="26"/>
        </w:numPr>
      </w:pPr>
      <w:hyperlink r:id="rId45" w:anchor="helm-upgrade" w:history="1">
        <w:r w:rsidRPr="00635229">
          <w:rPr>
            <w:rStyle w:val="Hyperlink"/>
          </w:rPr>
          <w:t>helm upgrade</w:t>
        </w:r>
      </w:hyperlink>
      <w:r w:rsidRPr="00635229">
        <w:t> - upgrade a release</w:t>
      </w:r>
    </w:p>
    <w:p w:rsidR="00635229" w:rsidRPr="00635229" w:rsidRDefault="00635229" w:rsidP="00635229">
      <w:pPr>
        <w:pStyle w:val="ListParagraph"/>
        <w:numPr>
          <w:ilvl w:val="0"/>
          <w:numId w:val="26"/>
        </w:numPr>
      </w:pPr>
      <w:hyperlink r:id="rId46" w:anchor="helm-verify" w:history="1">
        <w:r w:rsidRPr="00635229">
          <w:rPr>
            <w:rStyle w:val="Hyperlink"/>
          </w:rPr>
          <w:t>helm verify</w:t>
        </w:r>
      </w:hyperlink>
      <w:r w:rsidRPr="00635229">
        <w:t> - verify that a chart at the given path has been signed and is valid</w:t>
      </w:r>
    </w:p>
    <w:p w:rsidR="00635229" w:rsidRPr="00635229" w:rsidRDefault="00635229" w:rsidP="00635229">
      <w:pPr>
        <w:pStyle w:val="ListParagraph"/>
        <w:numPr>
          <w:ilvl w:val="0"/>
          <w:numId w:val="26"/>
        </w:numPr>
      </w:pPr>
      <w:hyperlink r:id="rId47" w:anchor="helm-version" w:history="1">
        <w:r w:rsidRPr="00635229">
          <w:rPr>
            <w:rStyle w:val="Hyperlink"/>
          </w:rPr>
          <w:t>helm version</w:t>
        </w:r>
      </w:hyperlink>
      <w:r w:rsidRPr="00635229">
        <w:t> - print the client/server version information</w:t>
      </w:r>
    </w:p>
    <w:p w:rsidR="00635229" w:rsidRDefault="00DE27D6" w:rsidP="00DE27D6">
      <w:pPr>
        <w:pStyle w:val="Heading1"/>
      </w:pPr>
      <w:r>
        <w:t>deploy jenkins using helm and dynamic persistent volume NFS</w:t>
      </w:r>
    </w:p>
    <w:p w:rsidR="00DE27D6" w:rsidRDefault="00DE27D6" w:rsidP="00DE27D6">
      <w:r>
        <w:t>Search for the Jenkins application using helm search</w:t>
      </w:r>
    </w:p>
    <w:p w:rsidR="00DE27D6" w:rsidRDefault="00DE27D6" w:rsidP="00DE27D6">
      <w:pPr>
        <w:pStyle w:val="output"/>
      </w:pPr>
      <w:proofErr w:type="gramStart"/>
      <w:r>
        <w:t>helm</w:t>
      </w:r>
      <w:proofErr w:type="gramEnd"/>
      <w:r>
        <w:t xml:space="preserve"> search </w:t>
      </w:r>
      <w:proofErr w:type="spellStart"/>
      <w:r>
        <w:t>jenkins</w:t>
      </w:r>
      <w:proofErr w:type="spellEnd"/>
    </w:p>
    <w:p w:rsidR="00DE27D6" w:rsidRDefault="00DE27D6" w:rsidP="00DE27D6">
      <w:r>
        <w:rPr>
          <w:noProof/>
          <w:lang w:eastAsia="en-US"/>
        </w:rPr>
        <w:drawing>
          <wp:inline distT="0" distB="0" distL="0" distR="0" wp14:anchorId="46C4DCF1" wp14:editId="62BD0F06">
            <wp:extent cx="6115050" cy="60050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9032" cy="604821"/>
                    </a:xfrm>
                    <a:prstGeom prst="rect">
                      <a:avLst/>
                    </a:prstGeom>
                  </pic:spPr>
                </pic:pic>
              </a:graphicData>
            </a:graphic>
          </wp:inline>
        </w:drawing>
      </w:r>
    </w:p>
    <w:p w:rsidR="00DE27D6" w:rsidRDefault="00DE27D6" w:rsidP="00DE27D6">
      <w:r>
        <w:t>Create a values files for Jenkins</w:t>
      </w:r>
    </w:p>
    <w:p w:rsidR="00DE27D6" w:rsidRDefault="00DE27D6" w:rsidP="00DE27D6">
      <w:pPr>
        <w:pStyle w:val="output"/>
      </w:pPr>
      <w:r w:rsidRPr="00DE27D6">
        <w:t>[</w:t>
      </w:r>
      <w:proofErr w:type="spellStart"/>
      <w:r w:rsidRPr="00DE27D6">
        <w:t>root@kubemaster</w:t>
      </w:r>
      <w:proofErr w:type="spellEnd"/>
      <w:r w:rsidRPr="00DE27D6">
        <w:t xml:space="preserve"> deploy]# </w:t>
      </w:r>
      <w:proofErr w:type="gramStart"/>
      <w:r w:rsidRPr="00DE27D6">
        <w:t>cat</w:t>
      </w:r>
      <w:proofErr w:type="gramEnd"/>
      <w:r w:rsidRPr="00DE27D6">
        <w:t xml:space="preserve"> /</w:t>
      </w:r>
      <w:proofErr w:type="spellStart"/>
      <w:r w:rsidRPr="00DE27D6">
        <w:t>tmp</w:t>
      </w:r>
      <w:proofErr w:type="spellEnd"/>
      <w:r w:rsidRPr="00DE27D6">
        <w:t>/values</w:t>
      </w:r>
    </w:p>
    <w:p w:rsidR="00DE27D6" w:rsidRPr="00DE27D6" w:rsidRDefault="00DE27D6" w:rsidP="00DE27D6">
      <w:pPr>
        <w:pStyle w:val="output"/>
      </w:pPr>
      <w:r>
        <w:t>----------</w:t>
      </w:r>
    </w:p>
    <w:p w:rsidR="00DE27D6" w:rsidRPr="00DE27D6" w:rsidRDefault="00DE27D6" w:rsidP="00DE27D6">
      <w:pPr>
        <w:pStyle w:val="output"/>
      </w:pPr>
      <w:r w:rsidRPr="00DE27D6">
        <w:t>Master:</w:t>
      </w:r>
    </w:p>
    <w:p w:rsidR="00DE27D6" w:rsidRPr="00DE27D6" w:rsidRDefault="00DE27D6" w:rsidP="00DE27D6">
      <w:pPr>
        <w:pStyle w:val="output"/>
      </w:pPr>
      <w:r w:rsidRPr="00DE27D6">
        <w:t xml:space="preserve">  </w:t>
      </w:r>
      <w:proofErr w:type="spellStart"/>
      <w:r w:rsidRPr="00DE27D6">
        <w:t>AdminPassword</w:t>
      </w:r>
      <w:proofErr w:type="spellEnd"/>
      <w:r w:rsidRPr="00DE27D6">
        <w:t>: admin</w:t>
      </w:r>
    </w:p>
    <w:p w:rsidR="00DE27D6" w:rsidRPr="00DE27D6" w:rsidRDefault="00DE27D6" w:rsidP="00DE27D6">
      <w:pPr>
        <w:pStyle w:val="output"/>
      </w:pPr>
      <w:r w:rsidRPr="00DE27D6">
        <w:t xml:space="preserve">  </w:t>
      </w:r>
      <w:proofErr w:type="gramStart"/>
      <w:r w:rsidRPr="00DE27D6">
        <w:t>resources</w:t>
      </w:r>
      <w:proofErr w:type="gramEnd"/>
      <w:r w:rsidRPr="00DE27D6">
        <w:t>:</w:t>
      </w:r>
    </w:p>
    <w:p w:rsidR="00DE27D6" w:rsidRPr="00DE27D6" w:rsidRDefault="00DE27D6" w:rsidP="00DE27D6">
      <w:pPr>
        <w:pStyle w:val="output"/>
      </w:pPr>
      <w:r w:rsidRPr="00DE27D6">
        <w:t xml:space="preserve">    </w:t>
      </w:r>
      <w:proofErr w:type="gramStart"/>
      <w:r w:rsidRPr="00DE27D6">
        <w:t>limits</w:t>
      </w:r>
      <w:proofErr w:type="gramEnd"/>
      <w:r w:rsidRPr="00DE27D6">
        <w:t>:</w:t>
      </w:r>
    </w:p>
    <w:p w:rsidR="00DE27D6" w:rsidRPr="00DE27D6" w:rsidRDefault="00DE27D6" w:rsidP="00DE27D6">
      <w:pPr>
        <w:pStyle w:val="output"/>
      </w:pPr>
      <w:r w:rsidRPr="00DE27D6">
        <w:t xml:space="preserve">      </w:t>
      </w:r>
      <w:proofErr w:type="spellStart"/>
      <w:proofErr w:type="gramStart"/>
      <w:r w:rsidRPr="00DE27D6">
        <w:t>cpu</w:t>
      </w:r>
      <w:proofErr w:type="spellEnd"/>
      <w:proofErr w:type="gramEnd"/>
      <w:r w:rsidRPr="00DE27D6">
        <w:t>: "500m"</w:t>
      </w:r>
    </w:p>
    <w:p w:rsidR="00DE27D6" w:rsidRPr="00DE27D6" w:rsidRDefault="00DE27D6" w:rsidP="00DE27D6">
      <w:pPr>
        <w:pStyle w:val="output"/>
      </w:pPr>
      <w:r w:rsidRPr="00DE27D6">
        <w:t xml:space="preserve">      </w:t>
      </w:r>
      <w:proofErr w:type="gramStart"/>
      <w:r w:rsidRPr="00DE27D6">
        <w:t>memory</w:t>
      </w:r>
      <w:proofErr w:type="gramEnd"/>
      <w:r w:rsidRPr="00DE27D6">
        <w:t>: "1024Mi"</w:t>
      </w:r>
    </w:p>
    <w:p w:rsidR="00DE27D6" w:rsidRPr="00DE27D6" w:rsidRDefault="00DE27D6" w:rsidP="00DE27D6">
      <w:pPr>
        <w:pStyle w:val="output"/>
      </w:pPr>
      <w:r w:rsidRPr="00DE27D6">
        <w:t xml:space="preserve">  </w:t>
      </w:r>
      <w:proofErr w:type="spellStart"/>
      <w:r w:rsidRPr="00DE27D6">
        <w:t>ServiceType</w:t>
      </w:r>
      <w:proofErr w:type="spellEnd"/>
      <w:r w:rsidRPr="00DE27D6">
        <w:t xml:space="preserve">: </w:t>
      </w:r>
      <w:proofErr w:type="spellStart"/>
      <w:r w:rsidRPr="00DE27D6">
        <w:t>NodePort</w:t>
      </w:r>
      <w:proofErr w:type="spellEnd"/>
    </w:p>
    <w:p w:rsidR="00DE27D6" w:rsidRPr="00DE27D6" w:rsidRDefault="00DE27D6" w:rsidP="00DE27D6">
      <w:pPr>
        <w:pStyle w:val="output"/>
      </w:pPr>
      <w:r w:rsidRPr="00DE27D6">
        <w:t xml:space="preserve">  </w:t>
      </w:r>
      <w:proofErr w:type="spellStart"/>
      <w:r w:rsidRPr="00DE27D6">
        <w:t>NodePort</w:t>
      </w:r>
      <w:proofErr w:type="spellEnd"/>
      <w:r w:rsidRPr="00DE27D6">
        <w:t>: 30100</w:t>
      </w:r>
    </w:p>
    <w:p w:rsidR="00DE27D6" w:rsidRPr="00DE27D6" w:rsidRDefault="00DE27D6" w:rsidP="00DE27D6">
      <w:pPr>
        <w:pStyle w:val="output"/>
      </w:pPr>
    </w:p>
    <w:p w:rsidR="00DE27D6" w:rsidRPr="00DE27D6" w:rsidRDefault="00DE27D6" w:rsidP="00DE27D6">
      <w:pPr>
        <w:pStyle w:val="output"/>
      </w:pPr>
      <w:r w:rsidRPr="00DE27D6">
        <w:t>Persistence:</w:t>
      </w:r>
    </w:p>
    <w:p w:rsidR="00DE27D6" w:rsidRPr="00DE27D6" w:rsidRDefault="00DE27D6" w:rsidP="00DE27D6">
      <w:pPr>
        <w:pStyle w:val="output"/>
      </w:pPr>
      <w:r w:rsidRPr="00DE27D6">
        <w:t xml:space="preserve">  </w:t>
      </w:r>
      <w:proofErr w:type="spellStart"/>
      <w:r w:rsidRPr="00DE27D6">
        <w:t>StorageClass</w:t>
      </w:r>
      <w:proofErr w:type="spellEnd"/>
      <w:r w:rsidRPr="00DE27D6">
        <w:t>: "managed-</w:t>
      </w:r>
      <w:proofErr w:type="spellStart"/>
      <w:r w:rsidRPr="00DE27D6">
        <w:t>nfs</w:t>
      </w:r>
      <w:proofErr w:type="spellEnd"/>
      <w:r w:rsidRPr="00DE27D6">
        <w:t>-storage"</w:t>
      </w:r>
    </w:p>
    <w:p w:rsidR="00DE27D6" w:rsidRPr="00DE27D6" w:rsidRDefault="00DE27D6" w:rsidP="00DE27D6">
      <w:pPr>
        <w:pStyle w:val="output"/>
      </w:pPr>
      <w:r w:rsidRPr="00DE27D6">
        <w:t xml:space="preserve">  Size: 5Gi</w:t>
      </w:r>
    </w:p>
    <w:p w:rsidR="00DE27D6" w:rsidRPr="00DE27D6" w:rsidRDefault="00DE27D6" w:rsidP="00DE27D6">
      <w:pPr>
        <w:pStyle w:val="output"/>
      </w:pPr>
    </w:p>
    <w:p w:rsidR="00DE27D6" w:rsidRPr="00DE27D6" w:rsidRDefault="00DE27D6" w:rsidP="00DE27D6">
      <w:pPr>
        <w:pStyle w:val="output"/>
      </w:pPr>
      <w:proofErr w:type="spellStart"/>
      <w:proofErr w:type="gramStart"/>
      <w:r w:rsidRPr="00DE27D6">
        <w:t>rbac</w:t>
      </w:r>
      <w:proofErr w:type="spellEnd"/>
      <w:proofErr w:type="gramEnd"/>
      <w:r w:rsidRPr="00DE27D6">
        <w:t>:</w:t>
      </w:r>
    </w:p>
    <w:p w:rsidR="00DE27D6" w:rsidRDefault="00DE27D6" w:rsidP="00DE27D6">
      <w:pPr>
        <w:pStyle w:val="output"/>
      </w:pPr>
      <w:r w:rsidRPr="00DE27D6">
        <w:t xml:space="preserve">  </w:t>
      </w:r>
      <w:proofErr w:type="gramStart"/>
      <w:r w:rsidRPr="00DE27D6">
        <w:t>install</w:t>
      </w:r>
      <w:proofErr w:type="gramEnd"/>
      <w:r w:rsidRPr="00DE27D6">
        <w:t>: true</w:t>
      </w:r>
    </w:p>
    <w:p w:rsidR="00DE27D6" w:rsidRDefault="00DE27D6" w:rsidP="00DE27D6">
      <w:proofErr w:type="gramStart"/>
      <w:r>
        <w:lastRenderedPageBreak/>
        <w:t>this</w:t>
      </w:r>
      <w:proofErr w:type="gramEnd"/>
      <w:r>
        <w:t xml:space="preserve"> value file is created to override the default value files</w:t>
      </w:r>
    </w:p>
    <w:p w:rsidR="00DE27D6" w:rsidRDefault="00DE27D6" w:rsidP="00DE27D6">
      <w:r>
        <w:t xml:space="preserve">Now give the helm install command </w:t>
      </w:r>
    </w:p>
    <w:p w:rsidR="000061F9" w:rsidRDefault="000061F9" w:rsidP="000061F9">
      <w:pPr>
        <w:pStyle w:val="output"/>
      </w:pPr>
      <w:r>
        <w:t xml:space="preserve">$ </w:t>
      </w:r>
      <w:proofErr w:type="gramStart"/>
      <w:r w:rsidRPr="000061F9">
        <w:t>helm</w:t>
      </w:r>
      <w:proofErr w:type="gramEnd"/>
      <w:r w:rsidRPr="000061F9">
        <w:t xml:space="preserve"> install stable/</w:t>
      </w:r>
      <w:proofErr w:type="spellStart"/>
      <w:r w:rsidRPr="000061F9">
        <w:t>jenkins</w:t>
      </w:r>
      <w:proofErr w:type="spellEnd"/>
      <w:r w:rsidRPr="000061F9">
        <w:t xml:space="preserve"> --values /</w:t>
      </w:r>
      <w:proofErr w:type="spellStart"/>
      <w:r w:rsidRPr="000061F9">
        <w:t>tmp</w:t>
      </w:r>
      <w:proofErr w:type="spellEnd"/>
      <w:r w:rsidRPr="000061F9">
        <w:t xml:space="preserve">/values --name </w:t>
      </w:r>
      <w:r>
        <w:t>Jenkins</w:t>
      </w:r>
    </w:p>
    <w:p w:rsidR="000061F9" w:rsidRDefault="000061F9" w:rsidP="000061F9">
      <w:r>
        <w:t>The install command should be stable/Jenkins where stable is the repo name of helm</w:t>
      </w:r>
    </w:p>
    <w:p w:rsidR="000061F9" w:rsidRDefault="000061F9" w:rsidP="000061F9">
      <w:r>
        <w:rPr>
          <w:noProof/>
          <w:lang w:eastAsia="en-US"/>
        </w:rPr>
        <w:drawing>
          <wp:inline distT="0" distB="0" distL="0" distR="0" wp14:anchorId="23F656B3" wp14:editId="5715E800">
            <wp:extent cx="6115050" cy="3615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5050" cy="3615690"/>
                    </a:xfrm>
                    <a:prstGeom prst="rect">
                      <a:avLst/>
                    </a:prstGeom>
                  </pic:spPr>
                </pic:pic>
              </a:graphicData>
            </a:graphic>
          </wp:inline>
        </w:drawing>
      </w:r>
    </w:p>
    <w:p w:rsidR="000061F9" w:rsidRDefault="000061F9" w:rsidP="000061F9">
      <w:r>
        <w:rPr>
          <w:noProof/>
          <w:lang w:eastAsia="en-US"/>
        </w:rPr>
        <w:drawing>
          <wp:inline distT="0" distB="0" distL="0" distR="0" wp14:anchorId="4E08BA54" wp14:editId="69857829">
            <wp:extent cx="6115050" cy="1394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5050" cy="1394460"/>
                    </a:xfrm>
                    <a:prstGeom prst="rect">
                      <a:avLst/>
                    </a:prstGeom>
                  </pic:spPr>
                </pic:pic>
              </a:graphicData>
            </a:graphic>
          </wp:inline>
        </w:drawing>
      </w:r>
    </w:p>
    <w:p w:rsidR="00187E16" w:rsidRDefault="00187E16" w:rsidP="000061F9">
      <w:r>
        <w:t>Now the Jenkins is ready</w:t>
      </w:r>
    </w:p>
    <w:p w:rsidR="00B46BFE" w:rsidRDefault="00B46BFE" w:rsidP="000061F9"/>
    <w:p w:rsidR="00B46BFE" w:rsidRDefault="00B46BFE" w:rsidP="000061F9"/>
    <w:p w:rsidR="00B46BFE" w:rsidRDefault="00B46BFE" w:rsidP="000061F9"/>
    <w:p w:rsidR="00B46BFE" w:rsidRDefault="00B46BFE" w:rsidP="000061F9"/>
    <w:p w:rsidR="00B46BFE" w:rsidRDefault="00B46BFE" w:rsidP="00B46BFE">
      <w:pPr>
        <w:pStyle w:val="Heading1"/>
      </w:pPr>
      <w:r>
        <w:lastRenderedPageBreak/>
        <w:t>result</w:t>
      </w:r>
    </w:p>
    <w:p w:rsidR="00187E16" w:rsidRDefault="00187E16" w:rsidP="000061F9">
      <w:r>
        <w:rPr>
          <w:noProof/>
          <w:lang w:eastAsia="en-US"/>
        </w:rPr>
        <w:drawing>
          <wp:inline distT="0" distB="0" distL="0" distR="0" wp14:anchorId="2AA223CE" wp14:editId="5AC634B9">
            <wp:extent cx="6115050" cy="2263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5050" cy="2263775"/>
                    </a:xfrm>
                    <a:prstGeom prst="rect">
                      <a:avLst/>
                    </a:prstGeom>
                  </pic:spPr>
                </pic:pic>
              </a:graphicData>
            </a:graphic>
          </wp:inline>
        </w:drawing>
      </w:r>
    </w:p>
    <w:p w:rsidR="00187E16" w:rsidRDefault="00187E16" w:rsidP="000061F9"/>
    <w:p w:rsidR="00187E16" w:rsidRDefault="00187E16" w:rsidP="000061F9">
      <w:r>
        <w:t xml:space="preserve">In </w:t>
      </w:r>
      <w:proofErr w:type="spellStart"/>
      <w:r>
        <w:t>nfs</w:t>
      </w:r>
      <w:proofErr w:type="spellEnd"/>
      <w:r>
        <w:t xml:space="preserve"> server go to /</w:t>
      </w:r>
      <w:proofErr w:type="spellStart"/>
      <w:r>
        <w:t>var</w:t>
      </w:r>
      <w:proofErr w:type="spellEnd"/>
      <w:r>
        <w:t>/</w:t>
      </w:r>
      <w:proofErr w:type="spellStart"/>
      <w:r>
        <w:t>nfsshare</w:t>
      </w:r>
      <w:proofErr w:type="spellEnd"/>
    </w:p>
    <w:p w:rsidR="00187E16" w:rsidRDefault="00187E16" w:rsidP="000061F9">
      <w:r>
        <w:rPr>
          <w:noProof/>
          <w:lang w:eastAsia="en-US"/>
        </w:rPr>
        <w:drawing>
          <wp:inline distT="0" distB="0" distL="0" distR="0" wp14:anchorId="302F695C" wp14:editId="5C5803A0">
            <wp:extent cx="6115050" cy="1433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8535" cy="1436175"/>
                    </a:xfrm>
                    <a:prstGeom prst="rect">
                      <a:avLst/>
                    </a:prstGeom>
                  </pic:spPr>
                </pic:pic>
              </a:graphicData>
            </a:graphic>
          </wp:inline>
        </w:drawing>
      </w:r>
    </w:p>
    <w:p w:rsidR="00187E16" w:rsidRDefault="00187E16" w:rsidP="00187E16">
      <w:pPr>
        <w:pStyle w:val="Heading1"/>
      </w:pPr>
      <w:r>
        <w:t>basic structure of helm application</w:t>
      </w:r>
    </w:p>
    <w:p w:rsidR="00187E16" w:rsidRDefault="00187E16" w:rsidP="000061F9">
      <w:r>
        <w:t xml:space="preserve">Create a helm new chart by giving </w:t>
      </w:r>
      <w:r w:rsidR="00DF6089">
        <w:t>helm create &lt;chart name&gt;</w:t>
      </w:r>
    </w:p>
    <w:p w:rsidR="00187E16" w:rsidRDefault="00187E16" w:rsidP="00DF6089">
      <w:pPr>
        <w:pStyle w:val="output"/>
      </w:pPr>
      <w:r>
        <w:t>$ Helm create app1</w:t>
      </w:r>
    </w:p>
    <w:p w:rsidR="00DF6089" w:rsidRDefault="00DF6089" w:rsidP="00DF6089">
      <w:r>
        <w:t>A new app1 chart is created</w:t>
      </w:r>
    </w:p>
    <w:p w:rsidR="00DF6089" w:rsidRDefault="00DF6089" w:rsidP="00DF6089">
      <w:r>
        <w:rPr>
          <w:noProof/>
          <w:lang w:eastAsia="en-US"/>
        </w:rPr>
        <w:lastRenderedPageBreak/>
        <w:drawing>
          <wp:inline distT="0" distB="0" distL="0" distR="0" wp14:anchorId="7EB2A1A9" wp14:editId="20EB36C0">
            <wp:extent cx="6115050" cy="1727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5050" cy="1727200"/>
                    </a:xfrm>
                    <a:prstGeom prst="rect">
                      <a:avLst/>
                    </a:prstGeom>
                  </pic:spPr>
                </pic:pic>
              </a:graphicData>
            </a:graphic>
          </wp:inline>
        </w:drawing>
      </w:r>
    </w:p>
    <w:p w:rsidR="00DF6089" w:rsidRDefault="00DF6089" w:rsidP="00DF6089"/>
    <w:p w:rsidR="00DF6089" w:rsidRPr="00DF6089" w:rsidRDefault="00DF6089" w:rsidP="00DF6089">
      <w:r w:rsidRPr="00DF6089">
        <w:t>If you take a look at the </w:t>
      </w:r>
      <w:r>
        <w:t>app1</w:t>
      </w:r>
      <w:r w:rsidRPr="00DF6089">
        <w:t>/templates/ directory, you’ll notice a few files already there.</w:t>
      </w:r>
    </w:p>
    <w:p w:rsidR="00DF6089" w:rsidRPr="00DF6089" w:rsidRDefault="00DF6089" w:rsidP="00DF6089">
      <w:pPr>
        <w:pStyle w:val="ListParagraph"/>
        <w:numPr>
          <w:ilvl w:val="0"/>
          <w:numId w:val="28"/>
        </w:numPr>
      </w:pPr>
      <w:r w:rsidRPr="00DF6089">
        <w:t>NOTES.txt: The “help text” for your chart. This will be displayed to your users when they run helm install.</w:t>
      </w:r>
    </w:p>
    <w:p w:rsidR="00DF6089" w:rsidRPr="00DF6089" w:rsidRDefault="00DF6089" w:rsidP="00DF6089">
      <w:pPr>
        <w:pStyle w:val="ListParagraph"/>
        <w:numPr>
          <w:ilvl w:val="0"/>
          <w:numId w:val="28"/>
        </w:numPr>
      </w:pPr>
      <w:proofErr w:type="spellStart"/>
      <w:r w:rsidRPr="00DF6089">
        <w:t>deployment.yaml</w:t>
      </w:r>
      <w:proofErr w:type="spellEnd"/>
      <w:r w:rsidRPr="00DF6089">
        <w:t xml:space="preserve">: A basic manifest for creating a </w:t>
      </w:r>
      <w:proofErr w:type="spellStart"/>
      <w:r w:rsidRPr="00DF6089">
        <w:t>Kubernetes</w:t>
      </w:r>
      <w:proofErr w:type="spellEnd"/>
      <w:r w:rsidRPr="00DF6089">
        <w:t> </w:t>
      </w:r>
      <w:hyperlink r:id="rId54" w:history="1">
        <w:r w:rsidRPr="00DF6089">
          <w:rPr>
            <w:rStyle w:val="Hyperlink"/>
          </w:rPr>
          <w:t>deployment</w:t>
        </w:r>
      </w:hyperlink>
    </w:p>
    <w:p w:rsidR="00DF6089" w:rsidRPr="00DF6089" w:rsidRDefault="00DF6089" w:rsidP="00DF6089">
      <w:pPr>
        <w:pStyle w:val="ListParagraph"/>
        <w:numPr>
          <w:ilvl w:val="0"/>
          <w:numId w:val="28"/>
        </w:numPr>
      </w:pPr>
      <w:proofErr w:type="spellStart"/>
      <w:r w:rsidRPr="00DF6089">
        <w:t>service.yaml</w:t>
      </w:r>
      <w:proofErr w:type="spellEnd"/>
      <w:r w:rsidRPr="00DF6089">
        <w:t>: A basic manifest for creating a </w:t>
      </w:r>
      <w:hyperlink r:id="rId55" w:history="1">
        <w:r w:rsidRPr="00DF6089">
          <w:rPr>
            <w:rStyle w:val="Hyperlink"/>
          </w:rPr>
          <w:t>service endpoint</w:t>
        </w:r>
      </w:hyperlink>
      <w:r w:rsidRPr="00DF6089">
        <w:t> for your deployment</w:t>
      </w:r>
    </w:p>
    <w:p w:rsidR="00DF6089" w:rsidRPr="00DF6089" w:rsidRDefault="00DF6089" w:rsidP="00DF6089">
      <w:pPr>
        <w:pStyle w:val="ListParagraph"/>
        <w:numPr>
          <w:ilvl w:val="0"/>
          <w:numId w:val="28"/>
        </w:numPr>
      </w:pPr>
      <w:r w:rsidRPr="00DF6089">
        <w:t>_</w:t>
      </w:r>
      <w:proofErr w:type="spellStart"/>
      <w:r w:rsidRPr="00DF6089">
        <w:t>helpers.tpl</w:t>
      </w:r>
      <w:proofErr w:type="spellEnd"/>
      <w:r w:rsidRPr="00DF6089">
        <w:t>: A place to put template helpers that you can re-use throughout the chart</w:t>
      </w:r>
    </w:p>
    <w:p w:rsidR="00DF6089" w:rsidRPr="000061F9" w:rsidRDefault="00DF6089" w:rsidP="00DF6089">
      <w:r>
        <w:t>The above procedure is the basic steps to create the chart of your own</w:t>
      </w:r>
    </w:p>
    <w:sectPr w:rsidR="00DF6089" w:rsidRPr="000061F9">
      <w:headerReference w:type="even" r:id="rId56"/>
      <w:headerReference w:type="default" r:id="rId57"/>
      <w:footerReference w:type="default" r:id="rId58"/>
      <w:headerReference w:type="first" r:id="rId59"/>
      <w:pgSz w:w="12240" w:h="15840"/>
      <w:pgMar w:top="1440" w:right="1170" w:bottom="27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4D85" w:rsidRDefault="001D4D85">
      <w:pPr>
        <w:spacing w:before="0" w:after="0" w:line="240" w:lineRule="auto"/>
      </w:pPr>
      <w:r>
        <w:separator/>
      </w:r>
    </w:p>
  </w:endnote>
  <w:endnote w:type="continuationSeparator" w:id="0">
    <w:p w:rsidR="001D4D85" w:rsidRDefault="001D4D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PT Sans Narrow">
    <w:altName w:val="Times New Roman"/>
    <w:charset w:val="00"/>
    <w:family w:val="roman"/>
    <w:pitch w:val="default"/>
  </w:font>
  <w:font w:name="Open Sans">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1964741"/>
    </w:sdtPr>
    <w:sdtEndPr/>
    <w:sdtContent>
      <w:p w:rsidR="00722275" w:rsidRDefault="003914F8">
        <w:pPr>
          <w:pStyle w:val="Footer"/>
        </w:pPr>
        <w:r>
          <w:rPr>
            <w:noProof/>
            <w:lang w:eastAsia="en-US"/>
          </w:rPr>
          <mc:AlternateContent>
            <mc:Choice Requires="wps">
              <w:drawing>
                <wp:anchor distT="0" distB="0" distL="114300" distR="114300" simplePos="0" relativeHeight="251661312" behindDoc="0" locked="0" layoutInCell="1" allowOverlap="1">
                  <wp:simplePos x="0" y="0"/>
                  <wp:positionH relativeFrom="column">
                    <wp:posOffset>4162425</wp:posOffset>
                  </wp:positionH>
                  <wp:positionV relativeFrom="paragraph">
                    <wp:posOffset>-3175</wp:posOffset>
                  </wp:positionV>
                  <wp:extent cx="2226310" cy="354965"/>
                  <wp:effectExtent l="0" t="0" r="21590" b="26035"/>
                  <wp:wrapNone/>
                  <wp:docPr id="14" name="Text Box 14"/>
                  <wp:cNvGraphicFramePr/>
                  <a:graphic xmlns:a="http://schemas.openxmlformats.org/drawingml/2006/main">
                    <a:graphicData uri="http://schemas.microsoft.com/office/word/2010/wordprocessingShape">
                      <wps:wsp>
                        <wps:cNvSpPr txBox="1"/>
                        <wps:spPr>
                          <a:xfrm>
                            <a:off x="0" y="0"/>
                            <a:ext cx="2226534" cy="355002"/>
                          </a:xfrm>
                          <a:prstGeom prst="rect">
                            <a:avLst/>
                          </a:prstGeom>
                          <a:solidFill>
                            <a:srgbClr val="0070C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22275" w:rsidRDefault="003914F8">
                              <w:pPr>
                                <w:spacing w:before="0" w:line="192" w:lineRule="auto"/>
                                <w:jc w:val="center"/>
                                <w:rPr>
                                  <w:color w:val="FFFFFF" w:themeColor="background1"/>
                                  <w:sz w:val="40"/>
                                  <w:szCs w:val="40"/>
                                </w:rPr>
                              </w:pPr>
                              <w:r>
                                <w:rPr>
                                  <w:color w:val="FFFFFF" w:themeColor="background1"/>
                                  <w:sz w:val="40"/>
                                  <w:szCs w:val="40"/>
                                </w:rPr>
                                <w:t>www.zippyops.com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27.75pt;margin-top:-.25pt;width:175.3pt;height:27.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" fillcolor="#0070c0" strokecolor="white [3212]" strokeweight=".5pt">
                  <v:textbox>
                    <w:txbxContent>
                      <w:p w:rsidR="00722275" w:rsidRDefault="003914F8">
                        <w:pPr>
                          <w:spacing w:before="0" w:line="192" w:lineRule="auto"/>
                          <w:jc w:val="center"/>
                          <w:rPr>
                            <w:color w:val="FFFFFF" w:themeColor="background1"/>
                            <w:sz w:val="40"/>
                            <w:szCs w:val="40"/>
                          </w:rPr>
                        </w:pPr>
                        <w:r>
                          <w:rPr>
                            <w:color w:val="FFFFFF" w:themeColor="background1"/>
                            <w:sz w:val="40"/>
                            <w:szCs w:val="40"/>
                          </w:rPr>
                          <w:t>www.zippyops.com</w:t>
                        </w:r>
                      </w:p>
                    </w:txbxContent>
                  </v:textbox>
                </v:shape>
              </w:pict>
            </mc:Fallback>
          </mc:AlternateContent>
        </w:r>
        <w:r>
          <w:fldChar w:fldCharType="begin"/>
        </w:r>
        <w:r>
          <w:instrText xml:space="preserve"> PAGE   \* MERGEFORMAT </w:instrText>
        </w:r>
        <w:r>
          <w:fldChar w:fldCharType="separate"/>
        </w:r>
        <w:r w:rsidR="009861B7">
          <w:rPr>
            <w:noProof/>
          </w:rPr>
          <w:t>15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4D85" w:rsidRDefault="001D4D85">
      <w:pPr>
        <w:spacing w:before="0" w:after="0" w:line="240" w:lineRule="auto"/>
      </w:pPr>
      <w:r>
        <w:separator/>
      </w:r>
    </w:p>
  </w:footnote>
  <w:footnote w:type="continuationSeparator" w:id="0">
    <w:p w:rsidR="001D4D85" w:rsidRDefault="001D4D8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275" w:rsidRDefault="001D4D85">
    <w:pPr>
      <w:pStyle w:val="Header"/>
    </w:pPr>
    <w:r>
      <w:rPr>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19" o:spid="_x0000_s2050" type="#_x0000_t75" style="position:absolute;margin-left:0;margin-top:0;width:481.4pt;height:620pt;z-index:-251653120;mso-position-horizontal:center;mso-position-horizontal-relative:margin;mso-position-vertical:center;mso-position-vertical-relative:margin;mso-width-relative:page;mso-height-relative:page" o:allowincell="f">
          <v:imagedata r:id="rId1" o:title="Rectang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275" w:rsidRDefault="001D4D85">
    <w:pPr>
      <w:pStyle w:val="Header"/>
      <w:pBdr>
        <w:bottom w:val="double" w:sz="6" w:space="1" w:color="auto"/>
      </w:pBdr>
      <w:rPr>
        <w:sz w:val="20"/>
        <w:szCs w:val="20"/>
      </w:rPr>
    </w:pPr>
    <w:r>
      <w:rPr>
        <w:b/>
        <w:color w:val="C00000"/>
        <w:sz w:val="40"/>
        <w:szCs w:val="40"/>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4217720" o:spid="_x0000_s2051" type="#_x0000_t75" style="position:absolute;margin-left:0;margin-top:0;width:481.4pt;height:620pt;z-index:-251652096;mso-position-horizontal:center;mso-position-horizontal-relative:margin;mso-position-vertical:center;mso-position-vertical-relative:margin;mso-width-relative:page;mso-height-relative:page" o:allowincell="f">
          <v:imagedata r:id="rId1" o:title="Rectanglelogo" gain="19661f" blacklevel="22938f"/>
          <w10:wrap anchorx="margin" anchory="margin"/>
        </v:shape>
      </w:pict>
    </w:r>
    <w:proofErr w:type="spellStart"/>
    <w:r w:rsidR="003914F8">
      <w:rPr>
        <w:b/>
        <w:color w:val="C00000"/>
        <w:sz w:val="40"/>
        <w:szCs w:val="40"/>
      </w:rPr>
      <w:t>ZippyOPS</w:t>
    </w:r>
    <w:proofErr w:type="spellEnd"/>
    <w:r w:rsidR="003914F8">
      <w:rPr>
        <w:b/>
        <w:sz w:val="40"/>
        <w:szCs w:val="40"/>
      </w:rPr>
      <w:tab/>
    </w:r>
    <w:r w:rsidR="003914F8">
      <w:rPr>
        <w:b/>
        <w:sz w:val="40"/>
        <w:szCs w:val="40"/>
      </w:rPr>
      <w:tab/>
    </w:r>
    <w:r w:rsidR="003914F8">
      <w:rPr>
        <w:b/>
        <w:sz w:val="40"/>
        <w:szCs w:val="40"/>
      </w:rPr>
      <w:tab/>
      <w:t xml:space="preserve">    </w:t>
    </w:r>
    <w:r w:rsidR="003914F8">
      <w:rPr>
        <w:b/>
        <w:sz w:val="40"/>
        <w:szCs w:val="40"/>
      </w:rPr>
      <w:tab/>
    </w:r>
    <w:r w:rsidR="003914F8">
      <w:rPr>
        <w:b/>
        <w:sz w:val="40"/>
        <w:szCs w:val="40"/>
      </w:rPr>
      <w:tab/>
    </w:r>
    <w:r w:rsidR="003914F8">
      <w:rPr>
        <w:b/>
        <w:sz w:val="40"/>
        <w:szCs w:val="40"/>
      </w:rPr>
      <w:tab/>
    </w:r>
    <w:r w:rsidR="003914F8">
      <w:rPr>
        <w:b/>
        <w:sz w:val="40"/>
        <w:szCs w:val="40"/>
      </w:rPr>
      <w:tab/>
    </w:r>
    <w:r w:rsidR="003914F8">
      <w:rPr>
        <w:b/>
        <w:sz w:val="40"/>
        <w:szCs w:val="40"/>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2275" w:rsidRDefault="003914F8">
    <w:pPr>
      <w:pStyle w:val="Header"/>
    </w:pPr>
    <w:r>
      <w:rPr>
        <w:noProof/>
        <w:lang w:eastAsia="en-US"/>
      </w:rPr>
      <w:drawing>
        <wp:anchor distT="0" distB="0" distL="114300" distR="114300" simplePos="0" relativeHeight="251659264" behindDoc="1" locked="0" layoutInCell="1" allowOverlap="1">
          <wp:simplePos x="0" y="0"/>
          <wp:positionH relativeFrom="page">
            <wp:align>left</wp:align>
          </wp:positionH>
          <wp:positionV relativeFrom="page">
            <wp:posOffset>320040</wp:posOffset>
          </wp:positionV>
          <wp:extent cx="5129530" cy="7397750"/>
          <wp:effectExtent l="19050" t="0" r="13970" b="3023235"/>
          <wp:wrapNone/>
          <wp:docPr id="21" name="Picture 21" descr="Butter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utterfly"/>
                  <pic:cNvPicPr>
                    <a:picLocks noChangeAspect="1"/>
                  </pic:cNvPicPr>
                </pic:nvPicPr>
                <pic:blipFill>
                  <a:blip r:embed="rId1" cstate="print">
                    <a:extLst>
                      <a:ext uri="{28A0092B-C50C-407E-A947-70E740481C1C}">
                        <a14:useLocalDpi xmlns:a14="http://schemas.microsoft.com/office/drawing/2010/main" val="0"/>
                      </a:ext>
                    </a:extLst>
                  </a:blip>
                  <a:srcRect l="50083" t="20367" r="18423" b="21667"/>
                  <a:stretch>
                    <a:fillRect/>
                  </a:stretch>
                </pic:blipFill>
                <pic:spPr>
                  <a:xfrm>
                    <a:off x="0" y="0"/>
                    <a:ext cx="5129784" cy="7397496"/>
                  </a:xfrm>
                  <a:prstGeom prst="rect">
                    <a:avLst/>
                  </a:prstGeom>
                  <a:ln>
                    <a:noFill/>
                  </a:ln>
                  <a:effectLst>
                    <a:reflection blurRad="6350" stA="50000" endA="275" endPos="40000" dist="101600" dir="5400000" sy="-100000" algn="bl" rotWithShape="0"/>
                  </a:effec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57492D5"/>
    <w:multiLevelType w:val="singleLevel"/>
    <w:tmpl w:val="A57492D5"/>
    <w:lvl w:ilvl="0">
      <w:start w:val="1"/>
      <w:numFmt w:val="bullet"/>
      <w:lvlText w:val=""/>
      <w:lvlJc w:val="left"/>
      <w:pPr>
        <w:tabs>
          <w:tab w:val="left" w:pos="420"/>
        </w:tabs>
        <w:ind w:left="420" w:hanging="420"/>
      </w:pPr>
      <w:rPr>
        <w:rFonts w:ascii="Wingdings" w:hAnsi="Wingdings" w:hint="default"/>
      </w:rPr>
    </w:lvl>
  </w:abstractNum>
  <w:abstractNum w:abstractNumId="1">
    <w:nsid w:val="C9F93713"/>
    <w:multiLevelType w:val="singleLevel"/>
    <w:tmpl w:val="C9F93713"/>
    <w:lvl w:ilvl="0">
      <w:start w:val="1"/>
      <w:numFmt w:val="decimal"/>
      <w:lvlText w:val="%1."/>
      <w:lvlJc w:val="left"/>
      <w:pPr>
        <w:tabs>
          <w:tab w:val="left" w:pos="425"/>
        </w:tabs>
        <w:ind w:left="425" w:hanging="425"/>
      </w:pPr>
      <w:rPr>
        <w:rFonts w:hint="default"/>
      </w:rPr>
    </w:lvl>
  </w:abstractNum>
  <w:abstractNum w:abstractNumId="2">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3">
    <w:nsid w:val="FFFFFF89"/>
    <w:multiLevelType w:val="singleLevel"/>
    <w:tmpl w:val="FFFFFF89"/>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4">
    <w:nsid w:val="00422445"/>
    <w:multiLevelType w:val="multilevel"/>
    <w:tmpl w:val="004224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018F7591"/>
    <w:multiLevelType w:val="hybridMultilevel"/>
    <w:tmpl w:val="25F0B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1110F5"/>
    <w:multiLevelType w:val="multilevel"/>
    <w:tmpl w:val="6480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7463DF"/>
    <w:multiLevelType w:val="singleLevel"/>
    <w:tmpl w:val="097463DF"/>
    <w:lvl w:ilvl="0">
      <w:start w:val="1"/>
      <w:numFmt w:val="bullet"/>
      <w:lvlText w:val=""/>
      <w:lvlJc w:val="left"/>
      <w:pPr>
        <w:tabs>
          <w:tab w:val="left" w:pos="420"/>
        </w:tabs>
        <w:ind w:left="420" w:hanging="420"/>
      </w:pPr>
      <w:rPr>
        <w:rFonts w:ascii="Wingdings" w:hAnsi="Wingdings" w:hint="default"/>
      </w:rPr>
    </w:lvl>
  </w:abstractNum>
  <w:abstractNum w:abstractNumId="8">
    <w:nsid w:val="09D27CB6"/>
    <w:multiLevelType w:val="multilevel"/>
    <w:tmpl w:val="5D3A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08434E"/>
    <w:multiLevelType w:val="multilevel"/>
    <w:tmpl w:val="0C0843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0C7100D7"/>
    <w:multiLevelType w:val="hybridMultilevel"/>
    <w:tmpl w:val="E24AD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C2641A"/>
    <w:multiLevelType w:val="multilevel"/>
    <w:tmpl w:val="210E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C957C8"/>
    <w:multiLevelType w:val="hybridMultilevel"/>
    <w:tmpl w:val="88BA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F237B3"/>
    <w:multiLevelType w:val="multilevel"/>
    <w:tmpl w:val="11B4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201D7D"/>
    <w:multiLevelType w:val="multilevel"/>
    <w:tmpl w:val="36201D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36A52550"/>
    <w:multiLevelType w:val="hybridMultilevel"/>
    <w:tmpl w:val="4D82DAD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nsid w:val="37487807"/>
    <w:multiLevelType w:val="multilevel"/>
    <w:tmpl w:val="374878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39C5049C"/>
    <w:multiLevelType w:val="multilevel"/>
    <w:tmpl w:val="39C504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3F5440E5"/>
    <w:multiLevelType w:val="multilevel"/>
    <w:tmpl w:val="C1EE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855C85"/>
    <w:multiLevelType w:val="multilevel"/>
    <w:tmpl w:val="4C855C85"/>
    <w:lvl w:ilvl="0">
      <w:start w:val="1"/>
      <w:numFmt w:val="bullet"/>
      <w:lvlText w:val=""/>
      <w:lvlJc w:val="left"/>
      <w:pPr>
        <w:ind w:left="1095" w:hanging="360"/>
      </w:pPr>
      <w:rPr>
        <w:rFonts w:ascii="Symbol" w:hAnsi="Symbol" w:hint="default"/>
        <w:color w:val="auto"/>
      </w:rPr>
    </w:lvl>
    <w:lvl w:ilvl="1">
      <w:start w:val="1"/>
      <w:numFmt w:val="bullet"/>
      <w:lvlText w:val="o"/>
      <w:lvlJc w:val="left"/>
      <w:pPr>
        <w:ind w:left="1815" w:hanging="360"/>
      </w:pPr>
      <w:rPr>
        <w:rFonts w:ascii="Courier New" w:hAnsi="Courier New" w:cs="Courier New" w:hint="default"/>
      </w:rPr>
    </w:lvl>
    <w:lvl w:ilvl="2">
      <w:start w:val="1"/>
      <w:numFmt w:val="bullet"/>
      <w:lvlText w:val=""/>
      <w:lvlJc w:val="left"/>
      <w:pPr>
        <w:ind w:left="2535" w:hanging="360"/>
      </w:pPr>
      <w:rPr>
        <w:rFonts w:ascii="Wingdings" w:hAnsi="Wingdings" w:hint="default"/>
      </w:rPr>
    </w:lvl>
    <w:lvl w:ilvl="3">
      <w:start w:val="1"/>
      <w:numFmt w:val="bullet"/>
      <w:lvlText w:val=""/>
      <w:lvlJc w:val="left"/>
      <w:pPr>
        <w:ind w:left="3255" w:hanging="360"/>
      </w:pPr>
      <w:rPr>
        <w:rFonts w:ascii="Symbol" w:hAnsi="Symbol" w:hint="default"/>
      </w:rPr>
    </w:lvl>
    <w:lvl w:ilvl="4">
      <w:start w:val="1"/>
      <w:numFmt w:val="bullet"/>
      <w:lvlText w:val="o"/>
      <w:lvlJc w:val="left"/>
      <w:pPr>
        <w:ind w:left="3975" w:hanging="360"/>
      </w:pPr>
      <w:rPr>
        <w:rFonts w:ascii="Courier New" w:hAnsi="Courier New" w:cs="Courier New" w:hint="default"/>
      </w:rPr>
    </w:lvl>
    <w:lvl w:ilvl="5">
      <w:start w:val="1"/>
      <w:numFmt w:val="bullet"/>
      <w:lvlText w:val=""/>
      <w:lvlJc w:val="left"/>
      <w:pPr>
        <w:ind w:left="4695" w:hanging="360"/>
      </w:pPr>
      <w:rPr>
        <w:rFonts w:ascii="Wingdings" w:hAnsi="Wingdings" w:hint="default"/>
      </w:rPr>
    </w:lvl>
    <w:lvl w:ilvl="6">
      <w:start w:val="1"/>
      <w:numFmt w:val="bullet"/>
      <w:lvlText w:val=""/>
      <w:lvlJc w:val="left"/>
      <w:pPr>
        <w:ind w:left="5415" w:hanging="360"/>
      </w:pPr>
      <w:rPr>
        <w:rFonts w:ascii="Symbol" w:hAnsi="Symbol" w:hint="default"/>
      </w:rPr>
    </w:lvl>
    <w:lvl w:ilvl="7">
      <w:start w:val="1"/>
      <w:numFmt w:val="bullet"/>
      <w:lvlText w:val="o"/>
      <w:lvlJc w:val="left"/>
      <w:pPr>
        <w:ind w:left="6135" w:hanging="360"/>
      </w:pPr>
      <w:rPr>
        <w:rFonts w:ascii="Courier New" w:hAnsi="Courier New" w:cs="Courier New" w:hint="default"/>
      </w:rPr>
    </w:lvl>
    <w:lvl w:ilvl="8">
      <w:start w:val="1"/>
      <w:numFmt w:val="bullet"/>
      <w:lvlText w:val=""/>
      <w:lvlJc w:val="left"/>
      <w:pPr>
        <w:ind w:left="6855" w:hanging="360"/>
      </w:pPr>
      <w:rPr>
        <w:rFonts w:ascii="Wingdings" w:hAnsi="Wingdings" w:hint="default"/>
      </w:rPr>
    </w:lvl>
  </w:abstractNum>
  <w:abstractNum w:abstractNumId="20">
    <w:nsid w:val="51F90DF6"/>
    <w:multiLevelType w:val="hybridMultilevel"/>
    <w:tmpl w:val="9BDCB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FB6225"/>
    <w:multiLevelType w:val="multilevel"/>
    <w:tmpl w:val="51FB6225"/>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22">
    <w:nsid w:val="52293B69"/>
    <w:multiLevelType w:val="multilevel"/>
    <w:tmpl w:val="B6EC2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634584"/>
    <w:multiLevelType w:val="hybridMultilevel"/>
    <w:tmpl w:val="46189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8A6038"/>
    <w:multiLevelType w:val="multilevel"/>
    <w:tmpl w:val="768A60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78A22503"/>
    <w:multiLevelType w:val="hybridMultilevel"/>
    <w:tmpl w:val="2E40A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967709"/>
    <w:multiLevelType w:val="hybridMultilevel"/>
    <w:tmpl w:val="B1327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B12A19"/>
    <w:multiLevelType w:val="hybridMultilevel"/>
    <w:tmpl w:val="9CA25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9"/>
  </w:num>
  <w:num w:numId="4">
    <w:abstractNumId w:val="21"/>
  </w:num>
  <w:num w:numId="5">
    <w:abstractNumId w:val="14"/>
  </w:num>
  <w:num w:numId="6">
    <w:abstractNumId w:val="16"/>
  </w:num>
  <w:num w:numId="7">
    <w:abstractNumId w:val="7"/>
  </w:num>
  <w:num w:numId="8">
    <w:abstractNumId w:val="9"/>
  </w:num>
  <w:num w:numId="9">
    <w:abstractNumId w:val="0"/>
  </w:num>
  <w:num w:numId="10">
    <w:abstractNumId w:val="4"/>
  </w:num>
  <w:num w:numId="11">
    <w:abstractNumId w:val="24"/>
  </w:num>
  <w:num w:numId="12">
    <w:abstractNumId w:val="1"/>
  </w:num>
  <w:num w:numId="13">
    <w:abstractNumId w:val="17"/>
  </w:num>
  <w:num w:numId="14">
    <w:abstractNumId w:val="15"/>
  </w:num>
  <w:num w:numId="15">
    <w:abstractNumId w:val="12"/>
  </w:num>
  <w:num w:numId="16">
    <w:abstractNumId w:val="27"/>
  </w:num>
  <w:num w:numId="17">
    <w:abstractNumId w:val="26"/>
  </w:num>
  <w:num w:numId="18">
    <w:abstractNumId w:val="10"/>
  </w:num>
  <w:num w:numId="19">
    <w:abstractNumId w:val="22"/>
  </w:num>
  <w:num w:numId="20">
    <w:abstractNumId w:val="5"/>
  </w:num>
  <w:num w:numId="21">
    <w:abstractNumId w:val="18"/>
  </w:num>
  <w:num w:numId="22">
    <w:abstractNumId w:val="25"/>
  </w:num>
  <w:num w:numId="23">
    <w:abstractNumId w:val="11"/>
  </w:num>
  <w:num w:numId="24">
    <w:abstractNumId w:val="13"/>
  </w:num>
  <w:num w:numId="25">
    <w:abstractNumId w:val="6"/>
  </w:num>
  <w:num w:numId="26">
    <w:abstractNumId w:val="23"/>
  </w:num>
  <w:num w:numId="27">
    <w:abstractNumId w:val="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20"/>
  <w:noPunctuationKerning/>
  <w:characterSpacingControl w:val="doNotCompress"/>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FEE"/>
    <w:rsid w:val="00000A5C"/>
    <w:rsid w:val="00000C40"/>
    <w:rsid w:val="000018CD"/>
    <w:rsid w:val="00001BC3"/>
    <w:rsid w:val="00003F38"/>
    <w:rsid w:val="000061F9"/>
    <w:rsid w:val="000117C7"/>
    <w:rsid w:val="0001258B"/>
    <w:rsid w:val="00016548"/>
    <w:rsid w:val="00016917"/>
    <w:rsid w:val="00022597"/>
    <w:rsid w:val="000228C0"/>
    <w:rsid w:val="000300A6"/>
    <w:rsid w:val="0003139E"/>
    <w:rsid w:val="00041C30"/>
    <w:rsid w:val="00042418"/>
    <w:rsid w:val="0004267A"/>
    <w:rsid w:val="0004358C"/>
    <w:rsid w:val="00043748"/>
    <w:rsid w:val="000473E7"/>
    <w:rsid w:val="00051B3D"/>
    <w:rsid w:val="000567EC"/>
    <w:rsid w:val="00057E65"/>
    <w:rsid w:val="00060674"/>
    <w:rsid w:val="00060B9C"/>
    <w:rsid w:val="00061AFB"/>
    <w:rsid w:val="00063682"/>
    <w:rsid w:val="00065B10"/>
    <w:rsid w:val="00066048"/>
    <w:rsid w:val="000745E3"/>
    <w:rsid w:val="000745F5"/>
    <w:rsid w:val="00077A5A"/>
    <w:rsid w:val="000826C1"/>
    <w:rsid w:val="0008300E"/>
    <w:rsid w:val="00085507"/>
    <w:rsid w:val="0009309F"/>
    <w:rsid w:val="00095464"/>
    <w:rsid w:val="000A4D43"/>
    <w:rsid w:val="000A50DC"/>
    <w:rsid w:val="000A6DF4"/>
    <w:rsid w:val="000A7EC6"/>
    <w:rsid w:val="000B035A"/>
    <w:rsid w:val="000B7643"/>
    <w:rsid w:val="000B793D"/>
    <w:rsid w:val="000C19FB"/>
    <w:rsid w:val="000C6E47"/>
    <w:rsid w:val="000D39C5"/>
    <w:rsid w:val="000D3B68"/>
    <w:rsid w:val="000D72D5"/>
    <w:rsid w:val="000E18C9"/>
    <w:rsid w:val="000E3086"/>
    <w:rsid w:val="000F1204"/>
    <w:rsid w:val="00103E0C"/>
    <w:rsid w:val="001126D7"/>
    <w:rsid w:val="0011306D"/>
    <w:rsid w:val="00114C5B"/>
    <w:rsid w:val="00122300"/>
    <w:rsid w:val="00132D90"/>
    <w:rsid w:val="00132F6D"/>
    <w:rsid w:val="0014195F"/>
    <w:rsid w:val="001422F0"/>
    <w:rsid w:val="001437E3"/>
    <w:rsid w:val="00144CF0"/>
    <w:rsid w:val="00147153"/>
    <w:rsid w:val="0015234F"/>
    <w:rsid w:val="001546CD"/>
    <w:rsid w:val="00160655"/>
    <w:rsid w:val="00160959"/>
    <w:rsid w:val="00164D64"/>
    <w:rsid w:val="00165D5A"/>
    <w:rsid w:val="00165EF8"/>
    <w:rsid w:val="001668E8"/>
    <w:rsid w:val="0017534C"/>
    <w:rsid w:val="00176DCD"/>
    <w:rsid w:val="00180EEE"/>
    <w:rsid w:val="0018220F"/>
    <w:rsid w:val="001845AC"/>
    <w:rsid w:val="001846E6"/>
    <w:rsid w:val="00184B29"/>
    <w:rsid w:val="00185C7F"/>
    <w:rsid w:val="0018759A"/>
    <w:rsid w:val="00187A91"/>
    <w:rsid w:val="00187E16"/>
    <w:rsid w:val="00190922"/>
    <w:rsid w:val="00190FB2"/>
    <w:rsid w:val="00192BA9"/>
    <w:rsid w:val="00195661"/>
    <w:rsid w:val="00196BA4"/>
    <w:rsid w:val="001A6C75"/>
    <w:rsid w:val="001B55C5"/>
    <w:rsid w:val="001B6E71"/>
    <w:rsid w:val="001B71DE"/>
    <w:rsid w:val="001C1934"/>
    <w:rsid w:val="001C30B8"/>
    <w:rsid w:val="001C52F5"/>
    <w:rsid w:val="001D0D3C"/>
    <w:rsid w:val="001D4470"/>
    <w:rsid w:val="001D4D85"/>
    <w:rsid w:val="001D4F40"/>
    <w:rsid w:val="001E59D1"/>
    <w:rsid w:val="001E5B78"/>
    <w:rsid w:val="001E6DE1"/>
    <w:rsid w:val="001F0C69"/>
    <w:rsid w:val="001F1697"/>
    <w:rsid w:val="001F367E"/>
    <w:rsid w:val="001F41BB"/>
    <w:rsid w:val="001F755C"/>
    <w:rsid w:val="00212FEA"/>
    <w:rsid w:val="0021558D"/>
    <w:rsid w:val="002225F5"/>
    <w:rsid w:val="00224C6B"/>
    <w:rsid w:val="00227EB8"/>
    <w:rsid w:val="002329FF"/>
    <w:rsid w:val="00233FEE"/>
    <w:rsid w:val="00236D8D"/>
    <w:rsid w:val="0024016B"/>
    <w:rsid w:val="002462D2"/>
    <w:rsid w:val="00254CF9"/>
    <w:rsid w:val="002563FB"/>
    <w:rsid w:val="002607C6"/>
    <w:rsid w:val="002610C6"/>
    <w:rsid w:val="00262F6A"/>
    <w:rsid w:val="00266187"/>
    <w:rsid w:val="0026704C"/>
    <w:rsid w:val="002702F4"/>
    <w:rsid w:val="002750A7"/>
    <w:rsid w:val="00280D10"/>
    <w:rsid w:val="002818EC"/>
    <w:rsid w:val="0029134D"/>
    <w:rsid w:val="00296341"/>
    <w:rsid w:val="00297533"/>
    <w:rsid w:val="002A2450"/>
    <w:rsid w:val="002A4800"/>
    <w:rsid w:val="002A4A87"/>
    <w:rsid w:val="002A6E21"/>
    <w:rsid w:val="002A6E69"/>
    <w:rsid w:val="002B123C"/>
    <w:rsid w:val="002B1B6D"/>
    <w:rsid w:val="002B23CC"/>
    <w:rsid w:val="002D35F0"/>
    <w:rsid w:val="002D4379"/>
    <w:rsid w:val="002D6D73"/>
    <w:rsid w:val="002E0457"/>
    <w:rsid w:val="002E2F28"/>
    <w:rsid w:val="002E534A"/>
    <w:rsid w:val="002F11F8"/>
    <w:rsid w:val="002F1C41"/>
    <w:rsid w:val="002F420D"/>
    <w:rsid w:val="00303B52"/>
    <w:rsid w:val="00310B32"/>
    <w:rsid w:val="00311E9F"/>
    <w:rsid w:val="003128C7"/>
    <w:rsid w:val="00321650"/>
    <w:rsid w:val="0032205D"/>
    <w:rsid w:val="00323907"/>
    <w:rsid w:val="003247F0"/>
    <w:rsid w:val="00327FD2"/>
    <w:rsid w:val="003326A3"/>
    <w:rsid w:val="00334442"/>
    <w:rsid w:val="00341342"/>
    <w:rsid w:val="00344B92"/>
    <w:rsid w:val="0034620A"/>
    <w:rsid w:val="003469B9"/>
    <w:rsid w:val="00355370"/>
    <w:rsid w:val="003649B4"/>
    <w:rsid w:val="00367EDF"/>
    <w:rsid w:val="0037493B"/>
    <w:rsid w:val="00375FDB"/>
    <w:rsid w:val="003914F8"/>
    <w:rsid w:val="0039150C"/>
    <w:rsid w:val="00393163"/>
    <w:rsid w:val="003940C8"/>
    <w:rsid w:val="00394113"/>
    <w:rsid w:val="003950CD"/>
    <w:rsid w:val="003952CE"/>
    <w:rsid w:val="003A029C"/>
    <w:rsid w:val="003A0F3B"/>
    <w:rsid w:val="003C0FAC"/>
    <w:rsid w:val="003C1E78"/>
    <w:rsid w:val="003C40AC"/>
    <w:rsid w:val="003D09F5"/>
    <w:rsid w:val="003D2609"/>
    <w:rsid w:val="003D34DE"/>
    <w:rsid w:val="003D5DB4"/>
    <w:rsid w:val="003E19E1"/>
    <w:rsid w:val="003E1ABA"/>
    <w:rsid w:val="003E1CD2"/>
    <w:rsid w:val="003E20F2"/>
    <w:rsid w:val="003E6839"/>
    <w:rsid w:val="003F150D"/>
    <w:rsid w:val="003F1DC1"/>
    <w:rsid w:val="003F1FB4"/>
    <w:rsid w:val="003F5323"/>
    <w:rsid w:val="003F648F"/>
    <w:rsid w:val="0040112F"/>
    <w:rsid w:val="00401146"/>
    <w:rsid w:val="00403A10"/>
    <w:rsid w:val="004063DB"/>
    <w:rsid w:val="00412555"/>
    <w:rsid w:val="004137E3"/>
    <w:rsid w:val="00430D21"/>
    <w:rsid w:val="0044405F"/>
    <w:rsid w:val="004442D5"/>
    <w:rsid w:val="00446DC6"/>
    <w:rsid w:val="0045021E"/>
    <w:rsid w:val="004539E5"/>
    <w:rsid w:val="004578B6"/>
    <w:rsid w:val="004611D7"/>
    <w:rsid w:val="004612F6"/>
    <w:rsid w:val="00461CA3"/>
    <w:rsid w:val="0046315D"/>
    <w:rsid w:val="00464C01"/>
    <w:rsid w:val="004660C5"/>
    <w:rsid w:val="0047082C"/>
    <w:rsid w:val="00474477"/>
    <w:rsid w:val="00474A3B"/>
    <w:rsid w:val="00477D4A"/>
    <w:rsid w:val="0048069A"/>
    <w:rsid w:val="0048286C"/>
    <w:rsid w:val="00484232"/>
    <w:rsid w:val="00487F07"/>
    <w:rsid w:val="00492067"/>
    <w:rsid w:val="00492C41"/>
    <w:rsid w:val="004931B4"/>
    <w:rsid w:val="004958AE"/>
    <w:rsid w:val="004A052B"/>
    <w:rsid w:val="004A740A"/>
    <w:rsid w:val="004B2141"/>
    <w:rsid w:val="004B4100"/>
    <w:rsid w:val="004B5077"/>
    <w:rsid w:val="004B5DEB"/>
    <w:rsid w:val="004C0169"/>
    <w:rsid w:val="004C7D4A"/>
    <w:rsid w:val="004C7D65"/>
    <w:rsid w:val="004D2D10"/>
    <w:rsid w:val="004D2F52"/>
    <w:rsid w:val="004D3CB2"/>
    <w:rsid w:val="004D3E5A"/>
    <w:rsid w:val="004D43EF"/>
    <w:rsid w:val="004E2ACA"/>
    <w:rsid w:val="004F384A"/>
    <w:rsid w:val="004F6E70"/>
    <w:rsid w:val="004F75AC"/>
    <w:rsid w:val="00500511"/>
    <w:rsid w:val="00506D91"/>
    <w:rsid w:val="005115D8"/>
    <w:rsid w:val="00515149"/>
    <w:rsid w:val="00516076"/>
    <w:rsid w:val="005203B0"/>
    <w:rsid w:val="0053439C"/>
    <w:rsid w:val="00535A45"/>
    <w:rsid w:val="00540E91"/>
    <w:rsid w:val="00541D83"/>
    <w:rsid w:val="005453F7"/>
    <w:rsid w:val="00553C62"/>
    <w:rsid w:val="00555478"/>
    <w:rsid w:val="00560404"/>
    <w:rsid w:val="005611C4"/>
    <w:rsid w:val="00562200"/>
    <w:rsid w:val="00564FF0"/>
    <w:rsid w:val="00566A88"/>
    <w:rsid w:val="00572519"/>
    <w:rsid w:val="00572869"/>
    <w:rsid w:val="00572AAB"/>
    <w:rsid w:val="0057355D"/>
    <w:rsid w:val="00573860"/>
    <w:rsid w:val="00577801"/>
    <w:rsid w:val="005851D5"/>
    <w:rsid w:val="005857E5"/>
    <w:rsid w:val="00587266"/>
    <w:rsid w:val="00594B58"/>
    <w:rsid w:val="00594C56"/>
    <w:rsid w:val="005A5135"/>
    <w:rsid w:val="005B1800"/>
    <w:rsid w:val="005B5DE9"/>
    <w:rsid w:val="005B6DB3"/>
    <w:rsid w:val="005B7D55"/>
    <w:rsid w:val="005D4441"/>
    <w:rsid w:val="005D665E"/>
    <w:rsid w:val="005D74FC"/>
    <w:rsid w:val="005D7CA3"/>
    <w:rsid w:val="005E01E4"/>
    <w:rsid w:val="005E2B18"/>
    <w:rsid w:val="005E3942"/>
    <w:rsid w:val="005E3DD2"/>
    <w:rsid w:val="005E488F"/>
    <w:rsid w:val="005E4958"/>
    <w:rsid w:val="005E7676"/>
    <w:rsid w:val="005F1529"/>
    <w:rsid w:val="005F2EF7"/>
    <w:rsid w:val="005F567E"/>
    <w:rsid w:val="006016F2"/>
    <w:rsid w:val="006042C9"/>
    <w:rsid w:val="006044C1"/>
    <w:rsid w:val="00605200"/>
    <w:rsid w:val="006055E4"/>
    <w:rsid w:val="00606FE7"/>
    <w:rsid w:val="006102A0"/>
    <w:rsid w:val="0062040F"/>
    <w:rsid w:val="0062439D"/>
    <w:rsid w:val="00630808"/>
    <w:rsid w:val="00630FFB"/>
    <w:rsid w:val="006347DF"/>
    <w:rsid w:val="00635229"/>
    <w:rsid w:val="00635D37"/>
    <w:rsid w:val="006366E8"/>
    <w:rsid w:val="006445F0"/>
    <w:rsid w:val="006449B9"/>
    <w:rsid w:val="00646005"/>
    <w:rsid w:val="00646B91"/>
    <w:rsid w:val="00650376"/>
    <w:rsid w:val="00651C3D"/>
    <w:rsid w:val="00653F73"/>
    <w:rsid w:val="00653FBF"/>
    <w:rsid w:val="00654AFF"/>
    <w:rsid w:val="00662C07"/>
    <w:rsid w:val="0066510B"/>
    <w:rsid w:val="0066777C"/>
    <w:rsid w:val="0067101F"/>
    <w:rsid w:val="00671DDE"/>
    <w:rsid w:val="00672CE4"/>
    <w:rsid w:val="00677D35"/>
    <w:rsid w:val="00692822"/>
    <w:rsid w:val="006A19DA"/>
    <w:rsid w:val="006B02AF"/>
    <w:rsid w:val="006C2235"/>
    <w:rsid w:val="006C287D"/>
    <w:rsid w:val="006C5709"/>
    <w:rsid w:val="006C70D4"/>
    <w:rsid w:val="006D1954"/>
    <w:rsid w:val="006D3403"/>
    <w:rsid w:val="006D42C6"/>
    <w:rsid w:val="006D5EDC"/>
    <w:rsid w:val="006E0746"/>
    <w:rsid w:val="006E0B92"/>
    <w:rsid w:val="006E3065"/>
    <w:rsid w:val="006E4ED3"/>
    <w:rsid w:val="006F01BC"/>
    <w:rsid w:val="006F6670"/>
    <w:rsid w:val="006F6879"/>
    <w:rsid w:val="006F6C94"/>
    <w:rsid w:val="007004DF"/>
    <w:rsid w:val="00700A0B"/>
    <w:rsid w:val="00703983"/>
    <w:rsid w:val="00705B48"/>
    <w:rsid w:val="00711B56"/>
    <w:rsid w:val="00712D08"/>
    <w:rsid w:val="0071556A"/>
    <w:rsid w:val="00717041"/>
    <w:rsid w:val="00721338"/>
    <w:rsid w:val="007213DD"/>
    <w:rsid w:val="00722275"/>
    <w:rsid w:val="00722B5D"/>
    <w:rsid w:val="0072320D"/>
    <w:rsid w:val="00727681"/>
    <w:rsid w:val="0073296B"/>
    <w:rsid w:val="00734474"/>
    <w:rsid w:val="00736B05"/>
    <w:rsid w:val="00741AF6"/>
    <w:rsid w:val="0074310B"/>
    <w:rsid w:val="0074392E"/>
    <w:rsid w:val="007467A2"/>
    <w:rsid w:val="00747238"/>
    <w:rsid w:val="0074757E"/>
    <w:rsid w:val="007531F7"/>
    <w:rsid w:val="00771586"/>
    <w:rsid w:val="00772964"/>
    <w:rsid w:val="00772E58"/>
    <w:rsid w:val="00774038"/>
    <w:rsid w:val="00774A4E"/>
    <w:rsid w:val="00776ECC"/>
    <w:rsid w:val="00784E6F"/>
    <w:rsid w:val="00786D34"/>
    <w:rsid w:val="00790230"/>
    <w:rsid w:val="00795A6D"/>
    <w:rsid w:val="00797608"/>
    <w:rsid w:val="007A0A5B"/>
    <w:rsid w:val="007A18CA"/>
    <w:rsid w:val="007A71DF"/>
    <w:rsid w:val="007B00EB"/>
    <w:rsid w:val="007B5BFF"/>
    <w:rsid w:val="007D75F7"/>
    <w:rsid w:val="007E3F1D"/>
    <w:rsid w:val="007E7523"/>
    <w:rsid w:val="007F484A"/>
    <w:rsid w:val="007F6FFA"/>
    <w:rsid w:val="007F71A5"/>
    <w:rsid w:val="007F7DF6"/>
    <w:rsid w:val="0081385D"/>
    <w:rsid w:val="00814F82"/>
    <w:rsid w:val="008153A8"/>
    <w:rsid w:val="008164EF"/>
    <w:rsid w:val="00824C14"/>
    <w:rsid w:val="00824C42"/>
    <w:rsid w:val="00826A3F"/>
    <w:rsid w:val="00826C20"/>
    <w:rsid w:val="008360E2"/>
    <w:rsid w:val="00845940"/>
    <w:rsid w:val="00847B02"/>
    <w:rsid w:val="00850421"/>
    <w:rsid w:val="00855E56"/>
    <w:rsid w:val="00855FFD"/>
    <w:rsid w:val="00856857"/>
    <w:rsid w:val="008623BC"/>
    <w:rsid w:val="008624F1"/>
    <w:rsid w:val="00870C94"/>
    <w:rsid w:val="008710A2"/>
    <w:rsid w:val="008735F7"/>
    <w:rsid w:val="00873B6B"/>
    <w:rsid w:val="00874CAA"/>
    <w:rsid w:val="008760D3"/>
    <w:rsid w:val="00882E6A"/>
    <w:rsid w:val="00883296"/>
    <w:rsid w:val="008869B5"/>
    <w:rsid w:val="00896798"/>
    <w:rsid w:val="008A0016"/>
    <w:rsid w:val="008A22DA"/>
    <w:rsid w:val="008A41E2"/>
    <w:rsid w:val="008A6097"/>
    <w:rsid w:val="008A6737"/>
    <w:rsid w:val="008A74C5"/>
    <w:rsid w:val="008B0D5C"/>
    <w:rsid w:val="008B639A"/>
    <w:rsid w:val="008C3566"/>
    <w:rsid w:val="008C5CF6"/>
    <w:rsid w:val="008D0A21"/>
    <w:rsid w:val="008D0E85"/>
    <w:rsid w:val="008D30FD"/>
    <w:rsid w:val="008D588D"/>
    <w:rsid w:val="008E5CAA"/>
    <w:rsid w:val="008F0FA6"/>
    <w:rsid w:val="008F26F2"/>
    <w:rsid w:val="008F3648"/>
    <w:rsid w:val="008F5A1A"/>
    <w:rsid w:val="009038FE"/>
    <w:rsid w:val="00906243"/>
    <w:rsid w:val="009074F5"/>
    <w:rsid w:val="009131F7"/>
    <w:rsid w:val="00913E51"/>
    <w:rsid w:val="0091481E"/>
    <w:rsid w:val="009152DF"/>
    <w:rsid w:val="009158D5"/>
    <w:rsid w:val="009200F9"/>
    <w:rsid w:val="0092023B"/>
    <w:rsid w:val="00932456"/>
    <w:rsid w:val="00932720"/>
    <w:rsid w:val="00936996"/>
    <w:rsid w:val="009369FC"/>
    <w:rsid w:val="0094194C"/>
    <w:rsid w:val="0094302A"/>
    <w:rsid w:val="00944543"/>
    <w:rsid w:val="009466EC"/>
    <w:rsid w:val="009510CC"/>
    <w:rsid w:val="009512E3"/>
    <w:rsid w:val="00952F7D"/>
    <w:rsid w:val="00955052"/>
    <w:rsid w:val="00955E13"/>
    <w:rsid w:val="009709C1"/>
    <w:rsid w:val="009748BD"/>
    <w:rsid w:val="00975C65"/>
    <w:rsid w:val="009773AB"/>
    <w:rsid w:val="00980DB7"/>
    <w:rsid w:val="00981C6B"/>
    <w:rsid w:val="009861B7"/>
    <w:rsid w:val="00986514"/>
    <w:rsid w:val="009913EA"/>
    <w:rsid w:val="009A12C2"/>
    <w:rsid w:val="009A1434"/>
    <w:rsid w:val="009A18A3"/>
    <w:rsid w:val="009A2C18"/>
    <w:rsid w:val="009B02DC"/>
    <w:rsid w:val="009B0674"/>
    <w:rsid w:val="009B36F6"/>
    <w:rsid w:val="009B7775"/>
    <w:rsid w:val="009D2536"/>
    <w:rsid w:val="009D2E0B"/>
    <w:rsid w:val="009D38BD"/>
    <w:rsid w:val="009D57A7"/>
    <w:rsid w:val="009E52C5"/>
    <w:rsid w:val="009F44B3"/>
    <w:rsid w:val="009F5AD4"/>
    <w:rsid w:val="009F76D4"/>
    <w:rsid w:val="009F78C7"/>
    <w:rsid w:val="009F7E10"/>
    <w:rsid w:val="00A0496B"/>
    <w:rsid w:val="00A050C9"/>
    <w:rsid w:val="00A11E82"/>
    <w:rsid w:val="00A12E3E"/>
    <w:rsid w:val="00A15475"/>
    <w:rsid w:val="00A20166"/>
    <w:rsid w:val="00A22AD4"/>
    <w:rsid w:val="00A27A34"/>
    <w:rsid w:val="00A32889"/>
    <w:rsid w:val="00A34B39"/>
    <w:rsid w:val="00A363B3"/>
    <w:rsid w:val="00A4082A"/>
    <w:rsid w:val="00A43D2B"/>
    <w:rsid w:val="00A605C1"/>
    <w:rsid w:val="00A61103"/>
    <w:rsid w:val="00A61703"/>
    <w:rsid w:val="00A62961"/>
    <w:rsid w:val="00A66C3D"/>
    <w:rsid w:val="00A671D4"/>
    <w:rsid w:val="00A71518"/>
    <w:rsid w:val="00A74179"/>
    <w:rsid w:val="00A776F8"/>
    <w:rsid w:val="00A7788F"/>
    <w:rsid w:val="00A8229C"/>
    <w:rsid w:val="00A87EBD"/>
    <w:rsid w:val="00A92018"/>
    <w:rsid w:val="00A935B7"/>
    <w:rsid w:val="00A942F3"/>
    <w:rsid w:val="00A95160"/>
    <w:rsid w:val="00A97759"/>
    <w:rsid w:val="00AA259B"/>
    <w:rsid w:val="00AA340D"/>
    <w:rsid w:val="00AA480C"/>
    <w:rsid w:val="00AA5564"/>
    <w:rsid w:val="00AA6DEB"/>
    <w:rsid w:val="00AA769C"/>
    <w:rsid w:val="00AA7985"/>
    <w:rsid w:val="00AB02D3"/>
    <w:rsid w:val="00AB0DDA"/>
    <w:rsid w:val="00AC04FD"/>
    <w:rsid w:val="00AC08B4"/>
    <w:rsid w:val="00AC0D4C"/>
    <w:rsid w:val="00AC3D69"/>
    <w:rsid w:val="00AD0164"/>
    <w:rsid w:val="00AE2209"/>
    <w:rsid w:val="00AE226E"/>
    <w:rsid w:val="00AE425A"/>
    <w:rsid w:val="00AE6F29"/>
    <w:rsid w:val="00AF3B7D"/>
    <w:rsid w:val="00AF3C66"/>
    <w:rsid w:val="00AF4765"/>
    <w:rsid w:val="00AF631B"/>
    <w:rsid w:val="00B06BAC"/>
    <w:rsid w:val="00B07B46"/>
    <w:rsid w:val="00B11D97"/>
    <w:rsid w:val="00B12F9D"/>
    <w:rsid w:val="00B1308C"/>
    <w:rsid w:val="00B13E0A"/>
    <w:rsid w:val="00B14252"/>
    <w:rsid w:val="00B15E04"/>
    <w:rsid w:val="00B24159"/>
    <w:rsid w:val="00B40123"/>
    <w:rsid w:val="00B41A83"/>
    <w:rsid w:val="00B42AC1"/>
    <w:rsid w:val="00B42FB9"/>
    <w:rsid w:val="00B447FC"/>
    <w:rsid w:val="00B46725"/>
    <w:rsid w:val="00B46BFE"/>
    <w:rsid w:val="00B47CDD"/>
    <w:rsid w:val="00B50312"/>
    <w:rsid w:val="00B50946"/>
    <w:rsid w:val="00B573EE"/>
    <w:rsid w:val="00B6085E"/>
    <w:rsid w:val="00B63181"/>
    <w:rsid w:val="00B6413C"/>
    <w:rsid w:val="00B75D2C"/>
    <w:rsid w:val="00B822EA"/>
    <w:rsid w:val="00B85BAB"/>
    <w:rsid w:val="00B901F9"/>
    <w:rsid w:val="00B913E6"/>
    <w:rsid w:val="00B94376"/>
    <w:rsid w:val="00B9720F"/>
    <w:rsid w:val="00B97F11"/>
    <w:rsid w:val="00BA1938"/>
    <w:rsid w:val="00BA31E3"/>
    <w:rsid w:val="00BA5A35"/>
    <w:rsid w:val="00BA745A"/>
    <w:rsid w:val="00BB36E1"/>
    <w:rsid w:val="00BB5EDB"/>
    <w:rsid w:val="00BB6FF5"/>
    <w:rsid w:val="00BB7103"/>
    <w:rsid w:val="00BC25B7"/>
    <w:rsid w:val="00BC7C8C"/>
    <w:rsid w:val="00BD3AE8"/>
    <w:rsid w:val="00BD5FBC"/>
    <w:rsid w:val="00BD6140"/>
    <w:rsid w:val="00BD69DB"/>
    <w:rsid w:val="00BF2897"/>
    <w:rsid w:val="00BF30C0"/>
    <w:rsid w:val="00BF4571"/>
    <w:rsid w:val="00BF6466"/>
    <w:rsid w:val="00C00C8C"/>
    <w:rsid w:val="00C0376C"/>
    <w:rsid w:val="00C06472"/>
    <w:rsid w:val="00C065D0"/>
    <w:rsid w:val="00C11342"/>
    <w:rsid w:val="00C15BCA"/>
    <w:rsid w:val="00C1653F"/>
    <w:rsid w:val="00C16F4F"/>
    <w:rsid w:val="00C22FAA"/>
    <w:rsid w:val="00C25963"/>
    <w:rsid w:val="00C30322"/>
    <w:rsid w:val="00C311A3"/>
    <w:rsid w:val="00C31A64"/>
    <w:rsid w:val="00C40087"/>
    <w:rsid w:val="00C442A3"/>
    <w:rsid w:val="00C45E30"/>
    <w:rsid w:val="00C53538"/>
    <w:rsid w:val="00C5726A"/>
    <w:rsid w:val="00C63880"/>
    <w:rsid w:val="00C65DCD"/>
    <w:rsid w:val="00C679EB"/>
    <w:rsid w:val="00C701D6"/>
    <w:rsid w:val="00C76F52"/>
    <w:rsid w:val="00C77D51"/>
    <w:rsid w:val="00C8602F"/>
    <w:rsid w:val="00C863F5"/>
    <w:rsid w:val="00C866C1"/>
    <w:rsid w:val="00C86CA4"/>
    <w:rsid w:val="00C9153B"/>
    <w:rsid w:val="00C943D8"/>
    <w:rsid w:val="00C94668"/>
    <w:rsid w:val="00C95590"/>
    <w:rsid w:val="00C958C1"/>
    <w:rsid w:val="00C9799E"/>
    <w:rsid w:val="00C979E2"/>
    <w:rsid w:val="00CA28A4"/>
    <w:rsid w:val="00CA2B45"/>
    <w:rsid w:val="00CA3792"/>
    <w:rsid w:val="00CA72DF"/>
    <w:rsid w:val="00CB23A5"/>
    <w:rsid w:val="00CB4612"/>
    <w:rsid w:val="00CB72D0"/>
    <w:rsid w:val="00CC0AD7"/>
    <w:rsid w:val="00CC31E9"/>
    <w:rsid w:val="00CC4329"/>
    <w:rsid w:val="00CC6E71"/>
    <w:rsid w:val="00CD16AA"/>
    <w:rsid w:val="00CD2084"/>
    <w:rsid w:val="00CD37CA"/>
    <w:rsid w:val="00CD67B9"/>
    <w:rsid w:val="00CE3019"/>
    <w:rsid w:val="00CE3E93"/>
    <w:rsid w:val="00CF1E57"/>
    <w:rsid w:val="00CF5314"/>
    <w:rsid w:val="00D02663"/>
    <w:rsid w:val="00D03FB1"/>
    <w:rsid w:val="00D1122C"/>
    <w:rsid w:val="00D1235F"/>
    <w:rsid w:val="00D20D73"/>
    <w:rsid w:val="00D21C12"/>
    <w:rsid w:val="00D236CF"/>
    <w:rsid w:val="00D2559A"/>
    <w:rsid w:val="00D323AF"/>
    <w:rsid w:val="00D323FA"/>
    <w:rsid w:val="00D35090"/>
    <w:rsid w:val="00D36D2C"/>
    <w:rsid w:val="00D4213A"/>
    <w:rsid w:val="00D434C1"/>
    <w:rsid w:val="00D439CA"/>
    <w:rsid w:val="00D43D1D"/>
    <w:rsid w:val="00D4404D"/>
    <w:rsid w:val="00D6109D"/>
    <w:rsid w:val="00D6178E"/>
    <w:rsid w:val="00D6466A"/>
    <w:rsid w:val="00D774CC"/>
    <w:rsid w:val="00D810B9"/>
    <w:rsid w:val="00D83263"/>
    <w:rsid w:val="00D8411C"/>
    <w:rsid w:val="00D84735"/>
    <w:rsid w:val="00D87E90"/>
    <w:rsid w:val="00D92358"/>
    <w:rsid w:val="00DB7BB5"/>
    <w:rsid w:val="00DC3844"/>
    <w:rsid w:val="00DC3CD8"/>
    <w:rsid w:val="00DD18F8"/>
    <w:rsid w:val="00DD2370"/>
    <w:rsid w:val="00DD57DB"/>
    <w:rsid w:val="00DE26FD"/>
    <w:rsid w:val="00DE27D6"/>
    <w:rsid w:val="00DE3939"/>
    <w:rsid w:val="00DE461B"/>
    <w:rsid w:val="00DE725D"/>
    <w:rsid w:val="00DF0278"/>
    <w:rsid w:val="00DF4DAF"/>
    <w:rsid w:val="00DF6089"/>
    <w:rsid w:val="00DF62A2"/>
    <w:rsid w:val="00E00A01"/>
    <w:rsid w:val="00E054B2"/>
    <w:rsid w:val="00E072E0"/>
    <w:rsid w:val="00E1348E"/>
    <w:rsid w:val="00E1364E"/>
    <w:rsid w:val="00E13CC7"/>
    <w:rsid w:val="00E15E5A"/>
    <w:rsid w:val="00E20039"/>
    <w:rsid w:val="00E2332E"/>
    <w:rsid w:val="00E2504E"/>
    <w:rsid w:val="00E268A9"/>
    <w:rsid w:val="00E31334"/>
    <w:rsid w:val="00E3261A"/>
    <w:rsid w:val="00E479BD"/>
    <w:rsid w:val="00E5296D"/>
    <w:rsid w:val="00E60EC5"/>
    <w:rsid w:val="00E62068"/>
    <w:rsid w:val="00E660F3"/>
    <w:rsid w:val="00E706BE"/>
    <w:rsid w:val="00E71BC5"/>
    <w:rsid w:val="00E81FBE"/>
    <w:rsid w:val="00E92576"/>
    <w:rsid w:val="00EA1A67"/>
    <w:rsid w:val="00EA5142"/>
    <w:rsid w:val="00EA7C6B"/>
    <w:rsid w:val="00EB078A"/>
    <w:rsid w:val="00EB4AF3"/>
    <w:rsid w:val="00EB7BAA"/>
    <w:rsid w:val="00EB7D28"/>
    <w:rsid w:val="00EC0D1B"/>
    <w:rsid w:val="00EC4F1E"/>
    <w:rsid w:val="00EC6346"/>
    <w:rsid w:val="00EE3805"/>
    <w:rsid w:val="00EE40F4"/>
    <w:rsid w:val="00EE4430"/>
    <w:rsid w:val="00EE63E4"/>
    <w:rsid w:val="00EF13CB"/>
    <w:rsid w:val="00EF3543"/>
    <w:rsid w:val="00EF3600"/>
    <w:rsid w:val="00EF6DC4"/>
    <w:rsid w:val="00EF74E1"/>
    <w:rsid w:val="00F0112B"/>
    <w:rsid w:val="00F01EC5"/>
    <w:rsid w:val="00F02CF0"/>
    <w:rsid w:val="00F0691B"/>
    <w:rsid w:val="00F1203A"/>
    <w:rsid w:val="00F12B3B"/>
    <w:rsid w:val="00F12B5D"/>
    <w:rsid w:val="00F13083"/>
    <w:rsid w:val="00F131D7"/>
    <w:rsid w:val="00F1350D"/>
    <w:rsid w:val="00F203F1"/>
    <w:rsid w:val="00F24961"/>
    <w:rsid w:val="00F353DC"/>
    <w:rsid w:val="00F354D1"/>
    <w:rsid w:val="00F35C62"/>
    <w:rsid w:val="00F3669F"/>
    <w:rsid w:val="00F36874"/>
    <w:rsid w:val="00F40A87"/>
    <w:rsid w:val="00F4291B"/>
    <w:rsid w:val="00F45629"/>
    <w:rsid w:val="00F4597E"/>
    <w:rsid w:val="00F542D4"/>
    <w:rsid w:val="00F571D6"/>
    <w:rsid w:val="00F61B1A"/>
    <w:rsid w:val="00F626E9"/>
    <w:rsid w:val="00F62CD5"/>
    <w:rsid w:val="00F70F0B"/>
    <w:rsid w:val="00F729FB"/>
    <w:rsid w:val="00F72A56"/>
    <w:rsid w:val="00F72D12"/>
    <w:rsid w:val="00F73726"/>
    <w:rsid w:val="00F75C97"/>
    <w:rsid w:val="00F81829"/>
    <w:rsid w:val="00F839BC"/>
    <w:rsid w:val="00F86D71"/>
    <w:rsid w:val="00F871F3"/>
    <w:rsid w:val="00F903A6"/>
    <w:rsid w:val="00F91FFB"/>
    <w:rsid w:val="00F930B0"/>
    <w:rsid w:val="00F95092"/>
    <w:rsid w:val="00FA00BA"/>
    <w:rsid w:val="00FA03D1"/>
    <w:rsid w:val="00FA3FC9"/>
    <w:rsid w:val="00FA54B9"/>
    <w:rsid w:val="00FA57D6"/>
    <w:rsid w:val="00FA5B9E"/>
    <w:rsid w:val="00FB151F"/>
    <w:rsid w:val="00FB339F"/>
    <w:rsid w:val="00FC67B7"/>
    <w:rsid w:val="00FC77CD"/>
    <w:rsid w:val="00FC7FAC"/>
    <w:rsid w:val="00FD0A2C"/>
    <w:rsid w:val="00FD2E4B"/>
    <w:rsid w:val="00FD3309"/>
    <w:rsid w:val="00FD35F0"/>
    <w:rsid w:val="00FD7A22"/>
    <w:rsid w:val="00FE6597"/>
    <w:rsid w:val="00FF392D"/>
    <w:rsid w:val="00FF3A76"/>
    <w:rsid w:val="00FF4981"/>
    <w:rsid w:val="00FF53C4"/>
    <w:rsid w:val="00FF5768"/>
    <w:rsid w:val="018B5939"/>
    <w:rsid w:val="06641679"/>
    <w:rsid w:val="06D278C1"/>
    <w:rsid w:val="12917EE6"/>
    <w:rsid w:val="15B57A58"/>
    <w:rsid w:val="252F4BBB"/>
    <w:rsid w:val="34065174"/>
    <w:rsid w:val="40AF6E89"/>
    <w:rsid w:val="419B6AA6"/>
    <w:rsid w:val="43A65051"/>
    <w:rsid w:val="45312096"/>
    <w:rsid w:val="586D5BFF"/>
    <w:rsid w:val="5D035547"/>
    <w:rsid w:val="6F8C2417"/>
    <w:rsid w:val="71C62F3F"/>
    <w:rsid w:val="72411588"/>
    <w:rsid w:val="7BE53E17"/>
    <w:rsid w:val="7ED37554"/>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fillcolor="white">
      <v:fill color="white"/>
    </o:shapedefaults>
    <o:shapelayout v:ext="edit">
      <o:idmap v:ext="edit" data="1"/>
    </o:shapelayout>
  </w:shapeDefaults>
  <w:decimalSymbol w:val="."/>
  <w:listSeparator w:val=","/>
  <w15:docId w15:val="{574F7BB7-F1B3-4B88-A545-7FE72E9FA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64" w:lineRule="auto"/>
    </w:pPr>
    <w:rPr>
      <w:rFonts w:ascii="Calibri" w:eastAsiaTheme="minorEastAsia" w:hAnsi="Calibri" w:cstheme="minorBidi"/>
      <w:sz w:val="24"/>
      <w:szCs w:val="22"/>
      <w:lang w:eastAsia="ja-JP"/>
    </w:rPr>
  </w:style>
  <w:style w:type="paragraph" w:styleId="Heading1">
    <w:name w:val="heading 1"/>
    <w:basedOn w:val="Normal"/>
    <w:next w:val="Normal"/>
    <w:link w:val="Heading1Char"/>
    <w:uiPriority w:val="9"/>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20" w:line="240" w:lineRule="auto"/>
      <w:contextualSpacing/>
      <w:outlineLvl w:val="0"/>
    </w:pPr>
    <w:rPr>
      <w:rFonts w:eastAsiaTheme="majorEastAsia" w:cstheme="majorBidi"/>
      <w:b/>
      <w:bCs/>
      <w:caps/>
      <w:color w:val="FFFFFF" w:themeColor="background1"/>
      <w:sz w:val="32"/>
    </w:rPr>
  </w:style>
  <w:style w:type="paragraph" w:styleId="Heading2">
    <w:name w:val="heading 2"/>
    <w:basedOn w:val="Normal"/>
    <w:next w:val="Normal"/>
    <w:link w:val="Heading2Char"/>
    <w:uiPriority w:val="9"/>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00" w:after="200" w:line="240" w:lineRule="auto"/>
      <w:contextualSpacing/>
      <w:outlineLvl w:val="1"/>
    </w:pPr>
    <w:rPr>
      <w:caps/>
      <w:color w:val="C75980"/>
      <w:sz w:val="32"/>
    </w:rPr>
  </w:style>
  <w:style w:type="paragraph" w:styleId="Heading3">
    <w:name w:val="heading 3"/>
    <w:basedOn w:val="Normal"/>
    <w:next w:val="Normal"/>
    <w:link w:val="Heading3Char"/>
    <w:uiPriority w:val="9"/>
    <w:unhideWhenUsed/>
    <w:qFormat/>
    <w:pPr>
      <w:keepNext/>
      <w:keepLines/>
      <w:pBdr>
        <w:top w:val="single" w:sz="8" w:space="1" w:color="F1D7E0" w:themeColor="accent2"/>
        <w:left w:val="single" w:sz="8" w:space="4" w:color="F1D7E0" w:themeColor="accent2"/>
      </w:pBdr>
      <w:spacing w:before="200" w:after="60" w:line="240" w:lineRule="auto"/>
      <w:contextualSpacing/>
      <w:outlineLvl w:val="2"/>
    </w:pPr>
    <w:rPr>
      <w:caps/>
      <w:color w:val="5A1E34" w:themeColor="accent1" w:themeShade="80"/>
      <w:sz w:val="28"/>
    </w:rPr>
  </w:style>
  <w:style w:type="paragraph" w:styleId="Heading4">
    <w:name w:val="heading 4"/>
    <w:basedOn w:val="Normal"/>
    <w:next w:val="Normal"/>
    <w:link w:val="Heading4Char"/>
    <w:uiPriority w:val="9"/>
    <w:unhideWhenUsed/>
    <w:qFormat/>
    <w:pPr>
      <w:keepNext/>
      <w:keepLines/>
      <w:spacing w:before="40"/>
      <w:outlineLvl w:val="3"/>
    </w:pPr>
    <w:rPr>
      <w:rFonts w:eastAsiaTheme="majorEastAsia" w:cstheme="majorBidi"/>
      <w:i/>
      <w:iCs/>
      <w:color w:val="872D4D" w:themeColor="accent1" w:themeShade="BF"/>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872D4D" w:themeColor="accent1" w:themeShade="BF"/>
    </w:rPr>
  </w:style>
  <w:style w:type="paragraph" w:styleId="Heading8">
    <w:name w:val="heading 8"/>
    <w:basedOn w:val="Normal"/>
    <w:next w:val="Normal"/>
    <w:link w:val="Heading8Char"/>
    <w:uiPriority w:val="9"/>
    <w:semiHidden/>
    <w:unhideWhenUsed/>
    <w:qFormat/>
    <w:pPr>
      <w:keepNext/>
      <w:keepLines/>
      <w:spacing w:before="40"/>
      <w:outlineLvl w:val="7"/>
    </w:pPr>
    <w:rPr>
      <w:rFonts w:asciiTheme="majorHAnsi" w:eastAsiaTheme="majorEastAsia" w:hAnsiTheme="majorHAnsi" w:cstheme="majorBidi"/>
      <w:color w:val="262626" w:themeColor="text1" w:themeTint="D9"/>
      <w:szCs w:val="21"/>
    </w:rPr>
  </w:style>
  <w:style w:type="paragraph" w:styleId="Heading9">
    <w:name w:val="heading 9"/>
    <w:basedOn w:val="Normal"/>
    <w:next w:val="Normal"/>
    <w:link w:val="Heading9Char"/>
    <w:uiPriority w:val="9"/>
    <w:semiHidden/>
    <w:unhideWhenUsed/>
    <w:qFormat/>
    <w:pPr>
      <w:keepNext/>
      <w:keepLines/>
      <w:spacing w:before="40"/>
      <w:outlineLvl w:val="8"/>
    </w:pPr>
    <w:rPr>
      <w:rFonts w:asciiTheme="majorHAnsi" w:eastAsiaTheme="majorEastAsia" w:hAnsiTheme="majorHAnsi" w:cstheme="majorBidi"/>
      <w:i/>
      <w:iCs/>
      <w:color w:val="262626" w:themeColor="text1" w:themeTint="D9"/>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Cs w:val="18"/>
    </w:rPr>
  </w:style>
  <w:style w:type="paragraph" w:styleId="BodyText3">
    <w:name w:val="Body Text 3"/>
    <w:basedOn w:val="Normal"/>
    <w:link w:val="BodyText3Char"/>
    <w:uiPriority w:val="99"/>
    <w:semiHidden/>
    <w:unhideWhenUsed/>
    <w:qFormat/>
    <w:pPr>
      <w:spacing w:after="120"/>
    </w:pPr>
    <w:rPr>
      <w:szCs w:val="16"/>
    </w:rPr>
  </w:style>
  <w:style w:type="paragraph" w:styleId="BodyTextIndent3">
    <w:name w:val="Body Text Indent 3"/>
    <w:basedOn w:val="Normal"/>
    <w:link w:val="BodyTextIndent3Char"/>
    <w:uiPriority w:val="99"/>
    <w:semiHidden/>
    <w:unhideWhenUsed/>
    <w:qFormat/>
    <w:pPr>
      <w:spacing w:after="120"/>
      <w:ind w:left="360"/>
    </w:pPr>
    <w:rPr>
      <w:szCs w:val="16"/>
    </w:rPr>
  </w:style>
  <w:style w:type="paragraph" w:styleId="Caption">
    <w:name w:val="caption"/>
    <w:basedOn w:val="Normal"/>
    <w:next w:val="Normal"/>
    <w:uiPriority w:val="35"/>
    <w:semiHidden/>
    <w:unhideWhenUsed/>
    <w:qFormat/>
    <w:pPr>
      <w:spacing w:before="0" w:after="200" w:line="240" w:lineRule="auto"/>
    </w:pPr>
    <w:rPr>
      <w:i/>
      <w:iCs/>
      <w:color w:val="505050" w:themeColor="text2"/>
      <w:szCs w:val="18"/>
    </w:rPr>
  </w:style>
  <w:style w:type="paragraph" w:styleId="CommentText">
    <w:name w:val="annotation text"/>
    <w:basedOn w:val="Normal"/>
    <w:link w:val="CommentTextChar"/>
    <w:uiPriority w:val="99"/>
    <w:semiHidden/>
    <w:unhideWhenUsed/>
    <w:qFormat/>
    <w:pPr>
      <w:spacing w:line="240" w:lineRule="auto"/>
    </w:pPr>
    <w:rPr>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DocumentMap">
    <w:name w:val="Document Map"/>
    <w:basedOn w:val="Normal"/>
    <w:link w:val="DocumentMapChar"/>
    <w:uiPriority w:val="99"/>
    <w:semiHidden/>
    <w:unhideWhenUsed/>
    <w:qFormat/>
    <w:pPr>
      <w:spacing w:before="0" w:line="240" w:lineRule="auto"/>
    </w:pPr>
    <w:rPr>
      <w:rFonts w:ascii="Segoe UI" w:hAnsi="Segoe UI" w:cs="Segoe UI"/>
      <w:szCs w:val="16"/>
    </w:rPr>
  </w:style>
  <w:style w:type="paragraph" w:styleId="EndnoteText">
    <w:name w:val="endnote text"/>
    <w:basedOn w:val="Normal"/>
    <w:link w:val="EndnoteTextChar"/>
    <w:uiPriority w:val="99"/>
    <w:semiHidden/>
    <w:unhideWhenUsed/>
    <w:qFormat/>
    <w:pPr>
      <w:spacing w:before="0" w:line="240" w:lineRule="auto"/>
    </w:pPr>
    <w:rPr>
      <w:szCs w:val="20"/>
    </w:rPr>
  </w:style>
  <w:style w:type="paragraph" w:styleId="EnvelopeReturn">
    <w:name w:val="envelope return"/>
    <w:basedOn w:val="Normal"/>
    <w:uiPriority w:val="99"/>
    <w:semiHidden/>
    <w:unhideWhenUsed/>
    <w:qFormat/>
    <w:pPr>
      <w:spacing w:before="0" w:line="240" w:lineRule="auto"/>
    </w:pPr>
    <w:rPr>
      <w:rFonts w:asciiTheme="majorHAnsi" w:eastAsiaTheme="majorEastAsia" w:hAnsiTheme="majorHAnsi" w:cstheme="majorBidi"/>
      <w:szCs w:val="20"/>
    </w:rPr>
  </w:style>
  <w:style w:type="paragraph" w:styleId="Footer">
    <w:name w:val="footer"/>
    <w:basedOn w:val="Normal"/>
    <w:link w:val="FooterChar"/>
    <w:uiPriority w:val="99"/>
    <w:unhideWhenUsed/>
    <w:qFormat/>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line="240" w:lineRule="auto"/>
      <w:ind w:left="-576" w:right="7344"/>
      <w:jc w:val="center"/>
    </w:pPr>
    <w:rPr>
      <w:b/>
      <w:color w:val="FFFFFF" w:themeColor="background1"/>
      <w:sz w:val="28"/>
    </w:rPr>
  </w:style>
  <w:style w:type="paragraph" w:styleId="FootnoteText">
    <w:name w:val="footnote text"/>
    <w:basedOn w:val="Normal"/>
    <w:link w:val="FootnoteTextChar"/>
    <w:uiPriority w:val="99"/>
    <w:semiHidden/>
    <w:unhideWhenUsed/>
    <w:qFormat/>
    <w:pPr>
      <w:spacing w:before="0" w:line="240" w:lineRule="auto"/>
    </w:pPr>
    <w:rPr>
      <w:szCs w:val="20"/>
    </w:rPr>
  </w:style>
  <w:style w:type="paragraph" w:styleId="Header">
    <w:name w:val="header"/>
    <w:basedOn w:val="Normal"/>
    <w:link w:val="HeaderChar"/>
    <w:uiPriority w:val="99"/>
    <w:unhideWhenUsed/>
    <w:qFormat/>
    <w:pPr>
      <w:spacing w:line="240" w:lineRule="auto"/>
    </w:pPr>
  </w:style>
  <w:style w:type="paragraph" w:styleId="HTMLPreformatted">
    <w:name w:val="HTML Preformatted"/>
    <w:basedOn w:val="Normal"/>
    <w:link w:val="HTMLPreformattedChar"/>
    <w:uiPriority w:val="99"/>
    <w:semiHidden/>
    <w:unhideWhenUsed/>
    <w:qFormat/>
    <w:pPr>
      <w:spacing w:before="0" w:line="240" w:lineRule="auto"/>
    </w:pPr>
    <w:rPr>
      <w:rFonts w:ascii="Consolas" w:hAnsi="Consolas"/>
      <w:szCs w:val="20"/>
    </w:rPr>
  </w:style>
  <w:style w:type="paragraph" w:styleId="ListBullet">
    <w:name w:val="List Bullet"/>
    <w:basedOn w:val="Normal"/>
    <w:uiPriority w:val="11"/>
    <w:qFormat/>
    <w:pPr>
      <w:numPr>
        <w:numId w:val="1"/>
      </w:numPr>
    </w:pPr>
    <w:rPr>
      <w:color w:val="505050" w:themeColor="text2"/>
    </w:rPr>
  </w:style>
  <w:style w:type="paragraph" w:styleId="ListNumber">
    <w:name w:val="List Number"/>
    <w:basedOn w:val="Normal"/>
    <w:uiPriority w:val="12"/>
    <w:qFormat/>
    <w:pPr>
      <w:numPr>
        <w:numId w:val="2"/>
      </w:numPr>
      <w:contextualSpacing/>
    </w:pPr>
  </w:style>
  <w:style w:type="paragraph" w:styleId="MacroText">
    <w:name w:val="macro"/>
    <w:link w:val="MacroTextCh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EastAsia" w:hAnsi="Consolas" w:cstheme="minorBidi"/>
      <w:sz w:val="22"/>
      <w:lang w:eastAsia="ja-JP"/>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Cs w:val="24"/>
      <w:lang w:eastAsia="en-US"/>
    </w:rPr>
  </w:style>
  <w:style w:type="paragraph" w:styleId="PlainText">
    <w:name w:val="Plain Text"/>
    <w:basedOn w:val="Normal"/>
    <w:link w:val="PlainTextChar"/>
    <w:uiPriority w:val="99"/>
    <w:semiHidden/>
    <w:unhideWhenUsed/>
    <w:qFormat/>
    <w:pPr>
      <w:spacing w:before="0" w:line="240" w:lineRule="auto"/>
    </w:pPr>
    <w:rPr>
      <w:rFonts w:ascii="Consolas" w:hAnsi="Consolas"/>
      <w:szCs w:val="21"/>
    </w:rPr>
  </w:style>
  <w:style w:type="paragraph" w:styleId="Title">
    <w:name w:val="Title"/>
    <w:basedOn w:val="Normal"/>
    <w:link w:val="TitleChar"/>
    <w:uiPriority w:val="1"/>
    <w:qFormat/>
    <w:pPr>
      <w:spacing w:before="5400" w:after="3400" w:line="240" w:lineRule="auto"/>
      <w:ind w:left="5040" w:right="-1944"/>
      <w:contextualSpacing/>
    </w:pPr>
    <w:rPr>
      <w:rFonts w:eastAsiaTheme="majorEastAsia" w:cstheme="majorBidi"/>
      <w:kern w:val="28"/>
      <w:sz w:val="72"/>
      <w:szCs w:val="72"/>
    </w:rPr>
  </w:style>
  <w:style w:type="character" w:styleId="CommentReference">
    <w:name w:val="annotation reference"/>
    <w:basedOn w:val="DefaultParagraphFont"/>
    <w:uiPriority w:val="99"/>
    <w:semiHidden/>
    <w:unhideWhenUsed/>
    <w:qFormat/>
    <w:rPr>
      <w:sz w:val="22"/>
      <w:szCs w:val="16"/>
    </w:rPr>
  </w:style>
  <w:style w:type="character" w:styleId="HTMLCode">
    <w:name w:val="HTML Code"/>
    <w:basedOn w:val="DefaultParagraphFont"/>
    <w:uiPriority w:val="99"/>
    <w:semiHidden/>
    <w:unhideWhenUsed/>
    <w:qFormat/>
    <w:rPr>
      <w:rFonts w:ascii="Consolas" w:hAnsi="Consolas"/>
      <w:sz w:val="22"/>
      <w:szCs w:val="20"/>
    </w:rPr>
  </w:style>
  <w:style w:type="character" w:styleId="HTMLKeyboard">
    <w:name w:val="HTML Keyboard"/>
    <w:basedOn w:val="DefaultParagraphFont"/>
    <w:uiPriority w:val="99"/>
    <w:semiHidden/>
    <w:unhideWhenUsed/>
    <w:qFormat/>
    <w:rPr>
      <w:rFonts w:ascii="Consolas" w:hAnsi="Consolas"/>
      <w:sz w:val="22"/>
      <w:szCs w:val="20"/>
    </w:rPr>
  </w:style>
  <w:style w:type="character" w:styleId="HTMLTypewriter">
    <w:name w:val="HTML Typewriter"/>
    <w:basedOn w:val="DefaultParagraphFont"/>
    <w:uiPriority w:val="99"/>
    <w:semiHidden/>
    <w:unhideWhenUsed/>
    <w:qFormat/>
    <w:rPr>
      <w:rFonts w:ascii="Consolas" w:hAnsi="Consolas"/>
      <w:sz w:val="22"/>
      <w:szCs w:val="20"/>
    </w:rPr>
  </w:style>
  <w:style w:type="character" w:styleId="Hyperlink">
    <w:name w:val="Hyperlink"/>
    <w:basedOn w:val="DefaultParagraphFont"/>
    <w:uiPriority w:val="99"/>
    <w:unhideWhenUsed/>
    <w:qFormat/>
    <w:rPr>
      <w:color w:val="5A1E34" w:themeColor="accent1" w:themeShade="80"/>
      <w:u w:val="single"/>
    </w:rPr>
  </w:style>
  <w:style w:type="table" w:styleId="TableGrid">
    <w:name w:val="Table Grid"/>
    <w:basedOn w:val="TableNormal"/>
    <w:uiPriority w:val="39"/>
    <w:qFormat/>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qFormat/>
    <w:rPr>
      <w:rFonts w:ascii="Calibri" w:eastAsiaTheme="majorEastAsia" w:hAnsi="Calibri" w:cstheme="majorBidi"/>
      <w:b/>
      <w:bCs/>
      <w:caps/>
      <w:color w:val="FFFFFF" w:themeColor="background1"/>
      <w:sz w:val="32"/>
      <w:shd w:val="clear" w:color="auto" w:fill="B53D68" w:themeFill="accent1"/>
    </w:rPr>
  </w:style>
  <w:style w:type="character" w:customStyle="1" w:styleId="Heading2Char">
    <w:name w:val="Heading 2 Char"/>
    <w:basedOn w:val="DefaultParagraphFont"/>
    <w:link w:val="Heading2"/>
    <w:uiPriority w:val="9"/>
    <w:qFormat/>
    <w:rPr>
      <w:rFonts w:ascii="Calibri" w:hAnsi="Calibri"/>
      <w:caps/>
      <w:color w:val="C75980"/>
      <w:sz w:val="32"/>
      <w:shd w:val="clear" w:color="auto" w:fill="F1D7E0" w:themeFill="accent2"/>
    </w:rPr>
  </w:style>
  <w:style w:type="character" w:customStyle="1" w:styleId="Heading3Char">
    <w:name w:val="Heading 3 Char"/>
    <w:basedOn w:val="DefaultParagraphFont"/>
    <w:link w:val="Heading3"/>
    <w:uiPriority w:val="9"/>
    <w:qFormat/>
    <w:rPr>
      <w:rFonts w:ascii="Calibri" w:hAnsi="Calibri"/>
      <w:caps/>
      <w:color w:val="5A1E34" w:themeColor="accent1" w:themeShade="80"/>
      <w:sz w:val="28"/>
    </w:rPr>
  </w:style>
  <w:style w:type="character" w:customStyle="1" w:styleId="Heading4Char">
    <w:name w:val="Heading 4 Char"/>
    <w:basedOn w:val="DefaultParagraphFont"/>
    <w:link w:val="Heading4"/>
    <w:uiPriority w:val="9"/>
    <w:qFormat/>
    <w:rPr>
      <w:rFonts w:ascii="Calibri" w:eastAsiaTheme="majorEastAsia" w:hAnsi="Calibri" w:cstheme="majorBidi"/>
      <w:i/>
      <w:iCs/>
      <w:color w:val="872D4D" w:themeColor="accent1" w:themeShade="BF"/>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872D4D" w:themeColor="accent1" w:themeShade="BF"/>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Cs w:val="21"/>
    </w:rPr>
  </w:style>
  <w:style w:type="character" w:customStyle="1" w:styleId="BalloonTextChar">
    <w:name w:val="Balloon Text Char"/>
    <w:basedOn w:val="DefaultParagraphFont"/>
    <w:link w:val="BalloonText"/>
    <w:uiPriority w:val="99"/>
    <w:semiHidden/>
    <w:qFormat/>
    <w:rPr>
      <w:rFonts w:ascii="Segoe UI" w:hAnsi="Segoe UI" w:cs="Segoe UI"/>
      <w:szCs w:val="18"/>
    </w:rPr>
  </w:style>
  <w:style w:type="character" w:styleId="PlaceholderText">
    <w:name w:val="Placeholder Text"/>
    <w:basedOn w:val="DefaultParagraphFont"/>
    <w:uiPriority w:val="99"/>
    <w:semiHidden/>
    <w:qFormat/>
    <w:rPr>
      <w:color w:val="404040" w:themeColor="text1" w:themeTint="BF"/>
    </w:rPr>
  </w:style>
  <w:style w:type="character" w:customStyle="1" w:styleId="TitleChar">
    <w:name w:val="Title Char"/>
    <w:basedOn w:val="DefaultParagraphFont"/>
    <w:link w:val="Title"/>
    <w:uiPriority w:val="1"/>
    <w:qFormat/>
    <w:rPr>
      <w:rFonts w:ascii="Calibri" w:eastAsiaTheme="majorEastAsia" w:hAnsi="Calibri" w:cstheme="majorBidi"/>
      <w:kern w:val="28"/>
      <w:sz w:val="72"/>
      <w:szCs w:val="72"/>
    </w:rPr>
  </w:style>
  <w:style w:type="paragraph" w:customStyle="1" w:styleId="ContactInfo">
    <w:name w:val="Contact Info"/>
    <w:basedOn w:val="Normal"/>
    <w:uiPriority w:val="2"/>
    <w:qFormat/>
    <w:pPr>
      <w:spacing w:before="0" w:line="300" w:lineRule="auto"/>
      <w:ind w:left="5040" w:right="-1944"/>
    </w:pPr>
    <w:rPr>
      <w:sz w:val="28"/>
      <w:szCs w:val="2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rPr>
      <w:b/>
      <w:color w:val="FFFFFF" w:themeColor="background1"/>
      <w:sz w:val="28"/>
      <w:shd w:val="clear" w:color="auto" w:fill="946204" w:themeFill="accent4" w:themeFillShade="80"/>
    </w:rPr>
  </w:style>
  <w:style w:type="paragraph" w:customStyle="1" w:styleId="TOCHeading1">
    <w:name w:val="TOC Heading1"/>
    <w:basedOn w:val="Heading1"/>
    <w:next w:val="Normal"/>
    <w:uiPriority w:val="39"/>
    <w:semiHidden/>
    <w:unhideWhenUsed/>
    <w:qFormat/>
    <w:pPr>
      <w:spacing w:before="240"/>
      <w:outlineLvl w:val="9"/>
    </w:pPr>
  </w:style>
  <w:style w:type="paragraph" w:customStyle="1" w:styleId="ContactHeading">
    <w:name w:val="Contact Heading"/>
    <w:basedOn w:val="Normal"/>
    <w:next w:val="ContactInfo"/>
    <w:uiPriority w:val="2"/>
    <w:qFormat/>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before="0" w:after="480" w:line="300" w:lineRule="auto"/>
      <w:ind w:left="5040" w:right="1800"/>
    </w:pPr>
    <w:rPr>
      <w:color w:val="FFFFFF" w:themeColor="background1"/>
      <w:sz w:val="28"/>
    </w:rPr>
  </w:style>
  <w:style w:type="character" w:customStyle="1" w:styleId="BodyText3Char">
    <w:name w:val="Body Text 3 Char"/>
    <w:basedOn w:val="DefaultParagraphFont"/>
    <w:link w:val="BodyText3"/>
    <w:uiPriority w:val="99"/>
    <w:semiHidden/>
    <w:qFormat/>
    <w:rPr>
      <w:szCs w:val="16"/>
    </w:rPr>
  </w:style>
  <w:style w:type="character" w:customStyle="1" w:styleId="BodyTextIndent3Char">
    <w:name w:val="Body Text Indent 3 Char"/>
    <w:basedOn w:val="DefaultParagraphFont"/>
    <w:link w:val="BodyTextIndent3"/>
    <w:uiPriority w:val="99"/>
    <w:semiHidden/>
    <w:qFormat/>
    <w:rPr>
      <w:szCs w:val="16"/>
    </w:rPr>
  </w:style>
  <w:style w:type="character" w:customStyle="1" w:styleId="CommentTextChar">
    <w:name w:val="Comment Text Char"/>
    <w:basedOn w:val="DefaultParagraphFont"/>
    <w:link w:val="CommentText"/>
    <w:uiPriority w:val="99"/>
    <w:semiHidden/>
    <w:qFormat/>
    <w:rPr>
      <w:szCs w:val="20"/>
    </w:rPr>
  </w:style>
  <w:style w:type="character" w:customStyle="1" w:styleId="CommentSubjectChar">
    <w:name w:val="Comment Subject Char"/>
    <w:basedOn w:val="CommentTextChar"/>
    <w:link w:val="CommentSubject"/>
    <w:uiPriority w:val="99"/>
    <w:semiHidden/>
    <w:qFormat/>
    <w:rPr>
      <w:b/>
      <w:bCs/>
      <w:szCs w:val="20"/>
    </w:rPr>
  </w:style>
  <w:style w:type="character" w:customStyle="1" w:styleId="DocumentMapChar">
    <w:name w:val="Document Map Char"/>
    <w:basedOn w:val="DefaultParagraphFont"/>
    <w:link w:val="DocumentMap"/>
    <w:uiPriority w:val="99"/>
    <w:semiHidden/>
    <w:qFormat/>
    <w:rPr>
      <w:rFonts w:ascii="Segoe UI" w:hAnsi="Segoe UI" w:cs="Segoe UI"/>
      <w:szCs w:val="16"/>
    </w:rPr>
  </w:style>
  <w:style w:type="character" w:customStyle="1" w:styleId="EndnoteTextChar">
    <w:name w:val="Endnote Text Char"/>
    <w:basedOn w:val="DefaultParagraphFont"/>
    <w:link w:val="EndnoteText"/>
    <w:uiPriority w:val="99"/>
    <w:semiHidden/>
    <w:qFormat/>
    <w:rPr>
      <w:szCs w:val="20"/>
    </w:rPr>
  </w:style>
  <w:style w:type="character" w:customStyle="1" w:styleId="FootnoteTextChar">
    <w:name w:val="Footnote Text Char"/>
    <w:basedOn w:val="DefaultParagraphFont"/>
    <w:link w:val="FootnoteText"/>
    <w:uiPriority w:val="99"/>
    <w:semiHidden/>
    <w:qFormat/>
    <w:rPr>
      <w:szCs w:val="20"/>
    </w:rPr>
  </w:style>
  <w:style w:type="character" w:customStyle="1" w:styleId="HTMLPreformattedChar">
    <w:name w:val="HTML Preformatted Char"/>
    <w:basedOn w:val="DefaultParagraphFont"/>
    <w:link w:val="HTMLPreformatted"/>
    <w:uiPriority w:val="99"/>
    <w:semiHidden/>
    <w:qFormat/>
    <w:rPr>
      <w:rFonts w:ascii="Consolas" w:hAnsi="Consolas"/>
      <w:szCs w:val="20"/>
    </w:rPr>
  </w:style>
  <w:style w:type="character" w:customStyle="1" w:styleId="MacroTextChar">
    <w:name w:val="Macro Text Char"/>
    <w:basedOn w:val="DefaultParagraphFont"/>
    <w:link w:val="MacroText"/>
    <w:uiPriority w:val="99"/>
    <w:semiHidden/>
    <w:qFormat/>
    <w:rPr>
      <w:rFonts w:ascii="Consolas" w:hAnsi="Consolas"/>
      <w:szCs w:val="20"/>
    </w:rPr>
  </w:style>
  <w:style w:type="character" w:customStyle="1" w:styleId="PlainTextChar">
    <w:name w:val="Plain Text Char"/>
    <w:basedOn w:val="DefaultParagraphFont"/>
    <w:link w:val="PlainText"/>
    <w:uiPriority w:val="99"/>
    <w:semiHidden/>
    <w:qFormat/>
    <w:rPr>
      <w:rFonts w:ascii="Consolas" w:hAnsi="Consolas"/>
      <w:szCs w:val="21"/>
    </w:rPr>
  </w:style>
  <w:style w:type="table" w:customStyle="1" w:styleId="GridTable1Light-Accent11">
    <w:name w:val="Grid Table 1 Light - Accent 11"/>
    <w:basedOn w:val="TableNormal"/>
    <w:uiPriority w:val="46"/>
    <w:qFormat/>
    <w:pPr>
      <w:spacing w:line="240" w:lineRule="auto"/>
    </w:pPr>
    <w:tblPr>
      <w:tblInd w:w="0" w:type="dxa"/>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CellMar>
        <w:top w:w="0" w:type="dxa"/>
        <w:left w:w="108" w:type="dxa"/>
        <w:bottom w:w="0" w:type="dxa"/>
        <w:right w:w="108" w:type="dxa"/>
      </w:tblCellMar>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qFormat/>
    <w:pPr>
      <w:spacing w:line="240" w:lineRule="auto"/>
    </w:pPr>
    <w:tblPr>
      <w:tblInd w:w="0" w:type="dxa"/>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customStyle="1" w:styleId="GridTable21">
    <w:name w:val="Grid Table 21"/>
    <w:basedOn w:val="TableNormal"/>
    <w:uiPriority w:val="47"/>
    <w:qFormat/>
    <w:pPr>
      <w:spacing w:line="240" w:lineRule="auto"/>
    </w:pPr>
    <w:tblPr>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qFormat/>
    <w:pPr>
      <w:spacing w:line="240" w:lineRule="auto"/>
    </w:pPr>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qFormat/>
    <w:pPr>
      <w:spacing w:line="240" w:lineRule="auto"/>
    </w:pPr>
    <w:tblPr>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Accent51">
    <w:name w:val="Grid Table 3 - Accent 51"/>
    <w:basedOn w:val="TableNormal"/>
    <w:uiPriority w:val="48"/>
    <w:qFormat/>
    <w:pPr>
      <w:spacing w:line="240" w:lineRule="auto"/>
    </w:pPr>
    <w:tblPr>
      <w:tblInd w:w="0" w:type="dxa"/>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customStyle="1" w:styleId="ListTable1Light-Accent41">
    <w:name w:val="List Table 1 Light - Accent 41"/>
    <w:basedOn w:val="TableNormal"/>
    <w:uiPriority w:val="46"/>
    <w:qFormat/>
    <w:pPr>
      <w:spacing w:line="240" w:lineRule="auto"/>
    </w:pPr>
    <w:tblPr>
      <w:tblInd w:w="0" w:type="dxa"/>
      <w:tblCellMar>
        <w:top w:w="0" w:type="dxa"/>
        <w:left w:w="108" w:type="dxa"/>
        <w:bottom w:w="0" w:type="dxa"/>
        <w:right w:w="108" w:type="dxa"/>
      </w:tblCellMar>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customStyle="1" w:styleId="GridTable31">
    <w:name w:val="Grid Table 31"/>
    <w:basedOn w:val="TableNormal"/>
    <w:uiPriority w:val="48"/>
    <w:qFormat/>
    <w:pPr>
      <w:spacing w:line="240" w:lineRule="auto"/>
    </w:pPr>
    <w:tblPr>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Quote">
    <w:name w:val="Quote"/>
    <w:basedOn w:val="Normal"/>
    <w:next w:val="Normal"/>
    <w:link w:val="QuoteChar"/>
    <w:uiPriority w:val="2"/>
    <w:qFormat/>
    <w:pPr>
      <w:spacing w:before="200"/>
      <w:ind w:left="864" w:right="864"/>
    </w:pPr>
    <w:rPr>
      <w:i/>
      <w:iCs/>
      <w:color w:val="404040" w:themeColor="text1" w:themeTint="BF"/>
      <w:sz w:val="32"/>
    </w:rPr>
  </w:style>
  <w:style w:type="character" w:customStyle="1" w:styleId="QuoteChar">
    <w:name w:val="Quote Char"/>
    <w:basedOn w:val="DefaultParagraphFont"/>
    <w:link w:val="Quote"/>
    <w:uiPriority w:val="2"/>
    <w:rPr>
      <w:rFonts w:ascii="Calibri" w:hAnsi="Calibri"/>
      <w:i/>
      <w:iCs/>
      <w:color w:val="404040" w:themeColor="text1" w:themeTint="BF"/>
      <w:sz w:val="32"/>
    </w:rPr>
  </w:style>
  <w:style w:type="paragraph" w:styleId="ListParagraph">
    <w:name w:val="List Paragraph"/>
    <w:basedOn w:val="Normal"/>
    <w:uiPriority w:val="34"/>
    <w:unhideWhenUsed/>
    <w:qFormat/>
    <w:pPr>
      <w:ind w:left="720"/>
      <w:contextualSpacing/>
    </w:pPr>
  </w:style>
  <w:style w:type="paragraph" w:customStyle="1" w:styleId="output">
    <w:name w:val="output"/>
    <w:basedOn w:val="Normal"/>
    <w:link w:val="outputChar"/>
    <w:qFormat/>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nsolas" w:eastAsia="Times New Roman" w:hAnsi="Consolas" w:cs="Courier New"/>
      <w:color w:val="313131"/>
      <w:sz w:val="18"/>
      <w:szCs w:val="18"/>
      <w:lang w:eastAsia="en-US"/>
    </w:rPr>
  </w:style>
  <w:style w:type="character" w:customStyle="1" w:styleId="outputChar">
    <w:name w:val="output Char"/>
    <w:basedOn w:val="DefaultParagraphFont"/>
    <w:link w:val="output"/>
    <w:rPr>
      <w:rFonts w:ascii="Consolas" w:eastAsia="Times New Roman" w:hAnsi="Consolas" w:cs="Courier New"/>
      <w:color w:val="313131"/>
      <w:sz w:val="18"/>
      <w:szCs w:val="18"/>
      <w:shd w:val="clear" w:color="auto" w:fill="F1F1F1"/>
      <w:lang w:eastAsia="en-US"/>
    </w:rPr>
  </w:style>
  <w:style w:type="paragraph" w:customStyle="1" w:styleId="text-large">
    <w:name w:val="text-large"/>
    <w:basedOn w:val="Normal"/>
    <w:pPr>
      <w:spacing w:before="100" w:beforeAutospacing="1" w:after="100" w:afterAutospacing="1" w:line="240" w:lineRule="auto"/>
    </w:pPr>
    <w:rPr>
      <w:rFonts w:ascii="Times New Roman" w:eastAsia="Times New Roman" w:hAnsi="Times New Roman" w:cs="Times New Roman"/>
      <w:szCs w:val="24"/>
      <w:lang w:eastAsia="en-US"/>
    </w:rPr>
  </w:style>
  <w:style w:type="character" w:customStyle="1" w:styleId="UnresolvedMention">
    <w:name w:val="Unresolved Mention"/>
    <w:basedOn w:val="DefaultParagraphFont"/>
    <w:uiPriority w:val="99"/>
    <w:semiHidden/>
    <w:unhideWhenUsed/>
    <w:rPr>
      <w:color w:val="605E5C"/>
      <w:shd w:val="clear" w:color="auto" w:fill="E1DFDD"/>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Cs w:val="24"/>
      <w:lang w:eastAsia="en-US"/>
    </w:rPr>
  </w:style>
  <w:style w:type="paragraph" w:customStyle="1" w:styleId="Style1">
    <w:name w:val="Style1"/>
    <w:basedOn w:val="Heading2"/>
    <w:next w:val="Heading2"/>
    <w:link w:val="Style1Char"/>
    <w:qFormat/>
    <w:rPr>
      <w:i/>
      <w:color w:val="CB6B8D"/>
      <w:sz w:val="28"/>
    </w:rPr>
  </w:style>
  <w:style w:type="character" w:customStyle="1" w:styleId="Style1Char">
    <w:name w:val="Style1 Char"/>
    <w:basedOn w:val="Heading2Char"/>
    <w:link w:val="Style1"/>
    <w:rPr>
      <w:rFonts w:ascii="Calibri" w:hAnsi="Calibri"/>
      <w:i/>
      <w:caps/>
      <w:color w:val="CB6B8D"/>
      <w:sz w:val="28"/>
      <w:shd w:val="clear" w:color="auto" w:fill="F1D7E0" w:themeFill="accent2"/>
    </w:rPr>
  </w:style>
  <w:style w:type="character" w:customStyle="1" w:styleId="highlight">
    <w:name w:val="highlight"/>
    <w:basedOn w:val="DefaultParagraphFont"/>
    <w:rsid w:val="00C25963"/>
  </w:style>
  <w:style w:type="character" w:styleId="Strong">
    <w:name w:val="Strong"/>
    <w:basedOn w:val="DefaultParagraphFont"/>
    <w:uiPriority w:val="22"/>
    <w:qFormat/>
    <w:rsid w:val="00B447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04770">
      <w:bodyDiv w:val="1"/>
      <w:marLeft w:val="0"/>
      <w:marRight w:val="0"/>
      <w:marTop w:val="0"/>
      <w:marBottom w:val="0"/>
      <w:divBdr>
        <w:top w:val="none" w:sz="0" w:space="0" w:color="auto"/>
        <w:left w:val="none" w:sz="0" w:space="0" w:color="auto"/>
        <w:bottom w:val="none" w:sz="0" w:space="0" w:color="auto"/>
        <w:right w:val="none" w:sz="0" w:space="0" w:color="auto"/>
      </w:divBdr>
    </w:div>
    <w:div w:id="96756166">
      <w:bodyDiv w:val="1"/>
      <w:marLeft w:val="0"/>
      <w:marRight w:val="0"/>
      <w:marTop w:val="0"/>
      <w:marBottom w:val="0"/>
      <w:divBdr>
        <w:top w:val="none" w:sz="0" w:space="0" w:color="auto"/>
        <w:left w:val="none" w:sz="0" w:space="0" w:color="auto"/>
        <w:bottom w:val="none" w:sz="0" w:space="0" w:color="auto"/>
        <w:right w:val="none" w:sz="0" w:space="0" w:color="auto"/>
      </w:divBdr>
    </w:div>
    <w:div w:id="226498813">
      <w:bodyDiv w:val="1"/>
      <w:marLeft w:val="0"/>
      <w:marRight w:val="0"/>
      <w:marTop w:val="0"/>
      <w:marBottom w:val="0"/>
      <w:divBdr>
        <w:top w:val="none" w:sz="0" w:space="0" w:color="auto"/>
        <w:left w:val="none" w:sz="0" w:space="0" w:color="auto"/>
        <w:bottom w:val="none" w:sz="0" w:space="0" w:color="auto"/>
        <w:right w:val="none" w:sz="0" w:space="0" w:color="auto"/>
      </w:divBdr>
    </w:div>
    <w:div w:id="245962458">
      <w:bodyDiv w:val="1"/>
      <w:marLeft w:val="0"/>
      <w:marRight w:val="0"/>
      <w:marTop w:val="0"/>
      <w:marBottom w:val="0"/>
      <w:divBdr>
        <w:top w:val="none" w:sz="0" w:space="0" w:color="auto"/>
        <w:left w:val="none" w:sz="0" w:space="0" w:color="auto"/>
        <w:bottom w:val="none" w:sz="0" w:space="0" w:color="auto"/>
        <w:right w:val="none" w:sz="0" w:space="0" w:color="auto"/>
      </w:divBdr>
    </w:div>
    <w:div w:id="275724121">
      <w:bodyDiv w:val="1"/>
      <w:marLeft w:val="0"/>
      <w:marRight w:val="0"/>
      <w:marTop w:val="0"/>
      <w:marBottom w:val="0"/>
      <w:divBdr>
        <w:top w:val="none" w:sz="0" w:space="0" w:color="auto"/>
        <w:left w:val="none" w:sz="0" w:space="0" w:color="auto"/>
        <w:bottom w:val="none" w:sz="0" w:space="0" w:color="auto"/>
        <w:right w:val="none" w:sz="0" w:space="0" w:color="auto"/>
      </w:divBdr>
    </w:div>
    <w:div w:id="324632021">
      <w:bodyDiv w:val="1"/>
      <w:marLeft w:val="0"/>
      <w:marRight w:val="0"/>
      <w:marTop w:val="0"/>
      <w:marBottom w:val="0"/>
      <w:divBdr>
        <w:top w:val="none" w:sz="0" w:space="0" w:color="auto"/>
        <w:left w:val="none" w:sz="0" w:space="0" w:color="auto"/>
        <w:bottom w:val="none" w:sz="0" w:space="0" w:color="auto"/>
        <w:right w:val="none" w:sz="0" w:space="0" w:color="auto"/>
      </w:divBdr>
    </w:div>
    <w:div w:id="998145712">
      <w:bodyDiv w:val="1"/>
      <w:marLeft w:val="0"/>
      <w:marRight w:val="0"/>
      <w:marTop w:val="0"/>
      <w:marBottom w:val="0"/>
      <w:divBdr>
        <w:top w:val="none" w:sz="0" w:space="0" w:color="auto"/>
        <w:left w:val="none" w:sz="0" w:space="0" w:color="auto"/>
        <w:bottom w:val="none" w:sz="0" w:space="0" w:color="auto"/>
        <w:right w:val="none" w:sz="0" w:space="0" w:color="auto"/>
      </w:divBdr>
    </w:div>
    <w:div w:id="1039427917">
      <w:bodyDiv w:val="1"/>
      <w:marLeft w:val="0"/>
      <w:marRight w:val="0"/>
      <w:marTop w:val="0"/>
      <w:marBottom w:val="0"/>
      <w:divBdr>
        <w:top w:val="none" w:sz="0" w:space="0" w:color="auto"/>
        <w:left w:val="none" w:sz="0" w:space="0" w:color="auto"/>
        <w:bottom w:val="none" w:sz="0" w:space="0" w:color="auto"/>
        <w:right w:val="none" w:sz="0" w:space="0" w:color="auto"/>
      </w:divBdr>
    </w:div>
    <w:div w:id="1210872726">
      <w:bodyDiv w:val="1"/>
      <w:marLeft w:val="0"/>
      <w:marRight w:val="0"/>
      <w:marTop w:val="0"/>
      <w:marBottom w:val="0"/>
      <w:divBdr>
        <w:top w:val="none" w:sz="0" w:space="0" w:color="auto"/>
        <w:left w:val="none" w:sz="0" w:space="0" w:color="auto"/>
        <w:bottom w:val="none" w:sz="0" w:space="0" w:color="auto"/>
        <w:right w:val="none" w:sz="0" w:space="0" w:color="auto"/>
      </w:divBdr>
    </w:div>
    <w:div w:id="1379816233">
      <w:bodyDiv w:val="1"/>
      <w:marLeft w:val="0"/>
      <w:marRight w:val="0"/>
      <w:marTop w:val="0"/>
      <w:marBottom w:val="0"/>
      <w:divBdr>
        <w:top w:val="none" w:sz="0" w:space="0" w:color="auto"/>
        <w:left w:val="none" w:sz="0" w:space="0" w:color="auto"/>
        <w:bottom w:val="none" w:sz="0" w:space="0" w:color="auto"/>
        <w:right w:val="none" w:sz="0" w:space="0" w:color="auto"/>
      </w:divBdr>
      <w:divsChild>
        <w:div w:id="250044740">
          <w:marLeft w:val="0"/>
          <w:marRight w:val="0"/>
          <w:marTop w:val="0"/>
          <w:marBottom w:val="60"/>
          <w:divBdr>
            <w:top w:val="none" w:sz="0" w:space="0" w:color="auto"/>
            <w:left w:val="none" w:sz="0" w:space="0" w:color="auto"/>
            <w:bottom w:val="none" w:sz="0" w:space="0" w:color="auto"/>
            <w:right w:val="none" w:sz="0" w:space="0" w:color="auto"/>
          </w:divBdr>
        </w:div>
      </w:divsChild>
    </w:div>
    <w:div w:id="1407342028">
      <w:bodyDiv w:val="1"/>
      <w:marLeft w:val="0"/>
      <w:marRight w:val="0"/>
      <w:marTop w:val="0"/>
      <w:marBottom w:val="0"/>
      <w:divBdr>
        <w:top w:val="none" w:sz="0" w:space="0" w:color="auto"/>
        <w:left w:val="none" w:sz="0" w:space="0" w:color="auto"/>
        <w:bottom w:val="none" w:sz="0" w:space="0" w:color="auto"/>
        <w:right w:val="none" w:sz="0" w:space="0" w:color="auto"/>
      </w:divBdr>
    </w:div>
    <w:div w:id="1421608199">
      <w:bodyDiv w:val="1"/>
      <w:marLeft w:val="0"/>
      <w:marRight w:val="0"/>
      <w:marTop w:val="0"/>
      <w:marBottom w:val="0"/>
      <w:divBdr>
        <w:top w:val="none" w:sz="0" w:space="0" w:color="auto"/>
        <w:left w:val="none" w:sz="0" w:space="0" w:color="auto"/>
        <w:bottom w:val="none" w:sz="0" w:space="0" w:color="auto"/>
        <w:right w:val="none" w:sz="0" w:space="0" w:color="auto"/>
      </w:divBdr>
      <w:divsChild>
        <w:div w:id="1123041083">
          <w:marLeft w:val="0"/>
          <w:marRight w:val="0"/>
          <w:marTop w:val="0"/>
          <w:marBottom w:val="60"/>
          <w:divBdr>
            <w:top w:val="none" w:sz="0" w:space="0" w:color="auto"/>
            <w:left w:val="none" w:sz="0" w:space="0" w:color="auto"/>
            <w:bottom w:val="none" w:sz="0" w:space="0" w:color="auto"/>
            <w:right w:val="none" w:sz="0" w:space="0" w:color="auto"/>
          </w:divBdr>
        </w:div>
      </w:divsChild>
    </w:div>
    <w:div w:id="1926263871">
      <w:bodyDiv w:val="1"/>
      <w:marLeft w:val="0"/>
      <w:marRight w:val="0"/>
      <w:marTop w:val="0"/>
      <w:marBottom w:val="0"/>
      <w:divBdr>
        <w:top w:val="none" w:sz="0" w:space="0" w:color="auto"/>
        <w:left w:val="none" w:sz="0" w:space="0" w:color="auto"/>
        <w:bottom w:val="none" w:sz="0" w:space="0" w:color="auto"/>
        <w:right w:val="none" w:sz="0" w:space="0" w:color="auto"/>
      </w:divBdr>
      <w:divsChild>
        <w:div w:id="341904097">
          <w:marLeft w:val="0"/>
          <w:marRight w:val="0"/>
          <w:marTop w:val="0"/>
          <w:marBottom w:val="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un_Microsystems" TargetMode="External"/><Relationship Id="rId18" Type="http://schemas.openxmlformats.org/officeDocument/2006/relationships/hyperlink" Target="https://en.wikipedia.org/wiki/Request_for_Comments" TargetMode="External"/><Relationship Id="rId26" Type="http://schemas.openxmlformats.org/officeDocument/2006/relationships/hyperlink" Target="https://helm.sh/docs/helm/" TargetMode="External"/><Relationship Id="rId39" Type="http://schemas.openxmlformats.org/officeDocument/2006/relationships/hyperlink" Target="https://helm.sh/docs/helm/" TargetMode="External"/><Relationship Id="rId21" Type="http://schemas.openxmlformats.org/officeDocument/2006/relationships/hyperlink" Target="https://github.com/kubernetes-incubator/external-storage/tree/master/nfs-client" TargetMode="External"/><Relationship Id="rId34" Type="http://schemas.openxmlformats.org/officeDocument/2006/relationships/hyperlink" Target="https://helm.sh/docs/helm/" TargetMode="External"/><Relationship Id="rId42" Type="http://schemas.openxmlformats.org/officeDocument/2006/relationships/hyperlink" Target="https://helm.sh/docs/helm/" TargetMode="External"/><Relationship Id="rId47" Type="http://schemas.openxmlformats.org/officeDocument/2006/relationships/hyperlink" Target="https://helm.sh/docs/helm/" TargetMode="External"/><Relationship Id="rId50" Type="http://schemas.openxmlformats.org/officeDocument/2006/relationships/image" Target="media/image5.png"/><Relationship Id="rId55" Type="http://schemas.openxmlformats.org/officeDocument/2006/relationships/hyperlink" Target="https://kubernetes.io/docs/concepts/services-networking/servic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Computer_network" TargetMode="External"/><Relationship Id="rId29" Type="http://schemas.openxmlformats.org/officeDocument/2006/relationships/hyperlink" Target="https://helm.sh/docs/helm/" TargetMode="External"/><Relationship Id="rId11" Type="http://schemas.openxmlformats.org/officeDocument/2006/relationships/image" Target="media/image2.png"/><Relationship Id="rId24" Type="http://schemas.openxmlformats.org/officeDocument/2006/relationships/hyperlink" Target="https://helm.sh/docs/helm/" TargetMode="External"/><Relationship Id="rId32" Type="http://schemas.openxmlformats.org/officeDocument/2006/relationships/hyperlink" Target="https://helm.sh/docs/helm/" TargetMode="External"/><Relationship Id="rId37" Type="http://schemas.openxmlformats.org/officeDocument/2006/relationships/hyperlink" Target="https://helm.sh/docs/helm/" TargetMode="External"/><Relationship Id="rId40" Type="http://schemas.openxmlformats.org/officeDocument/2006/relationships/hyperlink" Target="https://helm.sh/docs/helm/" TargetMode="External"/><Relationship Id="rId45" Type="http://schemas.openxmlformats.org/officeDocument/2006/relationships/hyperlink" Target="https://helm.sh/docs/helm/" TargetMode="External"/><Relationship Id="rId53" Type="http://schemas.openxmlformats.org/officeDocument/2006/relationships/image" Target="media/image8.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https://cloud.weave.works/k8s/net?k8s-version=$(kubectl%20version%20|%20base64%20|%20tr%20-d%20'\n')" TargetMode="External"/><Relationship Id="rId14" Type="http://schemas.openxmlformats.org/officeDocument/2006/relationships/hyperlink" Target="https://en.wikipedia.org/wiki/Network_File_System" TargetMode="External"/><Relationship Id="rId22" Type="http://schemas.openxmlformats.org/officeDocument/2006/relationships/hyperlink" Target="https://helm.sh/docs/helm/" TargetMode="External"/><Relationship Id="rId27" Type="http://schemas.openxmlformats.org/officeDocument/2006/relationships/hyperlink" Target="https://helm.sh/docs/helm/" TargetMode="External"/><Relationship Id="rId30" Type="http://schemas.openxmlformats.org/officeDocument/2006/relationships/hyperlink" Target="https://helm.sh/docs/helm/" TargetMode="External"/><Relationship Id="rId35" Type="http://schemas.openxmlformats.org/officeDocument/2006/relationships/hyperlink" Target="https://helm.sh/docs/helm/" TargetMode="External"/><Relationship Id="rId43" Type="http://schemas.openxmlformats.org/officeDocument/2006/relationships/hyperlink" Target="https://helm.sh/docs/helm/" TargetMode="External"/><Relationship Id="rId48" Type="http://schemas.openxmlformats.org/officeDocument/2006/relationships/image" Target="media/image3.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6.png"/><Relationship Id="rId3" Type="http://schemas.openxmlformats.org/officeDocument/2006/relationships/numbering" Target="numbering.xml"/><Relationship Id="rId12" Type="http://schemas.openxmlformats.org/officeDocument/2006/relationships/hyperlink" Target="https://en.wikipedia.org/wiki/Distributed_file_system" TargetMode="External"/><Relationship Id="rId17" Type="http://schemas.openxmlformats.org/officeDocument/2006/relationships/hyperlink" Target="https://en.wikipedia.org/wiki/Open_Network_Computing_Remote_Procedure_Call" TargetMode="External"/><Relationship Id="rId25" Type="http://schemas.openxmlformats.org/officeDocument/2006/relationships/hyperlink" Target="https://helm.sh/docs/helm/" TargetMode="External"/><Relationship Id="rId33" Type="http://schemas.openxmlformats.org/officeDocument/2006/relationships/hyperlink" Target="https://helm.sh/docs/helm/" TargetMode="External"/><Relationship Id="rId38" Type="http://schemas.openxmlformats.org/officeDocument/2006/relationships/hyperlink" Target="https://helm.sh/docs/helm/" TargetMode="External"/><Relationship Id="rId46" Type="http://schemas.openxmlformats.org/officeDocument/2006/relationships/hyperlink" Target="https://helm.sh/docs/helm/" TargetMode="External"/><Relationship Id="rId59" Type="http://schemas.openxmlformats.org/officeDocument/2006/relationships/header" Target="header3.xml"/><Relationship Id="rId20" Type="http://schemas.openxmlformats.org/officeDocument/2006/relationships/hyperlink" Target="https://github.com/kubernetes-incubator/external-storage" TargetMode="External"/><Relationship Id="rId41" Type="http://schemas.openxmlformats.org/officeDocument/2006/relationships/hyperlink" Target="https://helm.sh/docs/helm/" TargetMode="External"/><Relationship Id="rId54" Type="http://schemas.openxmlformats.org/officeDocument/2006/relationships/hyperlink" Target="https://kubernetes.io/docs/concepts/workloads/controllers/deploymen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Computer" TargetMode="External"/><Relationship Id="rId23" Type="http://schemas.openxmlformats.org/officeDocument/2006/relationships/hyperlink" Target="https://helm.sh/docs/helm/" TargetMode="External"/><Relationship Id="rId28" Type="http://schemas.openxmlformats.org/officeDocument/2006/relationships/hyperlink" Target="https://helm.sh/docs/helm/" TargetMode="External"/><Relationship Id="rId36" Type="http://schemas.openxmlformats.org/officeDocument/2006/relationships/hyperlink" Target="https://helm.sh/docs/helm/" TargetMode="External"/><Relationship Id="rId49" Type="http://schemas.openxmlformats.org/officeDocument/2006/relationships/image" Target="media/image4.png"/><Relationship Id="rId57" Type="http://schemas.openxmlformats.org/officeDocument/2006/relationships/header" Target="header2.xml"/><Relationship Id="rId10" Type="http://schemas.openxmlformats.org/officeDocument/2006/relationships/hyperlink" Target="https://console.bluemix.net/docs/containers/cs_storage_basics.html" TargetMode="External"/><Relationship Id="rId31" Type="http://schemas.openxmlformats.org/officeDocument/2006/relationships/hyperlink" Target="https://helm.sh/docs/helm/" TargetMode="External"/><Relationship Id="rId44" Type="http://schemas.openxmlformats.org/officeDocument/2006/relationships/hyperlink" Target="https://helm.sh/docs/helm/" TargetMode="External"/><Relationship Id="rId52" Type="http://schemas.openxmlformats.org/officeDocument/2006/relationships/image" Target="media/image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Student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04B833-28EB-444D-A580-133669E20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677</TotalTime>
  <Pages>16</Pages>
  <Words>3062</Words>
  <Characters>17459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Template</vt:lpstr>
    </vt:vector>
  </TitlesOfParts>
  <Company>Microsoft</Company>
  <LinksUpToDate>false</LinksUpToDate>
  <CharactersWithSpaces>20481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creator>krishna</dc:creator>
  <cp:lastModifiedBy>zippyops</cp:lastModifiedBy>
  <cp:revision>9</cp:revision>
  <cp:lastPrinted>2019-02-27T12:43:00Z</cp:lastPrinted>
  <dcterms:created xsi:type="dcterms:W3CDTF">2019-02-28T06:51:00Z</dcterms:created>
  <dcterms:modified xsi:type="dcterms:W3CDTF">2019-04-01T10:23:00Z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