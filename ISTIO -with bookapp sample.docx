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75F409" w14:textId="77777777" w:rsidR="000B035A" w:rsidRPr="00DA78DC" w:rsidRDefault="000B035A" w:rsidP="00C00C8C">
      <w:pPr>
        <w:pStyle w:val="Title"/>
        <w:jc w:val="center"/>
        <w:rPr>
          <w:rFonts w:cs="Calibri"/>
          <w:sz w:val="24"/>
          <w:szCs w:val="24"/>
        </w:rPr>
      </w:pPr>
      <w:bookmarkStart w:id="0" w:name="_GoBack"/>
      <w:bookmarkEnd w:id="0"/>
    </w:p>
    <w:p w14:paraId="161FCCFF" w14:textId="77777777" w:rsidR="004C7D65" w:rsidRPr="00DA78DC" w:rsidRDefault="004C7D65" w:rsidP="00C00C8C">
      <w:pPr>
        <w:pStyle w:val="Title"/>
        <w:jc w:val="center"/>
        <w:rPr>
          <w:rFonts w:cs="Calibri"/>
          <w:sz w:val="24"/>
          <w:szCs w:val="24"/>
        </w:rPr>
      </w:pPr>
    </w:p>
    <w:p w14:paraId="5D08104D" w14:textId="77777777" w:rsidR="005225D7" w:rsidRPr="00DA78DC" w:rsidRDefault="005225D7" w:rsidP="00F353DC">
      <w:pPr>
        <w:pStyle w:val="Title"/>
        <w:ind w:left="3600" w:right="-1170"/>
        <w:jc w:val="center"/>
        <w:rPr>
          <w:rFonts w:cs="Calibri"/>
          <w:b/>
          <w:sz w:val="24"/>
          <w:szCs w:val="24"/>
        </w:rPr>
      </w:pPr>
    </w:p>
    <w:p w14:paraId="1966469F" w14:textId="77777777" w:rsidR="005225D7" w:rsidRPr="00DA78DC" w:rsidRDefault="005225D7" w:rsidP="00F353DC">
      <w:pPr>
        <w:pStyle w:val="Title"/>
        <w:ind w:left="3600" w:right="-1170"/>
        <w:jc w:val="center"/>
        <w:rPr>
          <w:rFonts w:cs="Calibri"/>
          <w:b/>
          <w:sz w:val="24"/>
          <w:szCs w:val="24"/>
        </w:rPr>
      </w:pPr>
    </w:p>
    <w:p w14:paraId="03B003C7" w14:textId="77777777" w:rsidR="005225D7" w:rsidRPr="00DA78DC" w:rsidRDefault="005225D7" w:rsidP="00F353DC">
      <w:pPr>
        <w:pStyle w:val="Title"/>
        <w:ind w:left="3600" w:right="-1170"/>
        <w:jc w:val="center"/>
        <w:rPr>
          <w:rFonts w:cs="Calibri"/>
          <w:b/>
          <w:sz w:val="24"/>
          <w:szCs w:val="24"/>
        </w:rPr>
      </w:pPr>
    </w:p>
    <w:p w14:paraId="128D9DBF" w14:textId="77777777" w:rsidR="005225D7" w:rsidRPr="00DA78DC" w:rsidRDefault="005225D7" w:rsidP="00F353DC">
      <w:pPr>
        <w:pStyle w:val="Title"/>
        <w:ind w:left="3600" w:right="-1170"/>
        <w:jc w:val="center"/>
        <w:rPr>
          <w:rFonts w:cs="Calibri"/>
          <w:b/>
          <w:sz w:val="24"/>
          <w:szCs w:val="24"/>
        </w:rPr>
      </w:pPr>
    </w:p>
    <w:p w14:paraId="5DE9618E" w14:textId="77777777" w:rsidR="005225D7" w:rsidRPr="00DA78DC" w:rsidRDefault="005225D7" w:rsidP="00F353DC">
      <w:pPr>
        <w:pStyle w:val="Title"/>
        <w:ind w:left="3600" w:right="-1170"/>
        <w:jc w:val="center"/>
        <w:rPr>
          <w:rFonts w:cs="Calibri"/>
          <w:b/>
          <w:sz w:val="24"/>
          <w:szCs w:val="24"/>
        </w:rPr>
      </w:pPr>
    </w:p>
    <w:p w14:paraId="4E14138E" w14:textId="77777777" w:rsidR="00DE0677" w:rsidRPr="00DA78DC" w:rsidRDefault="00DE0677" w:rsidP="00F353DC">
      <w:pPr>
        <w:pStyle w:val="Title"/>
        <w:ind w:left="3600" w:right="-1170"/>
        <w:jc w:val="center"/>
        <w:rPr>
          <w:rFonts w:cs="Calibri"/>
          <w:b/>
          <w:sz w:val="24"/>
          <w:szCs w:val="24"/>
        </w:rPr>
      </w:pPr>
    </w:p>
    <w:p w14:paraId="523EE5C5" w14:textId="77777777" w:rsidR="00DE0677" w:rsidRPr="00DA78DC" w:rsidRDefault="00DE0677" w:rsidP="00F353DC">
      <w:pPr>
        <w:pStyle w:val="Title"/>
        <w:ind w:left="3600" w:right="-1170"/>
        <w:jc w:val="center"/>
        <w:rPr>
          <w:rFonts w:cs="Calibri"/>
          <w:b/>
          <w:sz w:val="24"/>
          <w:szCs w:val="24"/>
        </w:rPr>
      </w:pPr>
    </w:p>
    <w:p w14:paraId="24F60A73" w14:textId="77777777" w:rsidR="00DE0677" w:rsidRPr="00DA78DC" w:rsidRDefault="00DE0677" w:rsidP="00F353DC">
      <w:pPr>
        <w:pStyle w:val="Title"/>
        <w:ind w:left="3600" w:right="-1170"/>
        <w:jc w:val="center"/>
        <w:rPr>
          <w:rFonts w:cs="Calibri"/>
          <w:b/>
          <w:sz w:val="24"/>
          <w:szCs w:val="24"/>
        </w:rPr>
      </w:pPr>
    </w:p>
    <w:p w14:paraId="0A7B5433" w14:textId="77777777" w:rsidR="00DE0677" w:rsidRPr="00DA78DC" w:rsidRDefault="00DE0677" w:rsidP="00F353DC">
      <w:pPr>
        <w:pStyle w:val="Title"/>
        <w:ind w:left="3600" w:right="-1170"/>
        <w:jc w:val="center"/>
        <w:rPr>
          <w:rFonts w:cs="Calibri"/>
          <w:b/>
          <w:sz w:val="24"/>
          <w:szCs w:val="24"/>
        </w:rPr>
      </w:pPr>
    </w:p>
    <w:p w14:paraId="688DF8BA" w14:textId="77777777" w:rsidR="00DE0677" w:rsidRPr="00DA78DC" w:rsidRDefault="00DE0677" w:rsidP="00F353DC">
      <w:pPr>
        <w:pStyle w:val="Title"/>
        <w:ind w:left="3600" w:right="-1170"/>
        <w:jc w:val="center"/>
        <w:rPr>
          <w:rFonts w:cs="Calibri"/>
          <w:b/>
          <w:sz w:val="24"/>
          <w:szCs w:val="24"/>
        </w:rPr>
      </w:pPr>
    </w:p>
    <w:p w14:paraId="74F02F2D" w14:textId="77777777" w:rsidR="00DE0677" w:rsidRPr="00DA78DC" w:rsidRDefault="00DE0677" w:rsidP="00F353DC">
      <w:pPr>
        <w:pStyle w:val="Title"/>
        <w:ind w:left="3600" w:right="-1170"/>
        <w:jc w:val="center"/>
        <w:rPr>
          <w:rFonts w:cs="Calibri"/>
          <w:b/>
          <w:sz w:val="24"/>
          <w:szCs w:val="24"/>
        </w:rPr>
      </w:pPr>
    </w:p>
    <w:p w14:paraId="0FE18CFA" w14:textId="77777777" w:rsidR="00DE0677" w:rsidRPr="00DA78DC" w:rsidRDefault="00DE0677" w:rsidP="00F353DC">
      <w:pPr>
        <w:pStyle w:val="Title"/>
        <w:ind w:left="3600" w:right="-1170"/>
        <w:jc w:val="center"/>
        <w:rPr>
          <w:rFonts w:cs="Calibri"/>
          <w:b/>
          <w:sz w:val="24"/>
          <w:szCs w:val="24"/>
        </w:rPr>
      </w:pPr>
    </w:p>
    <w:p w14:paraId="42EBB95A" w14:textId="5C35C0AD" w:rsidR="009333B0" w:rsidRPr="0064204B" w:rsidRDefault="003731A6" w:rsidP="0064204B">
      <w:pPr>
        <w:pStyle w:val="Title"/>
        <w:tabs>
          <w:tab w:val="left" w:pos="3171"/>
          <w:tab w:val="center" w:pos="5787"/>
        </w:tabs>
        <w:ind w:left="0"/>
        <w:rPr>
          <w:rFonts w:cs="Calibri"/>
          <w:b/>
          <w:sz w:val="48"/>
          <w:szCs w:val="24"/>
        </w:rPr>
      </w:pPr>
      <w:r>
        <w:rPr>
          <w:rFonts w:cs="Calibri"/>
          <w:b/>
          <w:sz w:val="48"/>
          <w:szCs w:val="24"/>
        </w:rPr>
        <w:t xml:space="preserve">         </w:t>
      </w:r>
      <w:r w:rsidR="009333B0">
        <w:rPr>
          <w:rFonts w:cs="Calibri"/>
          <w:b/>
          <w:sz w:val="48"/>
          <w:szCs w:val="24"/>
        </w:rPr>
        <w:t xml:space="preserve">                                                                                </w:t>
      </w:r>
    </w:p>
    <w:p w14:paraId="4BACEDEF" w14:textId="794DF9EE" w:rsidR="00C9256E" w:rsidRDefault="009333B0" w:rsidP="00C9256E">
      <w:pPr>
        <w:pStyle w:val="Title"/>
        <w:tabs>
          <w:tab w:val="left" w:pos="3171"/>
          <w:tab w:val="center" w:pos="5787"/>
        </w:tabs>
        <w:ind w:left="465"/>
        <w:rPr>
          <w:rFonts w:cs="Calibri"/>
          <w:b/>
          <w:sz w:val="48"/>
          <w:szCs w:val="24"/>
        </w:rPr>
      </w:pPr>
      <w:r>
        <w:rPr>
          <w:rFonts w:cs="Calibri"/>
          <w:b/>
          <w:sz w:val="48"/>
          <w:szCs w:val="24"/>
        </w:rPr>
        <w:t xml:space="preserve">                   </w:t>
      </w:r>
      <w:r w:rsidR="00C9256E" w:rsidRPr="00C9256E">
        <w:rPr>
          <w:rFonts w:cs="Calibri"/>
          <w:b/>
          <w:sz w:val="52"/>
          <w:szCs w:val="24"/>
        </w:rPr>
        <w:t>ISTIO</w:t>
      </w:r>
      <w:r w:rsidR="00C9256E">
        <w:rPr>
          <w:rFonts w:cs="Calibri"/>
          <w:b/>
          <w:sz w:val="48"/>
          <w:szCs w:val="24"/>
        </w:rPr>
        <w:t xml:space="preserve"> – installation on </w:t>
      </w:r>
      <w:proofErr w:type="spellStart"/>
      <w:r w:rsidR="00C9256E">
        <w:rPr>
          <w:rFonts w:cs="Calibri"/>
          <w:b/>
          <w:sz w:val="48"/>
          <w:szCs w:val="24"/>
        </w:rPr>
        <w:t>kubernetes</w:t>
      </w:r>
      <w:proofErr w:type="spellEnd"/>
      <w:r w:rsidR="00C9256E">
        <w:rPr>
          <w:rFonts w:cs="Calibri"/>
          <w:b/>
          <w:sz w:val="48"/>
          <w:szCs w:val="24"/>
        </w:rPr>
        <w:t xml:space="preserve"> cluster</w:t>
      </w:r>
    </w:p>
    <w:p w14:paraId="3F7A0E94" w14:textId="6EDBD9E8" w:rsidR="00C9256E" w:rsidRPr="00C9256E" w:rsidRDefault="00C9256E" w:rsidP="00C9256E">
      <w:pPr>
        <w:pStyle w:val="Title"/>
        <w:tabs>
          <w:tab w:val="left" w:pos="3171"/>
          <w:tab w:val="center" w:pos="5787"/>
        </w:tabs>
        <w:ind w:left="465"/>
        <w:rPr>
          <w:rFonts w:cs="Calibri"/>
          <w:b/>
          <w:sz w:val="48"/>
          <w:szCs w:val="24"/>
        </w:rPr>
      </w:pPr>
      <w:r>
        <w:rPr>
          <w:rFonts w:cs="Calibri"/>
          <w:b/>
          <w:sz w:val="48"/>
          <w:szCs w:val="24"/>
        </w:rPr>
        <w:t xml:space="preserve">                   With </w:t>
      </w:r>
      <w:proofErr w:type="spellStart"/>
      <w:r>
        <w:rPr>
          <w:rFonts w:cs="Calibri"/>
          <w:b/>
          <w:sz w:val="48"/>
          <w:szCs w:val="24"/>
        </w:rPr>
        <w:t>bookapp</w:t>
      </w:r>
      <w:proofErr w:type="spellEnd"/>
      <w:r>
        <w:rPr>
          <w:rFonts w:cs="Calibri"/>
          <w:b/>
          <w:sz w:val="48"/>
          <w:szCs w:val="24"/>
        </w:rPr>
        <w:t xml:space="preserve"> example</w:t>
      </w:r>
    </w:p>
    <w:p w14:paraId="5D507520" w14:textId="43E70CE5" w:rsidR="009B0674" w:rsidRPr="00DA78DC" w:rsidRDefault="000B035A" w:rsidP="00F353DC">
      <w:pPr>
        <w:pStyle w:val="Title"/>
        <w:ind w:left="3600" w:right="-1170"/>
        <w:jc w:val="center"/>
        <w:rPr>
          <w:rFonts w:cs="Calibri"/>
          <w:b/>
          <w:sz w:val="36"/>
          <w:szCs w:val="24"/>
        </w:rPr>
      </w:pPr>
      <w:bookmarkStart w:id="1" w:name="_Hlk532304961"/>
      <w:bookmarkStart w:id="2" w:name="_Hlk532304838"/>
      <w:r w:rsidRPr="00DA78DC">
        <w:rPr>
          <w:rFonts w:cs="Calibri"/>
          <w:b/>
          <w:sz w:val="36"/>
          <w:szCs w:val="24"/>
        </w:rPr>
        <w:t>www.zippyops.com</w:t>
      </w:r>
    </w:p>
    <w:bookmarkEnd w:id="1"/>
    <w:p w14:paraId="72AA4615" w14:textId="77777777" w:rsidR="000B035A" w:rsidRPr="00DA78DC" w:rsidRDefault="000B035A" w:rsidP="00F353DC">
      <w:pPr>
        <w:pStyle w:val="Title"/>
        <w:ind w:left="3600" w:right="-1170"/>
        <w:jc w:val="center"/>
        <w:rPr>
          <w:rStyle w:val="Hyperlink"/>
          <w:rFonts w:cs="Calibri"/>
          <w:color w:val="auto"/>
          <w:sz w:val="32"/>
          <w:szCs w:val="24"/>
          <w:u w:val="none"/>
        </w:rPr>
      </w:pPr>
      <w:r w:rsidRPr="00DA78DC">
        <w:rPr>
          <w:rStyle w:val="Hyperlink"/>
          <w:rFonts w:cs="Calibri"/>
          <w:color w:val="auto"/>
          <w:sz w:val="32"/>
          <w:szCs w:val="24"/>
          <w:u w:val="none"/>
        </w:rPr>
        <w:t xml:space="preserve">172-172, 5th floor Old </w:t>
      </w:r>
      <w:proofErr w:type="spellStart"/>
      <w:r w:rsidRPr="00DA78DC">
        <w:rPr>
          <w:rStyle w:val="Hyperlink"/>
          <w:rFonts w:cs="Calibri"/>
          <w:color w:val="auto"/>
          <w:sz w:val="32"/>
          <w:szCs w:val="24"/>
          <w:u w:val="none"/>
        </w:rPr>
        <w:t>Mahabalipuram</w:t>
      </w:r>
      <w:proofErr w:type="spellEnd"/>
      <w:r w:rsidRPr="00DA78DC">
        <w:rPr>
          <w:rStyle w:val="Hyperlink"/>
          <w:rFonts w:cs="Calibri"/>
          <w:color w:val="auto"/>
          <w:sz w:val="32"/>
          <w:szCs w:val="24"/>
          <w:u w:val="none"/>
        </w:rPr>
        <w:t xml:space="preserve"> Road</w:t>
      </w:r>
    </w:p>
    <w:p w14:paraId="094F7E55" w14:textId="77777777" w:rsidR="000B035A" w:rsidRPr="00DA78DC" w:rsidRDefault="000B035A" w:rsidP="004C7D65">
      <w:pPr>
        <w:pStyle w:val="Title"/>
        <w:ind w:left="3600" w:right="-1170"/>
        <w:jc w:val="center"/>
        <w:rPr>
          <w:rFonts w:cs="Calibri"/>
          <w:sz w:val="32"/>
          <w:szCs w:val="24"/>
        </w:rPr>
      </w:pPr>
      <w:r w:rsidRPr="00DA78DC">
        <w:rPr>
          <w:rStyle w:val="Hyperlink"/>
          <w:rFonts w:cs="Calibri"/>
          <w:color w:val="auto"/>
          <w:sz w:val="32"/>
          <w:szCs w:val="24"/>
          <w:u w:val="none"/>
        </w:rPr>
        <w:t>(Above Axis Bank-PTC Bus Stop)</w:t>
      </w:r>
      <w:r w:rsidRPr="00DA78DC">
        <w:rPr>
          <w:rStyle w:val="Hyperlink"/>
          <w:rFonts w:cs="Calibri"/>
          <w:color w:val="auto"/>
          <w:sz w:val="32"/>
          <w:szCs w:val="24"/>
          <w:u w:val="none"/>
        </w:rPr>
        <w:br/>
      </w:r>
      <w:proofErr w:type="spellStart"/>
      <w:r w:rsidRPr="00DA78DC">
        <w:rPr>
          <w:rStyle w:val="Hyperlink"/>
          <w:rFonts w:cs="Calibri"/>
          <w:color w:val="auto"/>
          <w:sz w:val="32"/>
          <w:szCs w:val="24"/>
          <w:u w:val="none"/>
        </w:rPr>
        <w:t>Thuraipakkam</w:t>
      </w:r>
      <w:proofErr w:type="spellEnd"/>
      <w:r w:rsidRPr="00DA78DC">
        <w:rPr>
          <w:rStyle w:val="Hyperlink"/>
          <w:rFonts w:cs="Calibri"/>
          <w:color w:val="auto"/>
          <w:sz w:val="32"/>
          <w:szCs w:val="24"/>
          <w:u w:val="none"/>
        </w:rPr>
        <w:br/>
        <w:t>Chennai 600097</w:t>
      </w:r>
    </w:p>
    <w:p w14:paraId="49AE292B" w14:textId="77777777" w:rsidR="000B035A" w:rsidRPr="00DA78DC" w:rsidRDefault="000B035A" w:rsidP="00F353DC">
      <w:pPr>
        <w:pStyle w:val="Title"/>
        <w:ind w:left="3600" w:right="-1170"/>
        <w:jc w:val="center"/>
        <w:rPr>
          <w:rFonts w:cs="Calibri"/>
          <w:sz w:val="32"/>
          <w:szCs w:val="24"/>
        </w:rPr>
      </w:pPr>
      <w:r w:rsidRPr="00DA78DC">
        <w:rPr>
          <w:rFonts w:cs="Calibri"/>
          <w:sz w:val="32"/>
          <w:szCs w:val="24"/>
        </w:rPr>
        <w:sym w:font="Wingdings" w:char="F02A"/>
      </w:r>
      <w:hyperlink r:id="rId8" w:history="1">
        <w:r w:rsidRPr="00DA78DC">
          <w:rPr>
            <w:rFonts w:cs="Calibri"/>
            <w:sz w:val="32"/>
            <w:szCs w:val="24"/>
          </w:rPr>
          <w:t>zippyops@gmail.com</w:t>
        </w:r>
      </w:hyperlink>
    </w:p>
    <w:p w14:paraId="69509886" w14:textId="0BEBCA5A" w:rsidR="002B6296" w:rsidRPr="00DE350C" w:rsidRDefault="000B035A" w:rsidP="00DE350C">
      <w:pPr>
        <w:pStyle w:val="Title"/>
        <w:ind w:left="3600" w:right="-1170"/>
        <w:jc w:val="center"/>
        <w:rPr>
          <w:rFonts w:cs="Calibri"/>
          <w:sz w:val="32"/>
          <w:szCs w:val="24"/>
        </w:rPr>
      </w:pPr>
      <w:r w:rsidRPr="00DA78DC">
        <w:rPr>
          <w:rFonts w:cs="Calibri"/>
          <w:sz w:val="32"/>
          <w:szCs w:val="24"/>
        </w:rPr>
        <w:sym w:font="Wingdings" w:char="F029"/>
      </w:r>
      <w:r w:rsidRPr="00DA78DC">
        <w:rPr>
          <w:rFonts w:cs="Calibri"/>
          <w:sz w:val="32"/>
          <w:szCs w:val="24"/>
        </w:rPr>
        <w:t>+91 7010585768</w:t>
      </w:r>
      <w:bookmarkEnd w:id="2"/>
    </w:p>
    <w:p w14:paraId="5FDE2389" w14:textId="77777777" w:rsidR="00F06062" w:rsidRPr="00F06062" w:rsidRDefault="00F06062" w:rsidP="00F06062">
      <w:r w:rsidRPr="00F06062">
        <w:lastRenderedPageBreak/>
        <w:t xml:space="preserve">Cloud platforms provide a wealth of benefits for the organizations that use them. However, there’s no denying that adopting the cloud can put strains on </w:t>
      </w:r>
      <w:proofErr w:type="spellStart"/>
      <w:r w:rsidRPr="00F06062">
        <w:t>DevOps</w:t>
      </w:r>
      <w:proofErr w:type="spellEnd"/>
      <w:r w:rsidRPr="00F06062">
        <w:t xml:space="preserve"> teams. Developers must use </w:t>
      </w:r>
      <w:proofErr w:type="spellStart"/>
      <w:r w:rsidRPr="00F06062">
        <w:t>microservices</w:t>
      </w:r>
      <w:proofErr w:type="spellEnd"/>
      <w:r w:rsidRPr="00F06062">
        <w:t xml:space="preserve"> to architect for portability, meanwhile operators are managing extremely large hybrid and multi-cloud deployments. </w:t>
      </w:r>
      <w:proofErr w:type="spellStart"/>
      <w:r w:rsidRPr="00F06062">
        <w:t>Istio</w:t>
      </w:r>
      <w:proofErr w:type="spellEnd"/>
      <w:r w:rsidRPr="00F06062">
        <w:t xml:space="preserve"> lets you connect, secure, control, and observe services.</w:t>
      </w:r>
    </w:p>
    <w:p w14:paraId="36A3E6CE" w14:textId="4E15DCE5" w:rsidR="00F06062" w:rsidRDefault="00F06062" w:rsidP="00F06062">
      <w:r w:rsidRPr="00F06062">
        <w:t xml:space="preserve">At a high level, </w:t>
      </w:r>
      <w:proofErr w:type="spellStart"/>
      <w:r w:rsidRPr="00F06062">
        <w:t>Istio</w:t>
      </w:r>
      <w:proofErr w:type="spellEnd"/>
      <w:r w:rsidRPr="00F06062">
        <w:t xml:space="preserve"> helps reduce the complexity of these deployments, and eases the strain on your development teams. It is a completely open source service mesh that layers transparently onto existing distributed applications. It is also a platform, including APIs that let it integrate into any logging platform, or telemetry or policy system. </w:t>
      </w:r>
      <w:proofErr w:type="spellStart"/>
      <w:r w:rsidRPr="00F06062">
        <w:t>Istio’s</w:t>
      </w:r>
      <w:proofErr w:type="spellEnd"/>
      <w:r w:rsidRPr="00F06062">
        <w:t xml:space="preserve"> diverse feature set lets you successfully, and efficiently, run a distributed </w:t>
      </w:r>
      <w:proofErr w:type="spellStart"/>
      <w:r w:rsidRPr="00F06062">
        <w:t>microservice</w:t>
      </w:r>
      <w:proofErr w:type="spellEnd"/>
      <w:r w:rsidRPr="00F06062">
        <w:t xml:space="preserve"> architecture, and provides a uniform way to secure, connect, and monitor </w:t>
      </w:r>
      <w:proofErr w:type="spellStart"/>
      <w:r w:rsidRPr="00F06062">
        <w:t>microservices</w:t>
      </w:r>
      <w:proofErr w:type="spellEnd"/>
      <w:r>
        <w:t>.</w:t>
      </w:r>
    </w:p>
    <w:p w14:paraId="175B6F06" w14:textId="77777777" w:rsidR="00567AD0" w:rsidRPr="002F54D7" w:rsidRDefault="00567AD0" w:rsidP="00F06062">
      <w:pPr>
        <w:pStyle w:val="Heading1"/>
      </w:pPr>
      <w:r w:rsidRPr="002F54D7">
        <w:t>Prerequisites</w:t>
      </w:r>
    </w:p>
    <w:p w14:paraId="1686F6F8" w14:textId="052E8B77" w:rsidR="00567AD0" w:rsidRPr="00567AD0" w:rsidRDefault="00567AD0" w:rsidP="00567AD0">
      <w:r w:rsidRPr="00567AD0">
        <w:t>For this lab,</w:t>
      </w:r>
      <w:r w:rsidR="00F06062">
        <w:t xml:space="preserve"> we will use a standard centos 7</w:t>
      </w:r>
      <w:r w:rsidRPr="00567AD0">
        <w:t xml:space="preserve"> installati</w:t>
      </w:r>
      <w:r w:rsidR="00F06062">
        <w:t>on as a base image for the 3</w:t>
      </w:r>
      <w:r w:rsidRPr="00567AD0">
        <w:t xml:space="preserve"> machines needed. The machines will all be configured on the same network, this network needs to have access to the Internet.</w:t>
      </w:r>
    </w:p>
    <w:p w14:paraId="0078DF01" w14:textId="7459E348" w:rsidR="00567AD0" w:rsidRDefault="00F06062" w:rsidP="00567AD0">
      <w:r>
        <w:t>We also need one</w:t>
      </w:r>
      <w:r w:rsidR="00567AD0" w:rsidRPr="00567AD0">
        <w:t xml:space="preserve"> </w:t>
      </w:r>
      <w:proofErr w:type="spellStart"/>
      <w:r w:rsidR="00567AD0" w:rsidRPr="00567AD0">
        <w:t>Kubernetes</w:t>
      </w:r>
      <w:proofErr w:type="spellEnd"/>
      <w:r w:rsidR="00567AD0" w:rsidRPr="00567AD0">
        <w:t xml:space="preserve"> master nodes. </w:t>
      </w:r>
      <w:r>
        <w:t>This machine will have the IP 192.168.1.163</w:t>
      </w:r>
      <w:r w:rsidR="00567AD0" w:rsidRPr="00567AD0">
        <w:t>.</w:t>
      </w:r>
    </w:p>
    <w:p w14:paraId="011D93E3" w14:textId="4CD257F9" w:rsidR="001E19B2" w:rsidRDefault="00F06062" w:rsidP="001E19B2">
      <w:r>
        <w:t>Finally, we will also have two</w:t>
      </w:r>
      <w:r w:rsidR="001E19B2" w:rsidRPr="001E19B2">
        <w:t xml:space="preserve"> </w:t>
      </w:r>
      <w:proofErr w:type="spellStart"/>
      <w:r w:rsidR="001E19B2" w:rsidRPr="001E19B2">
        <w:t>Kubernetes</w:t>
      </w:r>
      <w:proofErr w:type="spellEnd"/>
      <w:r w:rsidR="001E19B2" w:rsidRPr="001E19B2">
        <w:t xml:space="preserve"> </w:t>
      </w:r>
      <w:r w:rsidR="001E19B2" w:rsidRPr="00F06062">
        <w:t>worker</w:t>
      </w:r>
      <w:r w:rsidR="00607488">
        <w:t xml:space="preserve"> nodes with the IPs 1</w:t>
      </w:r>
      <w:r>
        <w:t>92.168.1.164 and 192.168.1.165</w:t>
      </w:r>
      <w:r w:rsidR="001E19B2" w:rsidRPr="001E19B2">
        <w:t>.</w:t>
      </w:r>
    </w:p>
    <w:p w14:paraId="113DA578" w14:textId="2D4CF2BC" w:rsidR="00607488" w:rsidRDefault="00607488" w:rsidP="001E19B2">
      <w:r>
        <w:t xml:space="preserve">For this lab we are going to use </w:t>
      </w:r>
      <w:r w:rsidR="00F06062">
        <w:t xml:space="preserve">one </w:t>
      </w:r>
      <w:r>
        <w:t xml:space="preserve">master </w:t>
      </w:r>
      <w:r w:rsidR="00F06062">
        <w:t>and two</w:t>
      </w:r>
      <w:r>
        <w:t xml:space="preserve"> worker nodes that will work fine.</w:t>
      </w:r>
    </w:p>
    <w:p w14:paraId="6E6DADAF" w14:textId="00AD043F" w:rsidR="00954258" w:rsidRPr="00B921AD" w:rsidRDefault="00954258" w:rsidP="00954258">
      <w:pPr>
        <w:pStyle w:val="Heading2"/>
        <w:rPr>
          <w:b w:val="0"/>
        </w:rPr>
      </w:pPr>
      <w:r w:rsidRPr="00B921AD">
        <w:rPr>
          <w:b w:val="0"/>
        </w:rPr>
        <w:t>System requirments</w:t>
      </w:r>
    </w:p>
    <w:p w14:paraId="08888722" w14:textId="12CC3EAA" w:rsidR="00954258" w:rsidRDefault="00F06062" w:rsidP="00954258">
      <w:pPr>
        <w:pStyle w:val="ListParagraph"/>
        <w:numPr>
          <w:ilvl w:val="0"/>
          <w:numId w:val="20"/>
        </w:numPr>
      </w:pPr>
      <w:r>
        <w:t>1-Master =&gt; 2 CPU , 4</w:t>
      </w:r>
      <w:r w:rsidR="00954258">
        <w:t>GB RAM</w:t>
      </w:r>
    </w:p>
    <w:p w14:paraId="2A0EB6D4" w14:textId="708B590D" w:rsidR="00954258" w:rsidRDefault="00F06062" w:rsidP="00954258">
      <w:pPr>
        <w:pStyle w:val="ListParagraph"/>
        <w:numPr>
          <w:ilvl w:val="0"/>
          <w:numId w:val="20"/>
        </w:numPr>
      </w:pPr>
      <w:r>
        <w:t>1</w:t>
      </w:r>
      <w:r w:rsidR="00954258">
        <w:t>-Nodes =&gt; 1 CPU, 1GB RAM</w:t>
      </w:r>
    </w:p>
    <w:p w14:paraId="3E4A22F1" w14:textId="77777777" w:rsidR="00F06062" w:rsidRDefault="00F06062" w:rsidP="00031D1C">
      <w:pPr>
        <w:pStyle w:val="Heading1"/>
        <w:rPr>
          <w:sz w:val="36"/>
        </w:rPr>
      </w:pPr>
      <w:r>
        <w:t>What is a service mesh?</w:t>
      </w:r>
    </w:p>
    <w:p w14:paraId="3D2B4374" w14:textId="77777777" w:rsidR="00F06062" w:rsidRPr="00031D1C" w:rsidRDefault="00F06062" w:rsidP="00031D1C">
      <w:proofErr w:type="spellStart"/>
      <w:r w:rsidRPr="00031D1C">
        <w:t>Istio</w:t>
      </w:r>
      <w:proofErr w:type="spellEnd"/>
      <w:r w:rsidRPr="00031D1C">
        <w:t xml:space="preserve"> addresses the challenges developers and operators face as monolithic applications transition towards a distributed </w:t>
      </w:r>
      <w:proofErr w:type="spellStart"/>
      <w:r w:rsidRPr="00031D1C">
        <w:t>microservice</w:t>
      </w:r>
      <w:proofErr w:type="spellEnd"/>
      <w:r w:rsidRPr="00031D1C">
        <w:t xml:space="preserve"> architecture. To see how, it helps to take a more detailed look at </w:t>
      </w:r>
      <w:proofErr w:type="spellStart"/>
      <w:r w:rsidRPr="00031D1C">
        <w:t>Istio’s</w:t>
      </w:r>
      <w:proofErr w:type="spellEnd"/>
      <w:r w:rsidRPr="00031D1C">
        <w:t xml:space="preserve"> service mesh.</w:t>
      </w:r>
    </w:p>
    <w:p w14:paraId="3FC7930E" w14:textId="77777777" w:rsidR="00F06062" w:rsidRPr="00031D1C" w:rsidRDefault="00F06062" w:rsidP="00031D1C">
      <w:r w:rsidRPr="00031D1C">
        <w:t xml:space="preserve">The term service mesh is used to describe the network of </w:t>
      </w:r>
      <w:proofErr w:type="spellStart"/>
      <w:r w:rsidRPr="00031D1C">
        <w:t>microservices</w:t>
      </w:r>
      <w:proofErr w:type="spellEnd"/>
      <w:r w:rsidRPr="00031D1C">
        <w:t xml:space="preserve"> that make up such applications and the interactions between them. As a service mesh grows in size and complexity, it can become harder to understand and manage. Its requirements can include discovery, load balancing, failure recovery, metrics, and monitoring. A service mesh also often has more complex operational requirements, like A/B testing, canary rollouts, rate limiting, access control, and end-to-end authentication.</w:t>
      </w:r>
    </w:p>
    <w:p w14:paraId="666158B9" w14:textId="77777777" w:rsidR="00F06062" w:rsidRPr="00031D1C" w:rsidRDefault="00F06062" w:rsidP="00031D1C">
      <w:proofErr w:type="spellStart"/>
      <w:r w:rsidRPr="00031D1C">
        <w:lastRenderedPageBreak/>
        <w:t>Istio</w:t>
      </w:r>
      <w:proofErr w:type="spellEnd"/>
      <w:r w:rsidRPr="00031D1C">
        <w:t xml:space="preserve"> provides behavioral insights and operational control over the service mesh as a whole, offering a complete solution to satisfy the diverse requirements of </w:t>
      </w:r>
      <w:proofErr w:type="spellStart"/>
      <w:r w:rsidRPr="00031D1C">
        <w:t>microservice</w:t>
      </w:r>
      <w:proofErr w:type="spellEnd"/>
      <w:r w:rsidRPr="00031D1C">
        <w:t xml:space="preserve"> applications.</w:t>
      </w:r>
    </w:p>
    <w:p w14:paraId="3F95ACD7" w14:textId="77777777" w:rsidR="00F06062" w:rsidRDefault="00F06062" w:rsidP="00031D1C">
      <w:pPr>
        <w:pStyle w:val="Heading1"/>
        <w:rPr>
          <w:sz w:val="36"/>
          <w:szCs w:val="36"/>
        </w:rPr>
      </w:pPr>
      <w:r>
        <w:t xml:space="preserve">Why use </w:t>
      </w:r>
      <w:r w:rsidRPr="00031D1C">
        <w:t>Istio</w:t>
      </w:r>
      <w:r>
        <w:t>?</w:t>
      </w:r>
    </w:p>
    <w:p w14:paraId="6C1482B4" w14:textId="77777777" w:rsidR="00F06062" w:rsidRPr="00031D1C" w:rsidRDefault="00F06062" w:rsidP="00031D1C">
      <w:proofErr w:type="spellStart"/>
      <w:r w:rsidRPr="00031D1C">
        <w:t>Istio</w:t>
      </w:r>
      <w:proofErr w:type="spellEnd"/>
      <w:r w:rsidRPr="00031D1C">
        <w:t xml:space="preserve"> makes it easy to create a network of deployed services with load balancing, service-to-service authentication, monitoring, and more, with </w:t>
      </w:r>
      <w:hyperlink r:id="rId9" w:anchor="understanding-what-happened" w:history="1">
        <w:r w:rsidRPr="00031D1C">
          <w:rPr>
            <w:rStyle w:val="Hyperlink"/>
          </w:rPr>
          <w:t>few</w:t>
        </w:r>
      </w:hyperlink>
      <w:r w:rsidRPr="00031D1C">
        <w:t xml:space="preserve"> or no code changes in service code. You add </w:t>
      </w:r>
      <w:proofErr w:type="spellStart"/>
      <w:r w:rsidRPr="00031D1C">
        <w:t>Istio</w:t>
      </w:r>
      <w:proofErr w:type="spellEnd"/>
      <w:r w:rsidRPr="00031D1C">
        <w:t xml:space="preserve"> support to services by deploying a special sidecar proxy throughout your environment that intercepts all network communication between </w:t>
      </w:r>
      <w:proofErr w:type="spellStart"/>
      <w:r w:rsidRPr="00031D1C">
        <w:t>microservices</w:t>
      </w:r>
      <w:proofErr w:type="spellEnd"/>
      <w:r w:rsidRPr="00031D1C">
        <w:t xml:space="preserve">, then configure and manage </w:t>
      </w:r>
      <w:proofErr w:type="spellStart"/>
      <w:r w:rsidRPr="00031D1C">
        <w:t>Istio</w:t>
      </w:r>
      <w:proofErr w:type="spellEnd"/>
      <w:r w:rsidRPr="00031D1C">
        <w:t xml:space="preserve"> using its control plane functionality, which includes:</w:t>
      </w:r>
    </w:p>
    <w:p w14:paraId="69E721FC" w14:textId="77777777" w:rsidR="00F06062" w:rsidRPr="00031D1C" w:rsidRDefault="00F06062" w:rsidP="00031D1C">
      <w:pPr>
        <w:pStyle w:val="ListParagraph"/>
        <w:numPr>
          <w:ilvl w:val="0"/>
          <w:numId w:val="29"/>
        </w:numPr>
      </w:pPr>
      <w:r w:rsidRPr="00031D1C">
        <w:t xml:space="preserve">Automatic load balancing for HTTP, </w:t>
      </w:r>
      <w:proofErr w:type="spellStart"/>
      <w:r w:rsidRPr="00031D1C">
        <w:t>gRPC</w:t>
      </w:r>
      <w:proofErr w:type="spellEnd"/>
      <w:r w:rsidRPr="00031D1C">
        <w:t xml:space="preserve">, </w:t>
      </w:r>
      <w:proofErr w:type="spellStart"/>
      <w:r w:rsidRPr="00031D1C">
        <w:t>WebSocket</w:t>
      </w:r>
      <w:proofErr w:type="spellEnd"/>
      <w:r w:rsidRPr="00031D1C">
        <w:t>, and TCP traffic.</w:t>
      </w:r>
    </w:p>
    <w:p w14:paraId="630F9E48" w14:textId="77777777" w:rsidR="00F06062" w:rsidRPr="00031D1C" w:rsidRDefault="00F06062" w:rsidP="00031D1C">
      <w:pPr>
        <w:pStyle w:val="ListParagraph"/>
        <w:numPr>
          <w:ilvl w:val="0"/>
          <w:numId w:val="29"/>
        </w:numPr>
      </w:pPr>
      <w:r w:rsidRPr="00031D1C">
        <w:t>Fine-grained control of traffic behavior with rich routing rules, retries, failovers, and fault injection.</w:t>
      </w:r>
    </w:p>
    <w:p w14:paraId="693812E9" w14:textId="77777777" w:rsidR="00F06062" w:rsidRPr="00031D1C" w:rsidRDefault="00F06062" w:rsidP="00031D1C">
      <w:pPr>
        <w:pStyle w:val="ListParagraph"/>
        <w:numPr>
          <w:ilvl w:val="0"/>
          <w:numId w:val="29"/>
        </w:numPr>
      </w:pPr>
      <w:r w:rsidRPr="00031D1C">
        <w:t>A pluggable policy layer and configuration API supporting access controls, rate limits and quotas.</w:t>
      </w:r>
    </w:p>
    <w:p w14:paraId="273A5DEC" w14:textId="77777777" w:rsidR="00F06062" w:rsidRPr="00031D1C" w:rsidRDefault="00F06062" w:rsidP="00031D1C">
      <w:pPr>
        <w:pStyle w:val="ListParagraph"/>
        <w:numPr>
          <w:ilvl w:val="0"/>
          <w:numId w:val="29"/>
        </w:numPr>
      </w:pPr>
      <w:r w:rsidRPr="00031D1C">
        <w:t>Automatic metrics, logs, and traces for all traffic within a cluster, including cluster ingress and egress.</w:t>
      </w:r>
    </w:p>
    <w:p w14:paraId="0531E215" w14:textId="77777777" w:rsidR="00F06062" w:rsidRPr="00031D1C" w:rsidRDefault="00F06062" w:rsidP="00031D1C">
      <w:pPr>
        <w:pStyle w:val="ListParagraph"/>
        <w:numPr>
          <w:ilvl w:val="0"/>
          <w:numId w:val="29"/>
        </w:numPr>
      </w:pPr>
      <w:r w:rsidRPr="00031D1C">
        <w:t>Secure service-to-service communication in a cluster with strong identity-based authentication and authorization.</w:t>
      </w:r>
    </w:p>
    <w:p w14:paraId="65BAEDB5" w14:textId="77777777" w:rsidR="00F06062" w:rsidRPr="00031D1C" w:rsidRDefault="00F06062" w:rsidP="00031D1C">
      <w:pPr>
        <w:pStyle w:val="ListParagraph"/>
        <w:numPr>
          <w:ilvl w:val="0"/>
          <w:numId w:val="29"/>
        </w:numPr>
      </w:pPr>
      <w:proofErr w:type="spellStart"/>
      <w:r w:rsidRPr="00031D1C">
        <w:t>Istio</w:t>
      </w:r>
      <w:proofErr w:type="spellEnd"/>
      <w:r w:rsidRPr="00031D1C">
        <w:t xml:space="preserve"> is designed for extensibility and meets diverse deployment needs.</w:t>
      </w:r>
    </w:p>
    <w:p w14:paraId="4F3E2DCB" w14:textId="72ECC7E7" w:rsidR="00F06062" w:rsidRDefault="00F06062" w:rsidP="00031D1C">
      <w:pPr>
        <w:pStyle w:val="Heading1"/>
        <w:rPr>
          <w:sz w:val="36"/>
          <w:szCs w:val="36"/>
        </w:rPr>
      </w:pPr>
      <w:r>
        <w:t xml:space="preserve">Core </w:t>
      </w:r>
      <w:r w:rsidRPr="00031D1C">
        <w:t>features</w:t>
      </w:r>
      <w:r w:rsidR="00031D1C">
        <w:tab/>
      </w:r>
    </w:p>
    <w:p w14:paraId="1F6F93F3" w14:textId="77777777" w:rsidR="00F06062" w:rsidRPr="00031D1C" w:rsidRDefault="00F06062" w:rsidP="00031D1C">
      <w:proofErr w:type="spellStart"/>
      <w:r w:rsidRPr="00031D1C">
        <w:t>Istio</w:t>
      </w:r>
      <w:proofErr w:type="spellEnd"/>
      <w:r w:rsidRPr="00031D1C">
        <w:t xml:space="preserve"> provides a number of key capabilities uniformly across a network of services:</w:t>
      </w:r>
    </w:p>
    <w:p w14:paraId="168B8488" w14:textId="77777777" w:rsidR="00F06062" w:rsidRPr="00031D1C" w:rsidRDefault="00F06062" w:rsidP="00031D1C">
      <w:pPr>
        <w:pStyle w:val="Heading2"/>
      </w:pPr>
      <w:r>
        <w:t>Traffic management</w:t>
      </w:r>
    </w:p>
    <w:p w14:paraId="0168122D" w14:textId="77777777" w:rsidR="00F06062" w:rsidRPr="00031D1C" w:rsidRDefault="00F06062" w:rsidP="00031D1C">
      <w:proofErr w:type="spellStart"/>
      <w:r w:rsidRPr="00031D1C">
        <w:t>Istio’s</w:t>
      </w:r>
      <w:proofErr w:type="spellEnd"/>
      <w:r w:rsidRPr="00031D1C">
        <w:t xml:space="preserve"> easy rules configuration and traffic routing lets you control the flow of traffic and API calls between services. </w:t>
      </w:r>
      <w:proofErr w:type="spellStart"/>
      <w:r w:rsidRPr="00031D1C">
        <w:t>Istio</w:t>
      </w:r>
      <w:proofErr w:type="spellEnd"/>
      <w:r w:rsidRPr="00031D1C">
        <w:t xml:space="preserve"> simplifies configuration of service-level properties like circuit breakers, timeouts, and retries, and makes it a breeze to set up important tasks like A/B testing, canary rollouts, and staged rollouts with percentage-based traffic splits.</w:t>
      </w:r>
    </w:p>
    <w:p w14:paraId="108E07BD" w14:textId="77777777" w:rsidR="00F06062" w:rsidRDefault="00F06062" w:rsidP="00031D1C">
      <w:r w:rsidRPr="00031D1C">
        <w:t>With better visibility into your traffic, and out-of-box failure recovery features, you can catch issues before they cause problems, making calls more reliable, and your network more robust – no matter what conditions you face</w:t>
      </w:r>
      <w:r>
        <w:t>.</w:t>
      </w:r>
    </w:p>
    <w:p w14:paraId="33CBAAC3" w14:textId="77777777" w:rsidR="00F06062" w:rsidRDefault="00F06062" w:rsidP="00031D1C">
      <w:pPr>
        <w:pStyle w:val="Heading2"/>
        <w:rPr>
          <w:sz w:val="27"/>
          <w:szCs w:val="27"/>
        </w:rPr>
      </w:pPr>
      <w:r>
        <w:t>Security</w:t>
      </w:r>
    </w:p>
    <w:p w14:paraId="2762DCA9" w14:textId="77777777" w:rsidR="00F06062" w:rsidRPr="00031D1C" w:rsidRDefault="00F06062" w:rsidP="00031D1C">
      <w:proofErr w:type="spellStart"/>
      <w:r w:rsidRPr="00031D1C">
        <w:t>Istio’s</w:t>
      </w:r>
      <w:proofErr w:type="spellEnd"/>
      <w:r w:rsidRPr="00031D1C">
        <w:t xml:space="preserve"> security capabilities free developers to focus on security at the application level. </w:t>
      </w:r>
      <w:proofErr w:type="spellStart"/>
      <w:r w:rsidRPr="00031D1C">
        <w:t>Istio</w:t>
      </w:r>
      <w:proofErr w:type="spellEnd"/>
      <w:r w:rsidRPr="00031D1C">
        <w:t xml:space="preserve"> provides the underlying secure communication channel, and manages authentication, </w:t>
      </w:r>
      <w:r w:rsidRPr="00031D1C">
        <w:lastRenderedPageBreak/>
        <w:t xml:space="preserve">authorization, and encryption of service communication at scale. With </w:t>
      </w:r>
      <w:proofErr w:type="spellStart"/>
      <w:r w:rsidRPr="00031D1C">
        <w:t>Istio</w:t>
      </w:r>
      <w:proofErr w:type="spellEnd"/>
      <w:r w:rsidRPr="00031D1C">
        <w:t>, service communications are secured by default, letting you enforce policies consistently across diverse protocols and runtimes – all with little or no application changes.</w:t>
      </w:r>
    </w:p>
    <w:p w14:paraId="16B80B1D" w14:textId="77777777" w:rsidR="00F06062" w:rsidRPr="00031D1C" w:rsidRDefault="00F06062" w:rsidP="00031D1C">
      <w:r w:rsidRPr="00031D1C">
        <w:t xml:space="preserve">While </w:t>
      </w:r>
      <w:proofErr w:type="spellStart"/>
      <w:r w:rsidRPr="00031D1C">
        <w:t>Istio</w:t>
      </w:r>
      <w:proofErr w:type="spellEnd"/>
      <w:r w:rsidRPr="00031D1C">
        <w:t xml:space="preserve"> is platform independent, using it with </w:t>
      </w:r>
      <w:proofErr w:type="spellStart"/>
      <w:r w:rsidRPr="00031D1C">
        <w:t>Kubernetes</w:t>
      </w:r>
      <w:proofErr w:type="spellEnd"/>
      <w:r w:rsidRPr="00031D1C">
        <w:t xml:space="preserve"> (or infrastructure) network policies, the benefits are even greater, including the ability to secure pod-to-pod or service-to-service communication at the network and application layers.</w:t>
      </w:r>
    </w:p>
    <w:p w14:paraId="2D8F0CD9" w14:textId="39B71A5B" w:rsidR="00F06062" w:rsidRDefault="00F06062" w:rsidP="00031D1C">
      <w:pPr>
        <w:pStyle w:val="Heading2"/>
        <w:rPr>
          <w:sz w:val="27"/>
          <w:szCs w:val="27"/>
        </w:rPr>
      </w:pPr>
      <w:r>
        <w:t>Observability</w:t>
      </w:r>
      <w:r w:rsidR="00031D1C">
        <w:tab/>
      </w:r>
    </w:p>
    <w:p w14:paraId="63ECB097" w14:textId="77777777" w:rsidR="00F06062" w:rsidRPr="00031D1C" w:rsidRDefault="00F06062" w:rsidP="00031D1C">
      <w:proofErr w:type="spellStart"/>
      <w:r w:rsidRPr="00031D1C">
        <w:t>Istio’s</w:t>
      </w:r>
      <w:proofErr w:type="spellEnd"/>
      <w:r w:rsidRPr="00031D1C">
        <w:t xml:space="preserve"> robust tracing, monitoring, and logging features give you deep insights into your service mesh deployment. Gain a real understanding of how service performance impacts things upstream and downstream with </w:t>
      </w:r>
      <w:proofErr w:type="spellStart"/>
      <w:r w:rsidRPr="00031D1C">
        <w:t>Istio’s</w:t>
      </w:r>
      <w:proofErr w:type="spellEnd"/>
      <w:r w:rsidRPr="00031D1C">
        <w:t xml:space="preserve"> monitoring features, while its custom dashboards provide visibility into the performance of all your services and let you see how that performance is affecting your other processes.</w:t>
      </w:r>
    </w:p>
    <w:p w14:paraId="0A3F8B8E" w14:textId="77777777" w:rsidR="00F06062" w:rsidRPr="00031D1C" w:rsidRDefault="00F06062" w:rsidP="00031D1C">
      <w:proofErr w:type="spellStart"/>
      <w:r w:rsidRPr="00031D1C">
        <w:t>Istio’s</w:t>
      </w:r>
      <w:proofErr w:type="spellEnd"/>
      <w:r w:rsidRPr="00031D1C">
        <w:t xml:space="preserve"> Mixer component is responsible for policy controls and telemetry collection. It provides backend abstraction and intermediation, insulating the rest of </w:t>
      </w:r>
      <w:proofErr w:type="spellStart"/>
      <w:r w:rsidRPr="00031D1C">
        <w:t>Istio</w:t>
      </w:r>
      <w:proofErr w:type="spellEnd"/>
      <w:r w:rsidRPr="00031D1C">
        <w:t xml:space="preserve"> from the implementation details of individual infrastructure </w:t>
      </w:r>
      <w:proofErr w:type="spellStart"/>
      <w:r w:rsidRPr="00031D1C">
        <w:t>backends</w:t>
      </w:r>
      <w:proofErr w:type="spellEnd"/>
      <w:r w:rsidRPr="00031D1C">
        <w:t xml:space="preserve">, and giving operators fine-grained control over all interactions between the mesh and infrastructure </w:t>
      </w:r>
      <w:proofErr w:type="spellStart"/>
      <w:r w:rsidRPr="00031D1C">
        <w:t>backends</w:t>
      </w:r>
      <w:proofErr w:type="spellEnd"/>
      <w:r w:rsidRPr="00031D1C">
        <w:t>.</w:t>
      </w:r>
    </w:p>
    <w:p w14:paraId="42D97797" w14:textId="77777777" w:rsidR="00F06062" w:rsidRPr="00031D1C" w:rsidRDefault="00F06062" w:rsidP="00031D1C">
      <w:r w:rsidRPr="00031D1C">
        <w:t>All these features let you more effectively set, monitor, and enforce SLOs on services. Of course, the bottom line is that you can detect and fix issues quickly and efficiently.</w:t>
      </w:r>
    </w:p>
    <w:p w14:paraId="2BCDADC1" w14:textId="77777777" w:rsidR="00F06062" w:rsidRDefault="00F06062" w:rsidP="00031D1C">
      <w:pPr>
        <w:pStyle w:val="Heading2"/>
        <w:rPr>
          <w:sz w:val="27"/>
          <w:szCs w:val="27"/>
        </w:rPr>
      </w:pPr>
      <w:r>
        <w:t>Platform support</w:t>
      </w:r>
    </w:p>
    <w:p w14:paraId="0C8F8D0C" w14:textId="77777777" w:rsidR="00F06062" w:rsidRPr="00031D1C" w:rsidRDefault="00F06062" w:rsidP="00031D1C">
      <w:proofErr w:type="spellStart"/>
      <w:r w:rsidRPr="00031D1C">
        <w:t>Istio</w:t>
      </w:r>
      <w:proofErr w:type="spellEnd"/>
      <w:r w:rsidRPr="00031D1C">
        <w:t xml:space="preserve"> is platform-independent and designed to run in a variety of environments, including those spanning Cloud, </w:t>
      </w:r>
      <w:proofErr w:type="spellStart"/>
      <w:r w:rsidRPr="00031D1C">
        <w:t>on-premise</w:t>
      </w:r>
      <w:proofErr w:type="spellEnd"/>
      <w:r w:rsidRPr="00031D1C">
        <w:t xml:space="preserve">, </w:t>
      </w:r>
      <w:proofErr w:type="spellStart"/>
      <w:r w:rsidRPr="00031D1C">
        <w:t>Kubernetes</w:t>
      </w:r>
      <w:proofErr w:type="spellEnd"/>
      <w:r w:rsidRPr="00031D1C">
        <w:t xml:space="preserve">, </w:t>
      </w:r>
      <w:proofErr w:type="spellStart"/>
      <w:r w:rsidRPr="00031D1C">
        <w:t>Mesos</w:t>
      </w:r>
      <w:proofErr w:type="spellEnd"/>
      <w:r w:rsidRPr="00031D1C">
        <w:t xml:space="preserve">, and more. You can deploy </w:t>
      </w:r>
      <w:proofErr w:type="spellStart"/>
      <w:r w:rsidRPr="00031D1C">
        <w:t>Istio</w:t>
      </w:r>
      <w:proofErr w:type="spellEnd"/>
      <w:r w:rsidRPr="00031D1C">
        <w:t xml:space="preserve"> on </w:t>
      </w:r>
      <w:proofErr w:type="spellStart"/>
      <w:r w:rsidRPr="00031D1C">
        <w:t>Kubernetes</w:t>
      </w:r>
      <w:proofErr w:type="spellEnd"/>
      <w:r w:rsidRPr="00031D1C">
        <w:t xml:space="preserve">, or on Nomad with Consul. </w:t>
      </w:r>
      <w:proofErr w:type="spellStart"/>
      <w:r w:rsidRPr="00031D1C">
        <w:t>Istio</w:t>
      </w:r>
      <w:proofErr w:type="spellEnd"/>
      <w:r w:rsidRPr="00031D1C">
        <w:t xml:space="preserve"> currently supports:</w:t>
      </w:r>
    </w:p>
    <w:p w14:paraId="7A22C738" w14:textId="77777777" w:rsidR="00F06062" w:rsidRPr="00031D1C" w:rsidRDefault="00F06062" w:rsidP="00031D1C">
      <w:pPr>
        <w:pStyle w:val="ListParagraph"/>
        <w:numPr>
          <w:ilvl w:val="0"/>
          <w:numId w:val="28"/>
        </w:numPr>
      </w:pPr>
      <w:r w:rsidRPr="00031D1C">
        <w:t xml:space="preserve">Service deployment on </w:t>
      </w:r>
      <w:proofErr w:type="spellStart"/>
      <w:r w:rsidRPr="00031D1C">
        <w:t>Kubernetes</w:t>
      </w:r>
      <w:proofErr w:type="spellEnd"/>
    </w:p>
    <w:p w14:paraId="2341A296" w14:textId="77777777" w:rsidR="00F06062" w:rsidRPr="00031D1C" w:rsidRDefault="00F06062" w:rsidP="00031D1C">
      <w:pPr>
        <w:pStyle w:val="ListParagraph"/>
        <w:numPr>
          <w:ilvl w:val="0"/>
          <w:numId w:val="28"/>
        </w:numPr>
      </w:pPr>
      <w:r w:rsidRPr="00031D1C">
        <w:t>Services registered with Consul</w:t>
      </w:r>
    </w:p>
    <w:p w14:paraId="2807160E" w14:textId="77777777" w:rsidR="00F06062" w:rsidRPr="00031D1C" w:rsidRDefault="00F06062" w:rsidP="00031D1C">
      <w:pPr>
        <w:pStyle w:val="ListParagraph"/>
        <w:numPr>
          <w:ilvl w:val="0"/>
          <w:numId w:val="28"/>
        </w:numPr>
      </w:pPr>
      <w:r w:rsidRPr="00031D1C">
        <w:t>Services running on individual virtual machines</w:t>
      </w:r>
    </w:p>
    <w:p w14:paraId="32E5EE74" w14:textId="77777777" w:rsidR="00F06062" w:rsidRDefault="00F06062" w:rsidP="00031D1C">
      <w:pPr>
        <w:pStyle w:val="Heading2"/>
        <w:rPr>
          <w:sz w:val="27"/>
          <w:szCs w:val="27"/>
        </w:rPr>
      </w:pPr>
      <w:r>
        <w:t xml:space="preserve">Integration and </w:t>
      </w:r>
      <w:r w:rsidRPr="00031D1C">
        <w:t>customization</w:t>
      </w:r>
    </w:p>
    <w:p w14:paraId="39F9AA0A" w14:textId="77777777" w:rsidR="00F06062" w:rsidRPr="00031D1C" w:rsidRDefault="00F06062" w:rsidP="00031D1C">
      <w:r w:rsidRPr="00031D1C">
        <w:t xml:space="preserve">The policy enforcement component of </w:t>
      </w:r>
      <w:proofErr w:type="spellStart"/>
      <w:r w:rsidRPr="00031D1C">
        <w:t>Istio</w:t>
      </w:r>
      <w:proofErr w:type="spellEnd"/>
      <w:r w:rsidRPr="00031D1C">
        <w:t xml:space="preserve"> can be extended and customized to integrate with existing solutions for ACLs, logging, monitoring, quotas, auditing, and more.</w:t>
      </w:r>
    </w:p>
    <w:p w14:paraId="39FD0991" w14:textId="77777777" w:rsidR="00F06062" w:rsidRDefault="00F06062" w:rsidP="00031D1C">
      <w:pPr>
        <w:pStyle w:val="Heading1"/>
        <w:rPr>
          <w:color w:val="auto"/>
          <w:sz w:val="36"/>
          <w:szCs w:val="36"/>
        </w:rPr>
      </w:pPr>
      <w:r>
        <w:t>Architecture</w:t>
      </w:r>
    </w:p>
    <w:p w14:paraId="3B64C18A" w14:textId="77777777" w:rsidR="00F06062" w:rsidRPr="00031D1C" w:rsidRDefault="00F06062" w:rsidP="00031D1C">
      <w:r w:rsidRPr="00031D1C">
        <w:t xml:space="preserve">An </w:t>
      </w:r>
      <w:proofErr w:type="spellStart"/>
      <w:r w:rsidRPr="00031D1C">
        <w:t>Istio</w:t>
      </w:r>
      <w:proofErr w:type="spellEnd"/>
      <w:r w:rsidRPr="00031D1C">
        <w:t xml:space="preserve"> service mesh is logically split into a data plane and a control plane.</w:t>
      </w:r>
    </w:p>
    <w:p w14:paraId="23619803" w14:textId="77777777" w:rsidR="00F06062" w:rsidRPr="00031D1C" w:rsidRDefault="00F06062" w:rsidP="00031D1C">
      <w:pPr>
        <w:pStyle w:val="ListParagraph"/>
        <w:numPr>
          <w:ilvl w:val="0"/>
          <w:numId w:val="30"/>
        </w:numPr>
      </w:pPr>
      <w:r w:rsidRPr="00031D1C">
        <w:lastRenderedPageBreak/>
        <w:t>The </w:t>
      </w:r>
      <w:r w:rsidRPr="00031D1C">
        <w:rPr>
          <w:b/>
        </w:rPr>
        <w:t>data plane</w:t>
      </w:r>
      <w:r w:rsidRPr="00031D1C">
        <w:t> is composed of a set of intelligent proxies (</w:t>
      </w:r>
      <w:hyperlink r:id="rId10" w:tgtFrame="_blank" w:history="1">
        <w:r w:rsidRPr="00031D1C">
          <w:rPr>
            <w:rStyle w:val="Hyperlink"/>
          </w:rPr>
          <w:t>Envoy</w:t>
        </w:r>
      </w:hyperlink>
      <w:r w:rsidRPr="00031D1C">
        <w:t xml:space="preserve">) deployed as sidecars. These proxies mediate and control all network communication between </w:t>
      </w:r>
      <w:proofErr w:type="spellStart"/>
      <w:r w:rsidRPr="00031D1C">
        <w:t>microservices</w:t>
      </w:r>
      <w:proofErr w:type="spellEnd"/>
      <w:r w:rsidRPr="00031D1C">
        <w:t xml:space="preserve"> along with </w:t>
      </w:r>
      <w:hyperlink r:id="rId11" w:history="1">
        <w:r w:rsidRPr="00031D1C">
          <w:rPr>
            <w:rStyle w:val="Hyperlink"/>
          </w:rPr>
          <w:t>Mixer</w:t>
        </w:r>
      </w:hyperlink>
      <w:r w:rsidRPr="00031D1C">
        <w:t>, a general-purpose policy and telemetry hub.</w:t>
      </w:r>
    </w:p>
    <w:p w14:paraId="72116C80" w14:textId="77777777" w:rsidR="00F06062" w:rsidRPr="00031D1C" w:rsidRDefault="00F06062" w:rsidP="00031D1C">
      <w:pPr>
        <w:pStyle w:val="ListParagraph"/>
        <w:numPr>
          <w:ilvl w:val="0"/>
          <w:numId w:val="30"/>
        </w:numPr>
      </w:pPr>
      <w:r w:rsidRPr="00031D1C">
        <w:t>The </w:t>
      </w:r>
      <w:r w:rsidRPr="00031D1C">
        <w:rPr>
          <w:b/>
        </w:rPr>
        <w:t>control plane</w:t>
      </w:r>
      <w:r w:rsidRPr="00031D1C">
        <w:t> manages and configures the proxies to route traffic. Additionally, the control plane configures Mixers to enforce policies and collect telemetry.</w:t>
      </w:r>
    </w:p>
    <w:p w14:paraId="217C5A4C" w14:textId="77777777" w:rsidR="00F06062" w:rsidRDefault="00F06062" w:rsidP="00031D1C">
      <w:r w:rsidRPr="00031D1C">
        <w:t>The following diagram shows the different components that make up each plane:</w:t>
      </w:r>
    </w:p>
    <w:p w14:paraId="3AA0C963" w14:textId="28964301" w:rsidR="00F06062" w:rsidRDefault="00F06062" w:rsidP="00F06062">
      <w:pPr>
        <w:textAlignment w:val="baseline"/>
        <w:rPr>
          <w:rFonts w:ascii="Times New Roman" w:hAnsi="Times New Roman" w:cs="Times New Roman"/>
          <w:szCs w:val="24"/>
        </w:rPr>
      </w:pPr>
      <w:r>
        <w:rPr>
          <w:rFonts w:ascii="Arial" w:hAnsi="Arial" w:cs="Arial"/>
          <w:noProof/>
          <w:color w:val="0000FF"/>
          <w:bdr w:val="none" w:sz="0" w:space="0" w:color="auto" w:frame="1"/>
          <w:lang w:eastAsia="en-US"/>
        </w:rPr>
        <mc:AlternateContent>
          <mc:Choice Requires="wps">
            <w:drawing>
              <wp:inline distT="0" distB="0" distL="0" distR="0" wp14:anchorId="3BFEF001" wp14:editId="2E17C485">
                <wp:extent cx="302895" cy="302895"/>
                <wp:effectExtent l="0" t="0" r="0" b="0"/>
                <wp:docPr id="8" name="Rectangle 8" descr="The overall architecture of an Istio-based application.">
                  <a:hlinkClick xmlns:a="http://schemas.openxmlformats.org/drawingml/2006/main" r:id="rId12" tooltip="&quot;Istio Architectu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1F4C3B" id="Rectangle 8" o:spid="_x0000_s1026" alt="The overall architecture of an Istio-based application." href="https://istio.io/docs/concepts/what-is-istio/arch.svg" title="&quot;Istio Architecture&quo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" o:button="t" filled="f" stroked="f">
                <v:fill o:detectmouseclick="t"/>
                <o:lock v:ext="edit" aspectratio="t"/>
                <w10:anchorlock/>
              </v:rect>
            </w:pict>
          </mc:Fallback>
        </mc:AlternateContent>
      </w:r>
      <w:r w:rsidR="00E45785" w:rsidRPr="00E45785">
        <w:rPr>
          <w:noProof/>
          <w:lang w:eastAsia="en-US"/>
        </w:rPr>
        <w:drawing>
          <wp:inline distT="0" distB="0" distL="0" distR="0" wp14:anchorId="279549CB" wp14:editId="2A3D1C95">
            <wp:extent cx="5882592" cy="2737590"/>
            <wp:effectExtent l="0" t="0" r="4445" b="5715"/>
            <wp:docPr id="26" name="Picture 26" descr="Image result for istio imag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stio image 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851" cy="2746553"/>
                    </a:xfrm>
                    <a:prstGeom prst="rect">
                      <a:avLst/>
                    </a:prstGeom>
                    <a:noFill/>
                    <a:ln>
                      <a:noFill/>
                    </a:ln>
                  </pic:spPr>
                </pic:pic>
              </a:graphicData>
            </a:graphic>
          </wp:inline>
        </w:drawing>
      </w:r>
    </w:p>
    <w:p w14:paraId="0B41037B" w14:textId="2AEB59FF" w:rsidR="00031D1C" w:rsidRDefault="00E45785" w:rsidP="00F06062">
      <w:r>
        <w:rPr>
          <w:noProof/>
          <w:lang w:eastAsia="en-US"/>
        </w:rPr>
        <mc:AlternateContent>
          <mc:Choice Requires="wps">
            <w:drawing>
              <wp:inline distT="0" distB="0" distL="0" distR="0" wp14:anchorId="6B6AA7FE" wp14:editId="0E70BBBA">
                <wp:extent cx="302895" cy="302895"/>
                <wp:effectExtent l="0" t="0" r="0" b="0"/>
                <wp:docPr id="12" name="Rectangle 12" descr="The overall architecture of an Istio-based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AB882" id="Rectangle 12" o:spid="_x0000_s1026" alt="The overall architecture of an Istio-based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" filled="f" stroked="f">
                <o:lock v:ext="edit" aspectratio="t"/>
                <w10:anchorlock/>
              </v:rect>
            </w:pict>
          </mc:Fallback>
        </mc:AlternateContent>
      </w:r>
    </w:p>
    <w:p w14:paraId="172995C3" w14:textId="1714C464" w:rsidR="00E45785" w:rsidRDefault="00E45785" w:rsidP="00E45785"/>
    <w:p w14:paraId="31632153" w14:textId="77777777" w:rsidR="00E45785" w:rsidRDefault="00E45785" w:rsidP="00F06062"/>
    <w:p w14:paraId="43022B91" w14:textId="77777777" w:rsidR="00E45785" w:rsidRDefault="00E45785" w:rsidP="00F06062"/>
    <w:p w14:paraId="410B54B6" w14:textId="77777777" w:rsidR="00F06062" w:rsidRDefault="00F06062" w:rsidP="00E45785">
      <w:pPr>
        <w:pStyle w:val="Heading2"/>
      </w:pPr>
      <w:r>
        <w:t>Envoy</w:t>
      </w:r>
    </w:p>
    <w:p w14:paraId="6ABD99D7" w14:textId="77777777" w:rsidR="00F06062" w:rsidRPr="00E45785" w:rsidRDefault="00F06062" w:rsidP="00E45785">
      <w:proofErr w:type="spellStart"/>
      <w:r w:rsidRPr="00E45785">
        <w:t>Istio</w:t>
      </w:r>
      <w:proofErr w:type="spellEnd"/>
      <w:r w:rsidRPr="00E45785">
        <w:t xml:space="preserve"> uses an extended version of the </w:t>
      </w:r>
      <w:hyperlink r:id="rId14" w:tgtFrame="_blank" w:history="1">
        <w:r w:rsidRPr="00E45785">
          <w:rPr>
            <w:rStyle w:val="Hyperlink"/>
          </w:rPr>
          <w:t>Envoy</w:t>
        </w:r>
      </w:hyperlink>
      <w:r w:rsidRPr="00E45785">
        <w:t xml:space="preserve"> proxy. Envoy is a high-performance proxy developed in C++ to mediate all inbound and outbound traffic for all services in the service mesh. </w:t>
      </w:r>
      <w:proofErr w:type="spellStart"/>
      <w:r w:rsidRPr="00E45785">
        <w:t>Istio</w:t>
      </w:r>
      <w:proofErr w:type="spellEnd"/>
      <w:r w:rsidRPr="00E45785">
        <w:t xml:space="preserve"> leverages Envoy’s many built-in features, for example:</w:t>
      </w:r>
    </w:p>
    <w:p w14:paraId="06C3B123" w14:textId="77777777" w:rsidR="00F06062" w:rsidRPr="00E45785" w:rsidRDefault="00F06062" w:rsidP="00E45785">
      <w:pPr>
        <w:pStyle w:val="ListParagraph"/>
        <w:numPr>
          <w:ilvl w:val="0"/>
          <w:numId w:val="31"/>
        </w:numPr>
      </w:pPr>
      <w:r w:rsidRPr="00E45785">
        <w:t>Dynamic service discovery</w:t>
      </w:r>
    </w:p>
    <w:p w14:paraId="1C6F5200" w14:textId="77777777" w:rsidR="00F06062" w:rsidRPr="00E45785" w:rsidRDefault="00F06062" w:rsidP="00E45785">
      <w:pPr>
        <w:pStyle w:val="ListParagraph"/>
        <w:numPr>
          <w:ilvl w:val="0"/>
          <w:numId w:val="31"/>
        </w:numPr>
      </w:pPr>
      <w:r w:rsidRPr="00E45785">
        <w:t>Load balancing</w:t>
      </w:r>
    </w:p>
    <w:p w14:paraId="75A98C02" w14:textId="77777777" w:rsidR="00F06062" w:rsidRPr="00E45785" w:rsidRDefault="00F06062" w:rsidP="00E45785">
      <w:pPr>
        <w:pStyle w:val="ListParagraph"/>
        <w:numPr>
          <w:ilvl w:val="0"/>
          <w:numId w:val="31"/>
        </w:numPr>
      </w:pPr>
      <w:r w:rsidRPr="00E45785">
        <w:t>TLS termination</w:t>
      </w:r>
    </w:p>
    <w:p w14:paraId="046D29E8" w14:textId="77777777" w:rsidR="00F06062" w:rsidRPr="00E45785" w:rsidRDefault="00F06062" w:rsidP="00E45785">
      <w:pPr>
        <w:pStyle w:val="ListParagraph"/>
        <w:numPr>
          <w:ilvl w:val="0"/>
          <w:numId w:val="31"/>
        </w:numPr>
      </w:pPr>
      <w:r w:rsidRPr="00E45785">
        <w:t xml:space="preserve">HTTP/2 and </w:t>
      </w:r>
      <w:proofErr w:type="spellStart"/>
      <w:r w:rsidRPr="00E45785">
        <w:t>gRPC</w:t>
      </w:r>
      <w:proofErr w:type="spellEnd"/>
      <w:r w:rsidRPr="00E45785">
        <w:t xml:space="preserve"> proxies</w:t>
      </w:r>
    </w:p>
    <w:p w14:paraId="6AED6273" w14:textId="77777777" w:rsidR="00F06062" w:rsidRPr="00E45785" w:rsidRDefault="00F06062" w:rsidP="00E45785">
      <w:pPr>
        <w:pStyle w:val="ListParagraph"/>
        <w:numPr>
          <w:ilvl w:val="0"/>
          <w:numId w:val="31"/>
        </w:numPr>
      </w:pPr>
      <w:r w:rsidRPr="00E45785">
        <w:t>Circuit breakers</w:t>
      </w:r>
    </w:p>
    <w:p w14:paraId="2FE6C652" w14:textId="77777777" w:rsidR="00F06062" w:rsidRPr="00E45785" w:rsidRDefault="00F06062" w:rsidP="00E45785">
      <w:pPr>
        <w:pStyle w:val="ListParagraph"/>
        <w:numPr>
          <w:ilvl w:val="0"/>
          <w:numId w:val="31"/>
        </w:numPr>
      </w:pPr>
      <w:r w:rsidRPr="00E45785">
        <w:t>Health checks</w:t>
      </w:r>
    </w:p>
    <w:p w14:paraId="43530B09" w14:textId="77777777" w:rsidR="00F06062" w:rsidRPr="00E45785" w:rsidRDefault="00F06062" w:rsidP="00E45785">
      <w:pPr>
        <w:pStyle w:val="ListParagraph"/>
        <w:numPr>
          <w:ilvl w:val="0"/>
          <w:numId w:val="31"/>
        </w:numPr>
      </w:pPr>
      <w:r w:rsidRPr="00E45785">
        <w:lastRenderedPageBreak/>
        <w:t>Staged rollouts with %-based traffic split</w:t>
      </w:r>
    </w:p>
    <w:p w14:paraId="63DB2A8A" w14:textId="77777777" w:rsidR="00F06062" w:rsidRPr="00E45785" w:rsidRDefault="00F06062" w:rsidP="00E45785">
      <w:pPr>
        <w:pStyle w:val="ListParagraph"/>
        <w:numPr>
          <w:ilvl w:val="0"/>
          <w:numId w:val="31"/>
        </w:numPr>
      </w:pPr>
      <w:r w:rsidRPr="00E45785">
        <w:t>Fault injection</w:t>
      </w:r>
    </w:p>
    <w:p w14:paraId="69FBDAE7" w14:textId="77777777" w:rsidR="00F06062" w:rsidRPr="00E45785" w:rsidRDefault="00F06062" w:rsidP="00E45785">
      <w:pPr>
        <w:pStyle w:val="ListParagraph"/>
        <w:numPr>
          <w:ilvl w:val="0"/>
          <w:numId w:val="31"/>
        </w:numPr>
      </w:pPr>
      <w:r w:rsidRPr="00E45785">
        <w:t>Rich metrics</w:t>
      </w:r>
    </w:p>
    <w:p w14:paraId="7E09C9E6" w14:textId="77777777" w:rsidR="00F06062" w:rsidRPr="00E45785" w:rsidRDefault="00F06062" w:rsidP="00E45785">
      <w:r w:rsidRPr="00E45785">
        <w:t xml:space="preserve">Envoy is deployed as a sidecar to the relevant service in the same </w:t>
      </w:r>
      <w:proofErr w:type="spellStart"/>
      <w:r w:rsidRPr="00E45785">
        <w:t>Kubernetes</w:t>
      </w:r>
      <w:proofErr w:type="spellEnd"/>
      <w:r w:rsidRPr="00E45785">
        <w:t xml:space="preserve"> pod. This deployment allows </w:t>
      </w:r>
      <w:proofErr w:type="spellStart"/>
      <w:r w:rsidRPr="00E45785">
        <w:t>Istio</w:t>
      </w:r>
      <w:proofErr w:type="spellEnd"/>
      <w:r w:rsidRPr="00E45785">
        <w:t xml:space="preserve"> to extract a wealth of signals about traffic behavior as </w:t>
      </w:r>
      <w:hyperlink r:id="rId15" w:anchor="attributes" w:history="1">
        <w:r w:rsidRPr="00E45785">
          <w:rPr>
            <w:rStyle w:val="Hyperlink"/>
          </w:rPr>
          <w:t>attributes</w:t>
        </w:r>
      </w:hyperlink>
      <w:r w:rsidRPr="00E45785">
        <w:t xml:space="preserve">. </w:t>
      </w:r>
      <w:proofErr w:type="spellStart"/>
      <w:r w:rsidRPr="00E45785">
        <w:t>Istio</w:t>
      </w:r>
      <w:proofErr w:type="spellEnd"/>
      <w:r w:rsidRPr="00E45785">
        <w:t xml:space="preserve"> can, in turn, use these attributes in </w:t>
      </w:r>
      <w:hyperlink r:id="rId16" w:history="1">
        <w:r w:rsidRPr="00E45785">
          <w:rPr>
            <w:rStyle w:val="Hyperlink"/>
          </w:rPr>
          <w:t>Mixer</w:t>
        </w:r>
      </w:hyperlink>
      <w:r w:rsidRPr="00E45785">
        <w:t> to enforce policy decisions, and send them to monitoring systems to provide information about the behavior of the entire mesh.</w:t>
      </w:r>
    </w:p>
    <w:p w14:paraId="589371AB" w14:textId="77777777" w:rsidR="00F06062" w:rsidRPr="00E45785" w:rsidRDefault="00F06062" w:rsidP="00E45785">
      <w:r w:rsidRPr="00E45785">
        <w:t xml:space="preserve">The sidecar proxy model also allows you to add </w:t>
      </w:r>
      <w:proofErr w:type="spellStart"/>
      <w:r w:rsidRPr="00E45785">
        <w:t>Istio</w:t>
      </w:r>
      <w:proofErr w:type="spellEnd"/>
      <w:r w:rsidRPr="00E45785">
        <w:t xml:space="preserve"> capabilities to an existing deployment with no need to </w:t>
      </w:r>
      <w:proofErr w:type="spellStart"/>
      <w:r w:rsidRPr="00E45785">
        <w:t>rearchitect</w:t>
      </w:r>
      <w:proofErr w:type="spellEnd"/>
      <w:r w:rsidRPr="00E45785">
        <w:t xml:space="preserve"> or rewrite code. You can read more about why we chose this approach in our </w:t>
      </w:r>
      <w:hyperlink r:id="rId17" w:anchor="design-goals" w:history="1">
        <w:r w:rsidRPr="00E45785">
          <w:rPr>
            <w:rStyle w:val="Hyperlink"/>
          </w:rPr>
          <w:t>Design Goals</w:t>
        </w:r>
      </w:hyperlink>
      <w:r w:rsidRPr="00E45785">
        <w:t>.</w:t>
      </w:r>
    </w:p>
    <w:p w14:paraId="2B7C835D" w14:textId="77777777" w:rsidR="00F06062" w:rsidRDefault="00F06062" w:rsidP="00E45785">
      <w:pPr>
        <w:pStyle w:val="Heading2"/>
        <w:rPr>
          <w:sz w:val="27"/>
          <w:szCs w:val="27"/>
        </w:rPr>
      </w:pPr>
      <w:r>
        <w:t>Mixer</w:t>
      </w:r>
    </w:p>
    <w:p w14:paraId="62C8633F" w14:textId="77777777" w:rsidR="00F06062" w:rsidRPr="00E45785" w:rsidRDefault="00E112DA" w:rsidP="00E45785">
      <w:hyperlink r:id="rId18" w:history="1">
        <w:r w:rsidR="00F06062" w:rsidRPr="00E45785">
          <w:rPr>
            <w:rStyle w:val="Hyperlink"/>
          </w:rPr>
          <w:t>Mixer</w:t>
        </w:r>
      </w:hyperlink>
      <w:r w:rsidR="00F06062" w:rsidRPr="00E45785">
        <w:t> is a platform-independent component. Mixer enforces access control and usage policies across the service mesh, and collects telemetry data from the Envoy proxy and other services. The proxy extracts request level </w:t>
      </w:r>
      <w:hyperlink r:id="rId19" w:anchor="attributes" w:history="1">
        <w:r w:rsidR="00F06062" w:rsidRPr="00E45785">
          <w:rPr>
            <w:rStyle w:val="Hyperlink"/>
          </w:rPr>
          <w:t>attributes</w:t>
        </w:r>
      </w:hyperlink>
      <w:r w:rsidR="00F06062" w:rsidRPr="00E45785">
        <w:t>, and sends them to Mixer for evaluation. You can find more information on this attribute extraction and policy evaluation in our </w:t>
      </w:r>
      <w:hyperlink r:id="rId20" w:anchor="configuration-model" w:history="1">
        <w:r w:rsidR="00F06062" w:rsidRPr="00E45785">
          <w:rPr>
            <w:rStyle w:val="Hyperlink"/>
          </w:rPr>
          <w:t>Mixer Configuration documentation</w:t>
        </w:r>
      </w:hyperlink>
      <w:r w:rsidR="00F06062" w:rsidRPr="00E45785">
        <w:t>.</w:t>
      </w:r>
    </w:p>
    <w:p w14:paraId="3C944745" w14:textId="77777777" w:rsidR="00F06062" w:rsidRPr="00E45785" w:rsidRDefault="00F06062" w:rsidP="00E45785">
      <w:r w:rsidRPr="00E45785">
        <w:t xml:space="preserve">Mixer includes a flexible plugin model. This model enables </w:t>
      </w:r>
      <w:proofErr w:type="spellStart"/>
      <w:r w:rsidRPr="00E45785">
        <w:t>Istio</w:t>
      </w:r>
      <w:proofErr w:type="spellEnd"/>
      <w:r w:rsidRPr="00E45785">
        <w:t xml:space="preserve"> to interface with a variety of host environments and infrastructure </w:t>
      </w:r>
      <w:proofErr w:type="spellStart"/>
      <w:r w:rsidRPr="00E45785">
        <w:t>backends</w:t>
      </w:r>
      <w:proofErr w:type="spellEnd"/>
      <w:r w:rsidRPr="00E45785">
        <w:t xml:space="preserve">. Thus, </w:t>
      </w:r>
      <w:proofErr w:type="spellStart"/>
      <w:r w:rsidRPr="00E45785">
        <w:t>Istio</w:t>
      </w:r>
      <w:proofErr w:type="spellEnd"/>
      <w:r w:rsidRPr="00E45785">
        <w:t xml:space="preserve"> abstracts the Envoy proxy and </w:t>
      </w:r>
      <w:proofErr w:type="spellStart"/>
      <w:r w:rsidRPr="00E45785">
        <w:t>Istio</w:t>
      </w:r>
      <w:proofErr w:type="spellEnd"/>
      <w:r w:rsidRPr="00E45785">
        <w:t>-managed services from these details.</w:t>
      </w:r>
    </w:p>
    <w:p w14:paraId="1F7F04AD" w14:textId="77777777" w:rsidR="00F06062" w:rsidRDefault="00F06062" w:rsidP="00354D0F">
      <w:pPr>
        <w:pStyle w:val="Heading2"/>
        <w:rPr>
          <w:sz w:val="27"/>
          <w:szCs w:val="27"/>
        </w:rPr>
      </w:pPr>
      <w:r>
        <w:t>Pilot</w:t>
      </w:r>
    </w:p>
    <w:p w14:paraId="66E315D2" w14:textId="77777777" w:rsidR="00F06062" w:rsidRPr="00354D0F" w:rsidRDefault="00E112DA" w:rsidP="00354D0F">
      <w:hyperlink r:id="rId21" w:anchor="pilot-and-envoy" w:history="1">
        <w:r w:rsidR="00F06062" w:rsidRPr="00354D0F">
          <w:rPr>
            <w:rStyle w:val="Hyperlink"/>
          </w:rPr>
          <w:t>Pilot</w:t>
        </w:r>
      </w:hyperlink>
      <w:r w:rsidR="00F06062" w:rsidRPr="00354D0F">
        <w:t> provides service discovery for the Envoy sidecars, traffic management capabilities for intelligent routing (e.g., A/B tests, canary rollouts, etc.), and resiliency (timeouts, retries, circuit breakers, etc.).</w:t>
      </w:r>
    </w:p>
    <w:p w14:paraId="30C9033D" w14:textId="77777777" w:rsidR="00F06062" w:rsidRPr="00354D0F" w:rsidRDefault="00F06062" w:rsidP="00354D0F">
      <w:r w:rsidRPr="00354D0F">
        <w:t xml:space="preserve">Pilot converts high level routing rules that control traffic behavior into Envoy-specific configurations, and propagates them to the sidecars at runtime. Pilot abstracts platform-specific service discovery mechanisms and synthesizes them into a standard format that any sidecar conforming </w:t>
      </w:r>
      <w:proofErr w:type="gramStart"/>
      <w:r w:rsidRPr="00354D0F">
        <w:t>with</w:t>
      </w:r>
      <w:proofErr w:type="gramEnd"/>
      <w:r w:rsidRPr="00354D0F">
        <w:t xml:space="preserve"> the </w:t>
      </w:r>
      <w:hyperlink r:id="rId22" w:tgtFrame="_blank" w:history="1">
        <w:r w:rsidRPr="00354D0F">
          <w:rPr>
            <w:rStyle w:val="Hyperlink"/>
          </w:rPr>
          <w:t>Envoy data plane APIs</w:t>
        </w:r>
      </w:hyperlink>
      <w:r w:rsidRPr="00354D0F">
        <w:t xml:space="preserve"> can consume. This loose coupling allows </w:t>
      </w:r>
      <w:proofErr w:type="spellStart"/>
      <w:r w:rsidRPr="00354D0F">
        <w:t>Istio</w:t>
      </w:r>
      <w:proofErr w:type="spellEnd"/>
      <w:r w:rsidRPr="00354D0F">
        <w:t xml:space="preserve"> to run on multiple environments such as </w:t>
      </w:r>
      <w:proofErr w:type="spellStart"/>
      <w:r w:rsidRPr="00354D0F">
        <w:t>Kubernetes</w:t>
      </w:r>
      <w:proofErr w:type="spellEnd"/>
      <w:r w:rsidRPr="00354D0F">
        <w:t>, Consul, or Nomad, while maintaining the same operator interface for traffic management.</w:t>
      </w:r>
    </w:p>
    <w:p w14:paraId="2A8E0EDB" w14:textId="77777777" w:rsidR="00F06062" w:rsidRDefault="00F06062" w:rsidP="00354D0F">
      <w:pPr>
        <w:pStyle w:val="Heading2"/>
        <w:rPr>
          <w:sz w:val="27"/>
          <w:szCs w:val="27"/>
        </w:rPr>
      </w:pPr>
      <w:r>
        <w:t>Citadel</w:t>
      </w:r>
    </w:p>
    <w:p w14:paraId="26DCBD47" w14:textId="77777777" w:rsidR="00F06062" w:rsidRPr="00354D0F" w:rsidRDefault="00E112DA" w:rsidP="00354D0F">
      <w:hyperlink r:id="rId23" w:history="1">
        <w:r w:rsidR="00F06062" w:rsidRPr="00354D0F">
          <w:rPr>
            <w:rStyle w:val="Hyperlink"/>
          </w:rPr>
          <w:t>Citadel</w:t>
        </w:r>
      </w:hyperlink>
      <w:r w:rsidR="00F06062" w:rsidRPr="00354D0F">
        <w:t xml:space="preserve"> enables strong service-to-service and end-user authentication with built-in identity and credential management. You can use Citadel to upgrade unencrypted traffic in the service mesh. Using Citadel, operators can enforce policies based on service identity rather than on relatively </w:t>
      </w:r>
      <w:r w:rsidR="00F06062" w:rsidRPr="00354D0F">
        <w:lastRenderedPageBreak/>
        <w:t>unstable layer 3 or layer 4 network identifiers. Starting from release 0.5, you can use </w:t>
      </w:r>
      <w:hyperlink r:id="rId24" w:anchor="authorization" w:history="1">
        <w:proofErr w:type="spellStart"/>
        <w:r w:rsidR="00F06062" w:rsidRPr="00354D0F">
          <w:rPr>
            <w:rStyle w:val="Hyperlink"/>
          </w:rPr>
          <w:t>Istio’s</w:t>
        </w:r>
        <w:proofErr w:type="spellEnd"/>
        <w:r w:rsidR="00F06062" w:rsidRPr="00354D0F">
          <w:rPr>
            <w:rStyle w:val="Hyperlink"/>
          </w:rPr>
          <w:t xml:space="preserve"> authorization feature</w:t>
        </w:r>
      </w:hyperlink>
      <w:r w:rsidR="00F06062" w:rsidRPr="00354D0F">
        <w:t> to control who can access your services.</w:t>
      </w:r>
    </w:p>
    <w:p w14:paraId="7D561ED6" w14:textId="77777777" w:rsidR="00F06062" w:rsidRDefault="00F06062" w:rsidP="00354D0F">
      <w:pPr>
        <w:pStyle w:val="Heading2"/>
        <w:rPr>
          <w:sz w:val="27"/>
          <w:szCs w:val="27"/>
        </w:rPr>
      </w:pPr>
      <w:r>
        <w:t>Galley</w:t>
      </w:r>
    </w:p>
    <w:p w14:paraId="6BE9F3F9" w14:textId="77777777" w:rsidR="00F06062" w:rsidRPr="00354D0F" w:rsidRDefault="00F06062" w:rsidP="00354D0F">
      <w:r w:rsidRPr="00354D0F">
        <w:t xml:space="preserve">Galley is </w:t>
      </w:r>
      <w:proofErr w:type="spellStart"/>
      <w:r w:rsidRPr="00354D0F">
        <w:t>Istio’s</w:t>
      </w:r>
      <w:proofErr w:type="spellEnd"/>
      <w:r w:rsidRPr="00354D0F">
        <w:t xml:space="preserve"> configuration validation, ingestion, processing and distribution component. It is responsible for insulating the rest of the </w:t>
      </w:r>
      <w:proofErr w:type="spellStart"/>
      <w:r w:rsidRPr="00354D0F">
        <w:t>Istio</w:t>
      </w:r>
      <w:proofErr w:type="spellEnd"/>
      <w:r w:rsidRPr="00354D0F">
        <w:t xml:space="preserve"> components from the details of obtaining user configuration from the underlying platform (e.g. </w:t>
      </w:r>
      <w:proofErr w:type="spellStart"/>
      <w:r w:rsidRPr="00354D0F">
        <w:t>Kubernetes</w:t>
      </w:r>
      <w:proofErr w:type="spellEnd"/>
      <w:r w:rsidRPr="00354D0F">
        <w:t>).</w:t>
      </w:r>
    </w:p>
    <w:p w14:paraId="09417798" w14:textId="77777777" w:rsidR="00F06062" w:rsidRPr="00354D0F" w:rsidRDefault="00F06062" w:rsidP="00354D0F">
      <w:pPr>
        <w:pStyle w:val="Heading2"/>
      </w:pPr>
      <w:r>
        <w:t>Design Goals</w:t>
      </w:r>
    </w:p>
    <w:p w14:paraId="2F95B77E" w14:textId="77777777" w:rsidR="00F06062" w:rsidRPr="00354D0F" w:rsidRDefault="00F06062" w:rsidP="00354D0F">
      <w:pPr>
        <w:pStyle w:val="ListParagraph"/>
        <w:numPr>
          <w:ilvl w:val="0"/>
          <w:numId w:val="33"/>
        </w:numPr>
      </w:pPr>
      <w:r w:rsidRPr="00354D0F">
        <w:t xml:space="preserve">A few key design goals informed </w:t>
      </w:r>
      <w:proofErr w:type="spellStart"/>
      <w:r w:rsidRPr="00354D0F">
        <w:t>Istio’s</w:t>
      </w:r>
      <w:proofErr w:type="spellEnd"/>
      <w:r w:rsidRPr="00354D0F">
        <w:t xml:space="preserve"> architecture. These goals are essential to making the system capable of dealing with services at scale and with high performance.</w:t>
      </w:r>
    </w:p>
    <w:p w14:paraId="1DAD3C3C" w14:textId="77777777" w:rsidR="00F06062" w:rsidRPr="00354D0F" w:rsidRDefault="00F06062" w:rsidP="00354D0F">
      <w:pPr>
        <w:pStyle w:val="ListParagraph"/>
        <w:numPr>
          <w:ilvl w:val="0"/>
          <w:numId w:val="33"/>
        </w:numPr>
      </w:pPr>
      <w:r w:rsidRPr="00354D0F">
        <w:rPr>
          <w:b/>
        </w:rPr>
        <w:t>Maximize Transparency</w:t>
      </w:r>
      <w:r w:rsidRPr="00354D0F">
        <w:t xml:space="preserve">: To adopt </w:t>
      </w:r>
      <w:proofErr w:type="spellStart"/>
      <w:r w:rsidRPr="00354D0F">
        <w:t>Istio</w:t>
      </w:r>
      <w:proofErr w:type="spellEnd"/>
      <w:r w:rsidRPr="00354D0F">
        <w:t xml:space="preserve">, an operator or developer is required to do the minimum amount of work possible to get real value from the system. To this end, </w:t>
      </w:r>
      <w:proofErr w:type="spellStart"/>
      <w:r w:rsidRPr="00354D0F">
        <w:t>Istio</w:t>
      </w:r>
      <w:proofErr w:type="spellEnd"/>
      <w:r w:rsidRPr="00354D0F">
        <w:t xml:space="preserve"> can automatically inject itself into all the network paths between services. </w:t>
      </w:r>
      <w:proofErr w:type="spellStart"/>
      <w:r w:rsidRPr="00354D0F">
        <w:t>Istio</w:t>
      </w:r>
      <w:proofErr w:type="spellEnd"/>
      <w:r w:rsidRPr="00354D0F">
        <w:t xml:space="preserve"> uses sidecar proxies to capture traffic and, where possible, automatically program the networking layer to route traffic through those proxies without any changes to the deployed application code. In </w:t>
      </w:r>
      <w:proofErr w:type="spellStart"/>
      <w:r w:rsidRPr="00354D0F">
        <w:t>Kubernetes</w:t>
      </w:r>
      <w:proofErr w:type="spellEnd"/>
      <w:r w:rsidRPr="00354D0F">
        <w:t>, the proxies are injected into pods and traffic is captured by programming </w:t>
      </w:r>
      <w:proofErr w:type="spellStart"/>
      <w:r w:rsidRPr="00354D0F">
        <w:t>iptables</w:t>
      </w:r>
      <w:proofErr w:type="spellEnd"/>
      <w:r w:rsidRPr="00354D0F">
        <w:t xml:space="preserve"> rules. Once the sidecar proxies are injected and traffic routing is programmed, </w:t>
      </w:r>
      <w:proofErr w:type="spellStart"/>
      <w:r w:rsidRPr="00354D0F">
        <w:t>Istio</w:t>
      </w:r>
      <w:proofErr w:type="spellEnd"/>
      <w:r w:rsidRPr="00354D0F">
        <w:t xml:space="preserve"> can mediate all traffic. This principle also applies to performance. When applying </w:t>
      </w:r>
      <w:proofErr w:type="spellStart"/>
      <w:r w:rsidRPr="00354D0F">
        <w:t>Istio</w:t>
      </w:r>
      <w:proofErr w:type="spellEnd"/>
      <w:r w:rsidRPr="00354D0F">
        <w:t xml:space="preserve"> to a deployment, operators see a minimal increase in resource costs for the functionality being provided. Components and APIs must all be designed with performance and scale in mind.</w:t>
      </w:r>
    </w:p>
    <w:p w14:paraId="19EC8D03" w14:textId="77777777" w:rsidR="00F06062" w:rsidRPr="00354D0F" w:rsidRDefault="00F06062" w:rsidP="00354D0F">
      <w:pPr>
        <w:pStyle w:val="ListParagraph"/>
        <w:numPr>
          <w:ilvl w:val="0"/>
          <w:numId w:val="33"/>
        </w:numPr>
      </w:pPr>
      <w:r w:rsidRPr="00354D0F">
        <w:rPr>
          <w:b/>
        </w:rPr>
        <w:t>Extensibility</w:t>
      </w:r>
      <w:r w:rsidRPr="00354D0F">
        <w:t xml:space="preserve">: As operators and developers become more dependent on the functionality that </w:t>
      </w:r>
      <w:proofErr w:type="spellStart"/>
      <w:r w:rsidRPr="00354D0F">
        <w:t>Istio</w:t>
      </w:r>
      <w:proofErr w:type="spellEnd"/>
      <w:r w:rsidRPr="00354D0F">
        <w:t xml:space="preserve"> provides, the system must grow with their needs. While we continue to add new features, the greatest need is the ability to extend the policy system, to integrate with other sources of policy and control, and to propagate signals about mesh behavior to other systems for analysis. The policy runtime supports a standard extension mechanism for plugging in other services. In addition, it allows for the extension of its vocabulary to allow policies to be enforced based on new signals that the mesh produces.</w:t>
      </w:r>
    </w:p>
    <w:p w14:paraId="22EA5CF2" w14:textId="77777777" w:rsidR="00F06062" w:rsidRPr="00354D0F" w:rsidRDefault="00F06062" w:rsidP="00354D0F">
      <w:pPr>
        <w:pStyle w:val="ListParagraph"/>
        <w:numPr>
          <w:ilvl w:val="0"/>
          <w:numId w:val="33"/>
        </w:numPr>
      </w:pPr>
      <w:r w:rsidRPr="00354D0F">
        <w:rPr>
          <w:b/>
        </w:rPr>
        <w:t>Portability</w:t>
      </w:r>
      <w:r w:rsidRPr="00354D0F">
        <w:t xml:space="preserve">: The ecosystem in which </w:t>
      </w:r>
      <w:proofErr w:type="spellStart"/>
      <w:r w:rsidRPr="00354D0F">
        <w:t>Istio</w:t>
      </w:r>
      <w:proofErr w:type="spellEnd"/>
      <w:r w:rsidRPr="00354D0F">
        <w:t xml:space="preserve"> is used varies along many dimensions. </w:t>
      </w:r>
      <w:proofErr w:type="spellStart"/>
      <w:r w:rsidRPr="00354D0F">
        <w:t>Istio</w:t>
      </w:r>
      <w:proofErr w:type="spellEnd"/>
      <w:r w:rsidRPr="00354D0F">
        <w:t xml:space="preserve"> must run on any cloud or on-premises environment with minimal effort. The task of porting </w:t>
      </w:r>
      <w:proofErr w:type="spellStart"/>
      <w:r w:rsidRPr="00354D0F">
        <w:t>Istio</w:t>
      </w:r>
      <w:proofErr w:type="spellEnd"/>
      <w:r w:rsidRPr="00354D0F">
        <w:t xml:space="preserve">-based services to new environments must be trivial. Using </w:t>
      </w:r>
      <w:proofErr w:type="spellStart"/>
      <w:r w:rsidRPr="00354D0F">
        <w:t>Istio</w:t>
      </w:r>
      <w:proofErr w:type="spellEnd"/>
      <w:r w:rsidRPr="00354D0F">
        <w:t>, you are able to operate a single service deployed into multiple environments. For example, you can deploy on multiple clouds for redundancy.</w:t>
      </w:r>
    </w:p>
    <w:p w14:paraId="13FC73E1" w14:textId="77777777" w:rsidR="00F06062" w:rsidRDefault="00F06062" w:rsidP="00354D0F">
      <w:pPr>
        <w:pStyle w:val="ListParagraph"/>
        <w:numPr>
          <w:ilvl w:val="0"/>
          <w:numId w:val="33"/>
        </w:numPr>
      </w:pPr>
      <w:r w:rsidRPr="00354D0F">
        <w:rPr>
          <w:b/>
        </w:rPr>
        <w:t>Policy Uniformity</w:t>
      </w:r>
      <w:r w:rsidRPr="00354D0F">
        <w:t xml:space="preserve">: The application of policy to API calls between services provides a great deal of control over mesh behavior. However, it can be equally important to apply policies to resources which are not necessarily expressed at the API level. For example, applying a quota to the amount of CPU consumed by an ML training task is more useful than applying </w:t>
      </w:r>
      <w:r w:rsidRPr="00354D0F">
        <w:lastRenderedPageBreak/>
        <w:t xml:space="preserve">a quota to the call which initiated the work. To this end, </w:t>
      </w:r>
      <w:proofErr w:type="spellStart"/>
      <w:r w:rsidRPr="00354D0F">
        <w:t>Istio</w:t>
      </w:r>
      <w:proofErr w:type="spellEnd"/>
      <w:r w:rsidRPr="00354D0F">
        <w:t xml:space="preserve"> maintains the policy system as a distinct service with its own API rather than the policy system being baked into the proxy sidecar, allowing services to directly integrate with it as needed.</w:t>
      </w:r>
    </w:p>
    <w:p w14:paraId="7D6623CC" w14:textId="77777777" w:rsidR="00354D0F" w:rsidRDefault="00354D0F" w:rsidP="00354D0F">
      <w:pPr>
        <w:pStyle w:val="Heading1"/>
        <w:rPr>
          <w:sz w:val="36"/>
        </w:rPr>
      </w:pPr>
      <w:r>
        <w:t>Ports used by Istio</w:t>
      </w:r>
    </w:p>
    <w:p w14:paraId="52783E5F" w14:textId="77777777" w:rsidR="00354D0F" w:rsidRPr="00354D0F" w:rsidRDefault="00354D0F" w:rsidP="00354D0F">
      <w:r w:rsidRPr="00354D0F">
        <w:t xml:space="preserve">The following ports and protocols are used by </w:t>
      </w:r>
      <w:proofErr w:type="spellStart"/>
      <w:r w:rsidRPr="00354D0F">
        <w:t>Istio</w:t>
      </w:r>
      <w:proofErr w:type="spellEnd"/>
      <w:r w:rsidRPr="00354D0F">
        <w:t xml:space="preserve">. Ensure that there are no TCP headless services using a TCP port used by one of </w:t>
      </w:r>
      <w:proofErr w:type="spellStart"/>
      <w:r w:rsidRPr="00354D0F">
        <w:t>Istio’s</w:t>
      </w:r>
      <w:proofErr w:type="spellEnd"/>
      <w:r w:rsidRPr="00354D0F">
        <w:t xml:space="preserve"> services.</w:t>
      </w:r>
    </w:p>
    <w:tbl>
      <w:tblPr>
        <w:tblW w:w="0" w:type="auto"/>
        <w:tblCellSpacing w:w="15"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20" w:type="dxa"/>
          <w:left w:w="120" w:type="dxa"/>
          <w:bottom w:w="120" w:type="dxa"/>
          <w:right w:w="120" w:type="dxa"/>
        </w:tblCellMar>
        <w:tblLook w:val="04A0" w:firstRow="1" w:lastRow="0" w:firstColumn="1" w:lastColumn="0" w:noHBand="0" w:noVBand="1"/>
      </w:tblPr>
      <w:tblGrid>
        <w:gridCol w:w="914"/>
        <w:gridCol w:w="1133"/>
        <w:gridCol w:w="2206"/>
        <w:gridCol w:w="4483"/>
      </w:tblGrid>
      <w:tr w:rsidR="00354D0F" w14:paraId="6D3D4318" w14:textId="77777777" w:rsidTr="00354D0F">
        <w:trPr>
          <w:tblHeader/>
          <w:tblCellSpacing w:w="15" w:type="dxa"/>
        </w:trPr>
        <w:tc>
          <w:tcPr>
            <w:tcW w:w="0" w:type="auto"/>
            <w:shd w:val="clear" w:color="auto" w:fill="FFFFFF"/>
            <w:vAlign w:val="bottom"/>
            <w:hideMark/>
          </w:tcPr>
          <w:p w14:paraId="69FDA6B0" w14:textId="77777777" w:rsidR="00354D0F" w:rsidRPr="00354D0F" w:rsidRDefault="00354D0F" w:rsidP="00354D0F">
            <w:pPr>
              <w:rPr>
                <w:b/>
              </w:rPr>
            </w:pPr>
            <w:r w:rsidRPr="00354D0F">
              <w:rPr>
                <w:b/>
              </w:rPr>
              <w:t>Port</w:t>
            </w:r>
          </w:p>
        </w:tc>
        <w:tc>
          <w:tcPr>
            <w:tcW w:w="0" w:type="auto"/>
            <w:shd w:val="clear" w:color="auto" w:fill="FFFFFF"/>
            <w:vAlign w:val="bottom"/>
            <w:hideMark/>
          </w:tcPr>
          <w:p w14:paraId="42F0A885" w14:textId="77777777" w:rsidR="00354D0F" w:rsidRPr="00354D0F" w:rsidRDefault="00354D0F" w:rsidP="00354D0F">
            <w:pPr>
              <w:rPr>
                <w:b/>
              </w:rPr>
            </w:pPr>
            <w:r w:rsidRPr="00354D0F">
              <w:rPr>
                <w:b/>
              </w:rPr>
              <w:t>Protocol</w:t>
            </w:r>
          </w:p>
        </w:tc>
        <w:tc>
          <w:tcPr>
            <w:tcW w:w="0" w:type="auto"/>
            <w:shd w:val="clear" w:color="auto" w:fill="FFFFFF"/>
            <w:vAlign w:val="bottom"/>
            <w:hideMark/>
          </w:tcPr>
          <w:p w14:paraId="257DD674" w14:textId="77777777" w:rsidR="00354D0F" w:rsidRPr="00354D0F" w:rsidRDefault="00354D0F" w:rsidP="00354D0F">
            <w:pPr>
              <w:rPr>
                <w:b/>
              </w:rPr>
            </w:pPr>
            <w:r w:rsidRPr="00354D0F">
              <w:rPr>
                <w:b/>
              </w:rPr>
              <w:t>Used by</w:t>
            </w:r>
          </w:p>
        </w:tc>
        <w:tc>
          <w:tcPr>
            <w:tcW w:w="0" w:type="auto"/>
            <w:shd w:val="clear" w:color="auto" w:fill="FFFFFF"/>
            <w:vAlign w:val="bottom"/>
            <w:hideMark/>
          </w:tcPr>
          <w:p w14:paraId="6798D556" w14:textId="77777777" w:rsidR="00354D0F" w:rsidRPr="00354D0F" w:rsidRDefault="00354D0F" w:rsidP="00354D0F">
            <w:pPr>
              <w:rPr>
                <w:b/>
              </w:rPr>
            </w:pPr>
            <w:r w:rsidRPr="00354D0F">
              <w:rPr>
                <w:b/>
              </w:rPr>
              <w:t>Description</w:t>
            </w:r>
          </w:p>
        </w:tc>
      </w:tr>
      <w:tr w:rsidR="00354D0F" w14:paraId="5DA3563A" w14:textId="77777777" w:rsidTr="00354D0F">
        <w:trPr>
          <w:tblCellSpacing w:w="15" w:type="dxa"/>
        </w:trPr>
        <w:tc>
          <w:tcPr>
            <w:tcW w:w="0" w:type="auto"/>
            <w:shd w:val="clear" w:color="auto" w:fill="FFFFFF"/>
            <w:vAlign w:val="bottom"/>
            <w:hideMark/>
          </w:tcPr>
          <w:p w14:paraId="6243DD69" w14:textId="77777777" w:rsidR="00354D0F" w:rsidRPr="00354D0F" w:rsidRDefault="00354D0F" w:rsidP="00354D0F">
            <w:r w:rsidRPr="00354D0F">
              <w:t>8060</w:t>
            </w:r>
          </w:p>
        </w:tc>
        <w:tc>
          <w:tcPr>
            <w:tcW w:w="0" w:type="auto"/>
            <w:shd w:val="clear" w:color="auto" w:fill="FFFFFF"/>
            <w:vAlign w:val="bottom"/>
            <w:hideMark/>
          </w:tcPr>
          <w:p w14:paraId="60920259" w14:textId="77777777" w:rsidR="00354D0F" w:rsidRPr="00354D0F" w:rsidRDefault="00354D0F" w:rsidP="00354D0F">
            <w:r w:rsidRPr="00354D0F">
              <w:t>HTTP</w:t>
            </w:r>
          </w:p>
        </w:tc>
        <w:tc>
          <w:tcPr>
            <w:tcW w:w="0" w:type="auto"/>
            <w:shd w:val="clear" w:color="auto" w:fill="FFFFFF"/>
            <w:vAlign w:val="bottom"/>
            <w:hideMark/>
          </w:tcPr>
          <w:p w14:paraId="5C70FE2D" w14:textId="77777777" w:rsidR="00354D0F" w:rsidRPr="00354D0F" w:rsidRDefault="00354D0F" w:rsidP="00354D0F">
            <w:r w:rsidRPr="00354D0F">
              <w:t>Citadel</w:t>
            </w:r>
          </w:p>
        </w:tc>
        <w:tc>
          <w:tcPr>
            <w:tcW w:w="0" w:type="auto"/>
            <w:shd w:val="clear" w:color="auto" w:fill="FFFFFF"/>
            <w:vAlign w:val="bottom"/>
            <w:hideMark/>
          </w:tcPr>
          <w:p w14:paraId="75D3E920" w14:textId="77777777" w:rsidR="00354D0F" w:rsidRPr="00354D0F" w:rsidRDefault="00354D0F" w:rsidP="00354D0F">
            <w:r w:rsidRPr="00354D0F">
              <w:t>GRPC server</w:t>
            </w:r>
          </w:p>
        </w:tc>
      </w:tr>
      <w:tr w:rsidR="00354D0F" w14:paraId="32D3315B" w14:textId="77777777" w:rsidTr="00354D0F">
        <w:trPr>
          <w:tblCellSpacing w:w="15" w:type="dxa"/>
        </w:trPr>
        <w:tc>
          <w:tcPr>
            <w:tcW w:w="0" w:type="auto"/>
            <w:shd w:val="clear" w:color="auto" w:fill="FFFFFF"/>
            <w:vAlign w:val="bottom"/>
            <w:hideMark/>
          </w:tcPr>
          <w:p w14:paraId="5E2FD499" w14:textId="77777777" w:rsidR="00354D0F" w:rsidRPr="00354D0F" w:rsidRDefault="00354D0F" w:rsidP="00354D0F">
            <w:r w:rsidRPr="00354D0F">
              <w:t>9090</w:t>
            </w:r>
          </w:p>
        </w:tc>
        <w:tc>
          <w:tcPr>
            <w:tcW w:w="0" w:type="auto"/>
            <w:shd w:val="clear" w:color="auto" w:fill="FFFFFF"/>
            <w:vAlign w:val="bottom"/>
            <w:hideMark/>
          </w:tcPr>
          <w:p w14:paraId="6BFBD024" w14:textId="77777777" w:rsidR="00354D0F" w:rsidRPr="00354D0F" w:rsidRDefault="00354D0F" w:rsidP="00354D0F">
            <w:r w:rsidRPr="00354D0F">
              <w:t>HTTP</w:t>
            </w:r>
          </w:p>
        </w:tc>
        <w:tc>
          <w:tcPr>
            <w:tcW w:w="0" w:type="auto"/>
            <w:shd w:val="clear" w:color="auto" w:fill="FFFFFF"/>
            <w:vAlign w:val="bottom"/>
            <w:hideMark/>
          </w:tcPr>
          <w:p w14:paraId="366CD7C2" w14:textId="77777777" w:rsidR="00354D0F" w:rsidRPr="00354D0F" w:rsidRDefault="00354D0F" w:rsidP="00354D0F">
            <w:r w:rsidRPr="00354D0F">
              <w:t>Prometheus</w:t>
            </w:r>
          </w:p>
        </w:tc>
        <w:tc>
          <w:tcPr>
            <w:tcW w:w="0" w:type="auto"/>
            <w:shd w:val="clear" w:color="auto" w:fill="FFFFFF"/>
            <w:vAlign w:val="bottom"/>
            <w:hideMark/>
          </w:tcPr>
          <w:p w14:paraId="089E0FDC" w14:textId="77777777" w:rsidR="00354D0F" w:rsidRPr="00354D0F" w:rsidRDefault="00354D0F" w:rsidP="00354D0F">
            <w:r w:rsidRPr="00354D0F">
              <w:t>Prometheus</w:t>
            </w:r>
          </w:p>
        </w:tc>
      </w:tr>
      <w:tr w:rsidR="00354D0F" w14:paraId="6E12F48B" w14:textId="77777777" w:rsidTr="00354D0F">
        <w:trPr>
          <w:tblCellSpacing w:w="15" w:type="dxa"/>
        </w:trPr>
        <w:tc>
          <w:tcPr>
            <w:tcW w:w="0" w:type="auto"/>
            <w:shd w:val="clear" w:color="auto" w:fill="FFFFFF"/>
            <w:vAlign w:val="bottom"/>
            <w:hideMark/>
          </w:tcPr>
          <w:p w14:paraId="6B194001" w14:textId="77777777" w:rsidR="00354D0F" w:rsidRPr="00354D0F" w:rsidRDefault="00354D0F" w:rsidP="00354D0F">
            <w:r w:rsidRPr="00354D0F">
              <w:t>9091</w:t>
            </w:r>
          </w:p>
        </w:tc>
        <w:tc>
          <w:tcPr>
            <w:tcW w:w="0" w:type="auto"/>
            <w:shd w:val="clear" w:color="auto" w:fill="FFFFFF"/>
            <w:vAlign w:val="bottom"/>
            <w:hideMark/>
          </w:tcPr>
          <w:p w14:paraId="42B95F4C" w14:textId="77777777" w:rsidR="00354D0F" w:rsidRPr="00354D0F" w:rsidRDefault="00354D0F" w:rsidP="00354D0F">
            <w:r w:rsidRPr="00354D0F">
              <w:t>HTTP</w:t>
            </w:r>
          </w:p>
        </w:tc>
        <w:tc>
          <w:tcPr>
            <w:tcW w:w="0" w:type="auto"/>
            <w:shd w:val="clear" w:color="auto" w:fill="FFFFFF"/>
            <w:vAlign w:val="bottom"/>
            <w:hideMark/>
          </w:tcPr>
          <w:p w14:paraId="5C89C70A" w14:textId="77777777" w:rsidR="00354D0F" w:rsidRPr="00354D0F" w:rsidRDefault="00354D0F" w:rsidP="00354D0F">
            <w:r w:rsidRPr="00354D0F">
              <w:t>Mixer</w:t>
            </w:r>
          </w:p>
        </w:tc>
        <w:tc>
          <w:tcPr>
            <w:tcW w:w="0" w:type="auto"/>
            <w:shd w:val="clear" w:color="auto" w:fill="FFFFFF"/>
            <w:vAlign w:val="bottom"/>
            <w:hideMark/>
          </w:tcPr>
          <w:p w14:paraId="2CA5C212" w14:textId="77777777" w:rsidR="00354D0F" w:rsidRPr="00354D0F" w:rsidRDefault="00354D0F" w:rsidP="00354D0F">
            <w:r w:rsidRPr="00354D0F">
              <w:t>Policy/Telemetry</w:t>
            </w:r>
          </w:p>
        </w:tc>
      </w:tr>
      <w:tr w:rsidR="00354D0F" w14:paraId="6589A4D0" w14:textId="77777777" w:rsidTr="00354D0F">
        <w:trPr>
          <w:tblCellSpacing w:w="15" w:type="dxa"/>
        </w:trPr>
        <w:tc>
          <w:tcPr>
            <w:tcW w:w="0" w:type="auto"/>
            <w:shd w:val="clear" w:color="auto" w:fill="FFFFFF"/>
            <w:vAlign w:val="bottom"/>
            <w:hideMark/>
          </w:tcPr>
          <w:p w14:paraId="683C67B0" w14:textId="77777777" w:rsidR="00354D0F" w:rsidRPr="00354D0F" w:rsidRDefault="00354D0F" w:rsidP="00354D0F">
            <w:r w:rsidRPr="00354D0F">
              <w:t>9093</w:t>
            </w:r>
          </w:p>
        </w:tc>
        <w:tc>
          <w:tcPr>
            <w:tcW w:w="0" w:type="auto"/>
            <w:shd w:val="clear" w:color="auto" w:fill="FFFFFF"/>
            <w:vAlign w:val="bottom"/>
            <w:hideMark/>
          </w:tcPr>
          <w:p w14:paraId="7062BA0E" w14:textId="77777777" w:rsidR="00354D0F" w:rsidRPr="00354D0F" w:rsidRDefault="00354D0F" w:rsidP="00354D0F">
            <w:r w:rsidRPr="00354D0F">
              <w:t>HTTP</w:t>
            </w:r>
          </w:p>
        </w:tc>
        <w:tc>
          <w:tcPr>
            <w:tcW w:w="0" w:type="auto"/>
            <w:shd w:val="clear" w:color="auto" w:fill="FFFFFF"/>
            <w:vAlign w:val="bottom"/>
            <w:hideMark/>
          </w:tcPr>
          <w:p w14:paraId="1688933D" w14:textId="77777777" w:rsidR="00354D0F" w:rsidRPr="00354D0F" w:rsidRDefault="00354D0F" w:rsidP="00354D0F">
            <w:r w:rsidRPr="00354D0F">
              <w:t>Citadel</w:t>
            </w:r>
          </w:p>
        </w:tc>
        <w:tc>
          <w:tcPr>
            <w:tcW w:w="0" w:type="auto"/>
            <w:shd w:val="clear" w:color="auto" w:fill="FFFFFF"/>
            <w:vAlign w:val="bottom"/>
            <w:hideMark/>
          </w:tcPr>
          <w:p w14:paraId="10855139" w14:textId="77777777" w:rsidR="00354D0F" w:rsidRPr="00354D0F" w:rsidRDefault="00354D0F" w:rsidP="00354D0F"/>
        </w:tc>
      </w:tr>
      <w:tr w:rsidR="00354D0F" w14:paraId="3683BC78" w14:textId="77777777" w:rsidTr="00354D0F">
        <w:trPr>
          <w:tblCellSpacing w:w="15" w:type="dxa"/>
        </w:trPr>
        <w:tc>
          <w:tcPr>
            <w:tcW w:w="0" w:type="auto"/>
            <w:shd w:val="clear" w:color="auto" w:fill="FFFFFF"/>
            <w:vAlign w:val="bottom"/>
            <w:hideMark/>
          </w:tcPr>
          <w:p w14:paraId="6C84A6BD" w14:textId="77777777" w:rsidR="00354D0F" w:rsidRPr="00354D0F" w:rsidRDefault="00354D0F" w:rsidP="00354D0F">
            <w:r w:rsidRPr="00354D0F">
              <w:t>15000</w:t>
            </w:r>
          </w:p>
        </w:tc>
        <w:tc>
          <w:tcPr>
            <w:tcW w:w="0" w:type="auto"/>
            <w:shd w:val="clear" w:color="auto" w:fill="FFFFFF"/>
            <w:vAlign w:val="bottom"/>
            <w:hideMark/>
          </w:tcPr>
          <w:p w14:paraId="37FD7F12" w14:textId="77777777" w:rsidR="00354D0F" w:rsidRPr="00354D0F" w:rsidRDefault="00354D0F" w:rsidP="00354D0F">
            <w:r w:rsidRPr="00354D0F">
              <w:t>TCP</w:t>
            </w:r>
          </w:p>
        </w:tc>
        <w:tc>
          <w:tcPr>
            <w:tcW w:w="0" w:type="auto"/>
            <w:shd w:val="clear" w:color="auto" w:fill="FFFFFF"/>
            <w:vAlign w:val="bottom"/>
            <w:hideMark/>
          </w:tcPr>
          <w:p w14:paraId="1300AA49" w14:textId="77777777" w:rsidR="00354D0F" w:rsidRPr="00354D0F" w:rsidRDefault="00354D0F" w:rsidP="00354D0F">
            <w:r w:rsidRPr="00354D0F">
              <w:t>Envoy</w:t>
            </w:r>
          </w:p>
        </w:tc>
        <w:tc>
          <w:tcPr>
            <w:tcW w:w="0" w:type="auto"/>
            <w:shd w:val="clear" w:color="auto" w:fill="FFFFFF"/>
            <w:vAlign w:val="bottom"/>
            <w:hideMark/>
          </w:tcPr>
          <w:p w14:paraId="1B9176B5" w14:textId="77777777" w:rsidR="00354D0F" w:rsidRPr="00354D0F" w:rsidRDefault="00354D0F" w:rsidP="00354D0F">
            <w:r w:rsidRPr="00354D0F">
              <w:t>Envoy admin port (commands/diagnostics)</w:t>
            </w:r>
          </w:p>
        </w:tc>
      </w:tr>
      <w:tr w:rsidR="00354D0F" w14:paraId="56B9FA7B" w14:textId="77777777" w:rsidTr="00354D0F">
        <w:trPr>
          <w:tblCellSpacing w:w="15" w:type="dxa"/>
        </w:trPr>
        <w:tc>
          <w:tcPr>
            <w:tcW w:w="0" w:type="auto"/>
            <w:shd w:val="clear" w:color="auto" w:fill="FFFFFF"/>
            <w:vAlign w:val="bottom"/>
            <w:hideMark/>
          </w:tcPr>
          <w:p w14:paraId="76E222B4" w14:textId="77777777" w:rsidR="00354D0F" w:rsidRPr="00354D0F" w:rsidRDefault="00354D0F" w:rsidP="00354D0F">
            <w:r w:rsidRPr="00354D0F">
              <w:t>15001</w:t>
            </w:r>
          </w:p>
        </w:tc>
        <w:tc>
          <w:tcPr>
            <w:tcW w:w="0" w:type="auto"/>
            <w:shd w:val="clear" w:color="auto" w:fill="FFFFFF"/>
            <w:vAlign w:val="bottom"/>
            <w:hideMark/>
          </w:tcPr>
          <w:p w14:paraId="5C5A4ECC" w14:textId="77777777" w:rsidR="00354D0F" w:rsidRPr="00354D0F" w:rsidRDefault="00354D0F" w:rsidP="00354D0F">
            <w:r w:rsidRPr="00354D0F">
              <w:t>TCP</w:t>
            </w:r>
          </w:p>
        </w:tc>
        <w:tc>
          <w:tcPr>
            <w:tcW w:w="0" w:type="auto"/>
            <w:shd w:val="clear" w:color="auto" w:fill="FFFFFF"/>
            <w:vAlign w:val="bottom"/>
            <w:hideMark/>
          </w:tcPr>
          <w:p w14:paraId="0F8DC83F" w14:textId="77777777" w:rsidR="00354D0F" w:rsidRPr="00354D0F" w:rsidRDefault="00354D0F" w:rsidP="00354D0F">
            <w:r w:rsidRPr="00354D0F">
              <w:t>Envoy</w:t>
            </w:r>
          </w:p>
        </w:tc>
        <w:tc>
          <w:tcPr>
            <w:tcW w:w="0" w:type="auto"/>
            <w:shd w:val="clear" w:color="auto" w:fill="FFFFFF"/>
            <w:vAlign w:val="bottom"/>
            <w:hideMark/>
          </w:tcPr>
          <w:p w14:paraId="4D47CE16" w14:textId="77777777" w:rsidR="00354D0F" w:rsidRPr="00354D0F" w:rsidRDefault="00354D0F" w:rsidP="00354D0F">
            <w:r w:rsidRPr="00354D0F">
              <w:t>Envoy</w:t>
            </w:r>
          </w:p>
        </w:tc>
      </w:tr>
      <w:tr w:rsidR="00354D0F" w14:paraId="650FD0E1" w14:textId="77777777" w:rsidTr="00354D0F">
        <w:trPr>
          <w:tblCellSpacing w:w="15" w:type="dxa"/>
        </w:trPr>
        <w:tc>
          <w:tcPr>
            <w:tcW w:w="0" w:type="auto"/>
            <w:shd w:val="clear" w:color="auto" w:fill="FFFFFF"/>
            <w:vAlign w:val="bottom"/>
            <w:hideMark/>
          </w:tcPr>
          <w:p w14:paraId="37CB2E61" w14:textId="77777777" w:rsidR="00354D0F" w:rsidRPr="00354D0F" w:rsidRDefault="00354D0F" w:rsidP="00354D0F">
            <w:r w:rsidRPr="00354D0F">
              <w:t>15004</w:t>
            </w:r>
          </w:p>
        </w:tc>
        <w:tc>
          <w:tcPr>
            <w:tcW w:w="0" w:type="auto"/>
            <w:shd w:val="clear" w:color="auto" w:fill="FFFFFF"/>
            <w:vAlign w:val="bottom"/>
            <w:hideMark/>
          </w:tcPr>
          <w:p w14:paraId="08BF1615" w14:textId="77777777" w:rsidR="00354D0F" w:rsidRPr="00354D0F" w:rsidRDefault="00354D0F" w:rsidP="00354D0F">
            <w:r w:rsidRPr="00354D0F">
              <w:t>HTTP</w:t>
            </w:r>
          </w:p>
        </w:tc>
        <w:tc>
          <w:tcPr>
            <w:tcW w:w="0" w:type="auto"/>
            <w:shd w:val="clear" w:color="auto" w:fill="FFFFFF"/>
            <w:vAlign w:val="bottom"/>
            <w:hideMark/>
          </w:tcPr>
          <w:p w14:paraId="25BEEB1D" w14:textId="77777777" w:rsidR="00354D0F" w:rsidRPr="00354D0F" w:rsidRDefault="00354D0F" w:rsidP="00354D0F">
            <w:r w:rsidRPr="00354D0F">
              <w:t>Mixer, Pilot</w:t>
            </w:r>
          </w:p>
        </w:tc>
        <w:tc>
          <w:tcPr>
            <w:tcW w:w="0" w:type="auto"/>
            <w:shd w:val="clear" w:color="auto" w:fill="FFFFFF"/>
            <w:vAlign w:val="bottom"/>
            <w:hideMark/>
          </w:tcPr>
          <w:p w14:paraId="284E75F4" w14:textId="77777777" w:rsidR="00354D0F" w:rsidRPr="00354D0F" w:rsidRDefault="00354D0F" w:rsidP="00354D0F">
            <w:r w:rsidRPr="00354D0F">
              <w:t>Policy/Telemetry - </w:t>
            </w:r>
            <w:proofErr w:type="spellStart"/>
            <w:r w:rsidRPr="00354D0F">
              <w:t>mTLS</w:t>
            </w:r>
            <w:proofErr w:type="spellEnd"/>
          </w:p>
        </w:tc>
      </w:tr>
      <w:tr w:rsidR="00354D0F" w14:paraId="00D28218" w14:textId="77777777" w:rsidTr="00354D0F">
        <w:trPr>
          <w:tblCellSpacing w:w="15" w:type="dxa"/>
        </w:trPr>
        <w:tc>
          <w:tcPr>
            <w:tcW w:w="0" w:type="auto"/>
            <w:shd w:val="clear" w:color="auto" w:fill="FFFFFF"/>
            <w:vAlign w:val="bottom"/>
            <w:hideMark/>
          </w:tcPr>
          <w:p w14:paraId="2ACD2D45" w14:textId="77777777" w:rsidR="00354D0F" w:rsidRPr="00354D0F" w:rsidRDefault="00354D0F" w:rsidP="00354D0F">
            <w:r w:rsidRPr="00354D0F">
              <w:t>15010</w:t>
            </w:r>
          </w:p>
        </w:tc>
        <w:tc>
          <w:tcPr>
            <w:tcW w:w="0" w:type="auto"/>
            <w:shd w:val="clear" w:color="auto" w:fill="FFFFFF"/>
            <w:vAlign w:val="bottom"/>
            <w:hideMark/>
          </w:tcPr>
          <w:p w14:paraId="1C4E6844" w14:textId="77777777" w:rsidR="00354D0F" w:rsidRPr="00354D0F" w:rsidRDefault="00354D0F" w:rsidP="00354D0F">
            <w:r w:rsidRPr="00354D0F">
              <w:t>HTTP</w:t>
            </w:r>
          </w:p>
        </w:tc>
        <w:tc>
          <w:tcPr>
            <w:tcW w:w="0" w:type="auto"/>
            <w:shd w:val="clear" w:color="auto" w:fill="FFFFFF"/>
            <w:vAlign w:val="bottom"/>
            <w:hideMark/>
          </w:tcPr>
          <w:p w14:paraId="0702B506" w14:textId="77777777" w:rsidR="00354D0F" w:rsidRPr="00354D0F" w:rsidRDefault="00354D0F" w:rsidP="00354D0F">
            <w:r w:rsidRPr="00354D0F">
              <w:t>Pilot</w:t>
            </w:r>
          </w:p>
        </w:tc>
        <w:tc>
          <w:tcPr>
            <w:tcW w:w="0" w:type="auto"/>
            <w:shd w:val="clear" w:color="auto" w:fill="FFFFFF"/>
            <w:vAlign w:val="bottom"/>
            <w:hideMark/>
          </w:tcPr>
          <w:p w14:paraId="0DE76320" w14:textId="77777777" w:rsidR="00354D0F" w:rsidRPr="00354D0F" w:rsidRDefault="00354D0F" w:rsidP="00354D0F">
            <w:r w:rsidRPr="00354D0F">
              <w:t>Pilot service - XDS pilot - discovery</w:t>
            </w:r>
          </w:p>
        </w:tc>
      </w:tr>
      <w:tr w:rsidR="00354D0F" w14:paraId="6DBB4262" w14:textId="77777777" w:rsidTr="00354D0F">
        <w:trPr>
          <w:tblCellSpacing w:w="15" w:type="dxa"/>
        </w:trPr>
        <w:tc>
          <w:tcPr>
            <w:tcW w:w="0" w:type="auto"/>
            <w:shd w:val="clear" w:color="auto" w:fill="FFFFFF"/>
            <w:vAlign w:val="bottom"/>
            <w:hideMark/>
          </w:tcPr>
          <w:p w14:paraId="26D5806D" w14:textId="77777777" w:rsidR="00354D0F" w:rsidRPr="00354D0F" w:rsidRDefault="00354D0F" w:rsidP="00354D0F">
            <w:r w:rsidRPr="00354D0F">
              <w:t>15011</w:t>
            </w:r>
          </w:p>
        </w:tc>
        <w:tc>
          <w:tcPr>
            <w:tcW w:w="0" w:type="auto"/>
            <w:shd w:val="clear" w:color="auto" w:fill="FFFFFF"/>
            <w:vAlign w:val="bottom"/>
            <w:hideMark/>
          </w:tcPr>
          <w:p w14:paraId="67ACA7CB" w14:textId="77777777" w:rsidR="00354D0F" w:rsidRPr="00354D0F" w:rsidRDefault="00354D0F" w:rsidP="00354D0F">
            <w:r w:rsidRPr="00354D0F">
              <w:t>TCP</w:t>
            </w:r>
          </w:p>
        </w:tc>
        <w:tc>
          <w:tcPr>
            <w:tcW w:w="0" w:type="auto"/>
            <w:shd w:val="clear" w:color="auto" w:fill="FFFFFF"/>
            <w:vAlign w:val="bottom"/>
            <w:hideMark/>
          </w:tcPr>
          <w:p w14:paraId="65AE060D" w14:textId="77777777" w:rsidR="00354D0F" w:rsidRPr="00354D0F" w:rsidRDefault="00354D0F" w:rsidP="00354D0F">
            <w:r w:rsidRPr="00354D0F">
              <w:t>Pilot</w:t>
            </w:r>
          </w:p>
        </w:tc>
        <w:tc>
          <w:tcPr>
            <w:tcW w:w="0" w:type="auto"/>
            <w:shd w:val="clear" w:color="auto" w:fill="FFFFFF"/>
            <w:vAlign w:val="bottom"/>
            <w:hideMark/>
          </w:tcPr>
          <w:p w14:paraId="602B0713" w14:textId="77777777" w:rsidR="00354D0F" w:rsidRPr="00354D0F" w:rsidRDefault="00354D0F" w:rsidP="00354D0F">
            <w:r w:rsidRPr="00354D0F">
              <w:t>Pilot service - </w:t>
            </w:r>
            <w:proofErr w:type="spellStart"/>
            <w:r w:rsidRPr="00354D0F">
              <w:t>mTLS</w:t>
            </w:r>
            <w:proofErr w:type="spellEnd"/>
            <w:r w:rsidRPr="00354D0F">
              <w:t> - Proxy - discovery</w:t>
            </w:r>
          </w:p>
        </w:tc>
      </w:tr>
      <w:tr w:rsidR="00354D0F" w14:paraId="32F3DA1B" w14:textId="77777777" w:rsidTr="00354D0F">
        <w:trPr>
          <w:tblCellSpacing w:w="15" w:type="dxa"/>
        </w:trPr>
        <w:tc>
          <w:tcPr>
            <w:tcW w:w="0" w:type="auto"/>
            <w:shd w:val="clear" w:color="auto" w:fill="FFFFFF"/>
            <w:vAlign w:val="bottom"/>
            <w:hideMark/>
          </w:tcPr>
          <w:p w14:paraId="43EEABAD" w14:textId="77777777" w:rsidR="00354D0F" w:rsidRPr="00354D0F" w:rsidRDefault="00354D0F" w:rsidP="00354D0F">
            <w:r w:rsidRPr="00354D0F">
              <w:t>15014</w:t>
            </w:r>
          </w:p>
        </w:tc>
        <w:tc>
          <w:tcPr>
            <w:tcW w:w="0" w:type="auto"/>
            <w:shd w:val="clear" w:color="auto" w:fill="FFFFFF"/>
            <w:vAlign w:val="bottom"/>
            <w:hideMark/>
          </w:tcPr>
          <w:p w14:paraId="363CF247" w14:textId="77777777" w:rsidR="00354D0F" w:rsidRPr="00354D0F" w:rsidRDefault="00354D0F" w:rsidP="00354D0F">
            <w:r w:rsidRPr="00354D0F">
              <w:t>HTTP</w:t>
            </w:r>
          </w:p>
        </w:tc>
        <w:tc>
          <w:tcPr>
            <w:tcW w:w="0" w:type="auto"/>
            <w:shd w:val="clear" w:color="auto" w:fill="FFFFFF"/>
            <w:vAlign w:val="bottom"/>
            <w:hideMark/>
          </w:tcPr>
          <w:p w14:paraId="5B274CE2" w14:textId="77777777" w:rsidR="00354D0F" w:rsidRPr="00354D0F" w:rsidRDefault="00354D0F" w:rsidP="00354D0F">
            <w:r w:rsidRPr="00354D0F">
              <w:t>Citadel, Mixer, Pilot</w:t>
            </w:r>
          </w:p>
        </w:tc>
        <w:tc>
          <w:tcPr>
            <w:tcW w:w="0" w:type="auto"/>
            <w:shd w:val="clear" w:color="auto" w:fill="FFFFFF"/>
            <w:vAlign w:val="bottom"/>
            <w:hideMark/>
          </w:tcPr>
          <w:p w14:paraId="0DBD51B2" w14:textId="77777777" w:rsidR="00354D0F" w:rsidRPr="00354D0F" w:rsidRDefault="00354D0F" w:rsidP="00354D0F">
            <w:r w:rsidRPr="00354D0F">
              <w:t>Control plane monitoring</w:t>
            </w:r>
          </w:p>
        </w:tc>
      </w:tr>
      <w:tr w:rsidR="00354D0F" w14:paraId="134A8626" w14:textId="77777777" w:rsidTr="00354D0F">
        <w:trPr>
          <w:tblCellSpacing w:w="15" w:type="dxa"/>
        </w:trPr>
        <w:tc>
          <w:tcPr>
            <w:tcW w:w="0" w:type="auto"/>
            <w:shd w:val="clear" w:color="auto" w:fill="FFFFFF"/>
            <w:vAlign w:val="bottom"/>
            <w:hideMark/>
          </w:tcPr>
          <w:p w14:paraId="5002F960" w14:textId="77777777" w:rsidR="00354D0F" w:rsidRPr="00354D0F" w:rsidRDefault="00354D0F" w:rsidP="00354D0F">
            <w:r w:rsidRPr="00354D0F">
              <w:t>15030</w:t>
            </w:r>
          </w:p>
        </w:tc>
        <w:tc>
          <w:tcPr>
            <w:tcW w:w="0" w:type="auto"/>
            <w:shd w:val="clear" w:color="auto" w:fill="FFFFFF"/>
            <w:vAlign w:val="bottom"/>
            <w:hideMark/>
          </w:tcPr>
          <w:p w14:paraId="1D25C13A" w14:textId="77777777" w:rsidR="00354D0F" w:rsidRPr="00354D0F" w:rsidRDefault="00354D0F" w:rsidP="00354D0F">
            <w:r w:rsidRPr="00354D0F">
              <w:t>TCP</w:t>
            </w:r>
          </w:p>
        </w:tc>
        <w:tc>
          <w:tcPr>
            <w:tcW w:w="0" w:type="auto"/>
            <w:shd w:val="clear" w:color="auto" w:fill="FFFFFF"/>
            <w:vAlign w:val="bottom"/>
            <w:hideMark/>
          </w:tcPr>
          <w:p w14:paraId="4C729062" w14:textId="77777777" w:rsidR="00354D0F" w:rsidRPr="00354D0F" w:rsidRDefault="00354D0F" w:rsidP="00354D0F">
            <w:r w:rsidRPr="00354D0F">
              <w:t>Prometheus</w:t>
            </w:r>
          </w:p>
        </w:tc>
        <w:tc>
          <w:tcPr>
            <w:tcW w:w="0" w:type="auto"/>
            <w:shd w:val="clear" w:color="auto" w:fill="FFFFFF"/>
            <w:vAlign w:val="bottom"/>
            <w:hideMark/>
          </w:tcPr>
          <w:p w14:paraId="6219CFEC" w14:textId="77777777" w:rsidR="00354D0F" w:rsidRPr="00354D0F" w:rsidRDefault="00354D0F" w:rsidP="00354D0F">
            <w:r w:rsidRPr="00354D0F">
              <w:t>Prometheus</w:t>
            </w:r>
          </w:p>
        </w:tc>
      </w:tr>
      <w:tr w:rsidR="00354D0F" w14:paraId="356EC0AA" w14:textId="77777777" w:rsidTr="00354D0F">
        <w:trPr>
          <w:tblCellSpacing w:w="15" w:type="dxa"/>
        </w:trPr>
        <w:tc>
          <w:tcPr>
            <w:tcW w:w="0" w:type="auto"/>
            <w:shd w:val="clear" w:color="auto" w:fill="FFFFFF"/>
            <w:vAlign w:val="bottom"/>
            <w:hideMark/>
          </w:tcPr>
          <w:p w14:paraId="2D092B7C" w14:textId="77777777" w:rsidR="00354D0F" w:rsidRPr="00354D0F" w:rsidRDefault="00354D0F" w:rsidP="00354D0F">
            <w:r w:rsidRPr="00354D0F">
              <w:t>15090</w:t>
            </w:r>
          </w:p>
        </w:tc>
        <w:tc>
          <w:tcPr>
            <w:tcW w:w="0" w:type="auto"/>
            <w:shd w:val="clear" w:color="auto" w:fill="FFFFFF"/>
            <w:vAlign w:val="bottom"/>
            <w:hideMark/>
          </w:tcPr>
          <w:p w14:paraId="53D5F90E" w14:textId="77777777" w:rsidR="00354D0F" w:rsidRPr="00354D0F" w:rsidRDefault="00354D0F" w:rsidP="00354D0F">
            <w:r w:rsidRPr="00354D0F">
              <w:t>HTTP</w:t>
            </w:r>
          </w:p>
        </w:tc>
        <w:tc>
          <w:tcPr>
            <w:tcW w:w="0" w:type="auto"/>
            <w:shd w:val="clear" w:color="auto" w:fill="FFFFFF"/>
            <w:vAlign w:val="bottom"/>
            <w:hideMark/>
          </w:tcPr>
          <w:p w14:paraId="52C07317" w14:textId="77777777" w:rsidR="00354D0F" w:rsidRPr="00354D0F" w:rsidRDefault="00354D0F" w:rsidP="00354D0F">
            <w:r w:rsidRPr="00354D0F">
              <w:t>Mixer</w:t>
            </w:r>
          </w:p>
        </w:tc>
        <w:tc>
          <w:tcPr>
            <w:tcW w:w="0" w:type="auto"/>
            <w:shd w:val="clear" w:color="auto" w:fill="FFFFFF"/>
            <w:vAlign w:val="bottom"/>
            <w:hideMark/>
          </w:tcPr>
          <w:p w14:paraId="3C0C0D80" w14:textId="77777777" w:rsidR="00354D0F" w:rsidRPr="00354D0F" w:rsidRDefault="00354D0F" w:rsidP="00354D0F">
            <w:r w:rsidRPr="00354D0F">
              <w:t>Proxy</w:t>
            </w:r>
          </w:p>
        </w:tc>
      </w:tr>
      <w:tr w:rsidR="00354D0F" w14:paraId="1F6A7C64" w14:textId="77777777" w:rsidTr="00354D0F">
        <w:trPr>
          <w:tblCellSpacing w:w="15" w:type="dxa"/>
        </w:trPr>
        <w:tc>
          <w:tcPr>
            <w:tcW w:w="0" w:type="auto"/>
            <w:shd w:val="clear" w:color="auto" w:fill="FFFFFF"/>
            <w:vAlign w:val="bottom"/>
            <w:hideMark/>
          </w:tcPr>
          <w:p w14:paraId="74E21970" w14:textId="77777777" w:rsidR="00354D0F" w:rsidRPr="00354D0F" w:rsidRDefault="00354D0F" w:rsidP="00354D0F">
            <w:r w:rsidRPr="00354D0F">
              <w:t>42422</w:t>
            </w:r>
          </w:p>
        </w:tc>
        <w:tc>
          <w:tcPr>
            <w:tcW w:w="0" w:type="auto"/>
            <w:shd w:val="clear" w:color="auto" w:fill="FFFFFF"/>
            <w:vAlign w:val="bottom"/>
            <w:hideMark/>
          </w:tcPr>
          <w:p w14:paraId="20F6DC2B" w14:textId="77777777" w:rsidR="00354D0F" w:rsidRPr="00354D0F" w:rsidRDefault="00354D0F" w:rsidP="00354D0F">
            <w:r w:rsidRPr="00354D0F">
              <w:t>TCP</w:t>
            </w:r>
          </w:p>
        </w:tc>
        <w:tc>
          <w:tcPr>
            <w:tcW w:w="0" w:type="auto"/>
            <w:shd w:val="clear" w:color="auto" w:fill="FFFFFF"/>
            <w:vAlign w:val="bottom"/>
            <w:hideMark/>
          </w:tcPr>
          <w:p w14:paraId="3969287A" w14:textId="77777777" w:rsidR="00354D0F" w:rsidRPr="00354D0F" w:rsidRDefault="00354D0F" w:rsidP="00354D0F">
            <w:r w:rsidRPr="00354D0F">
              <w:t>Mixer</w:t>
            </w:r>
          </w:p>
        </w:tc>
        <w:tc>
          <w:tcPr>
            <w:tcW w:w="0" w:type="auto"/>
            <w:shd w:val="clear" w:color="auto" w:fill="FFFFFF"/>
            <w:vAlign w:val="bottom"/>
            <w:hideMark/>
          </w:tcPr>
          <w:p w14:paraId="12429568" w14:textId="77777777" w:rsidR="00354D0F" w:rsidRPr="00354D0F" w:rsidRDefault="00354D0F" w:rsidP="00354D0F">
            <w:r w:rsidRPr="00354D0F">
              <w:t>Telemetry - Prometheus</w:t>
            </w:r>
          </w:p>
        </w:tc>
      </w:tr>
    </w:tbl>
    <w:p w14:paraId="3AEC1B97" w14:textId="77777777" w:rsidR="00354D0F" w:rsidRDefault="00354D0F" w:rsidP="00354D0F">
      <w:pPr>
        <w:pStyle w:val="Heading1"/>
        <w:rPr>
          <w:sz w:val="36"/>
        </w:rPr>
      </w:pPr>
      <w:r>
        <w:lastRenderedPageBreak/>
        <w:t>Download and prepare for the installation</w:t>
      </w:r>
    </w:p>
    <w:p w14:paraId="0E75EB58" w14:textId="77777777" w:rsidR="00395D3F" w:rsidRDefault="00395D3F" w:rsidP="00395D3F">
      <w:pPr>
        <w:pStyle w:val="NormalWeb"/>
        <w:shd w:val="clear" w:color="auto" w:fill="FFFFFF"/>
        <w:spacing w:before="0" w:beforeAutospacing="0" w:after="0" w:afterAutospacing="0"/>
        <w:textAlignment w:val="baseline"/>
        <w:rPr>
          <w:rFonts w:ascii="Arial" w:hAnsi="Arial" w:cs="Arial"/>
          <w:color w:val="535F61"/>
          <w:sz w:val="27"/>
          <w:szCs w:val="27"/>
        </w:rPr>
      </w:pPr>
      <w:proofErr w:type="spellStart"/>
      <w:r w:rsidRPr="00395D3F">
        <w:t>Istio</w:t>
      </w:r>
      <w:proofErr w:type="spellEnd"/>
      <w:r w:rsidRPr="00395D3F">
        <w:t xml:space="preserve"> is installed in its own </w:t>
      </w:r>
      <w:proofErr w:type="spellStart"/>
      <w:r w:rsidRPr="00395D3F">
        <w:t>istio</w:t>
      </w:r>
      <w:proofErr w:type="spellEnd"/>
      <w:r w:rsidRPr="00395D3F">
        <w:t>-system namespace and can manage services from all other namespaces</w:t>
      </w:r>
      <w:r>
        <w:rPr>
          <w:rFonts w:ascii="Arial" w:hAnsi="Arial" w:cs="Arial"/>
          <w:color w:val="535F61"/>
          <w:sz w:val="27"/>
          <w:szCs w:val="27"/>
        </w:rPr>
        <w:t>.</w:t>
      </w:r>
    </w:p>
    <w:p w14:paraId="5CD234F5" w14:textId="77777777" w:rsidR="00395D3F" w:rsidRPr="00395D3F" w:rsidRDefault="00395D3F" w:rsidP="00395D3F">
      <w:pPr>
        <w:pStyle w:val="ListParagraph"/>
        <w:numPr>
          <w:ilvl w:val="0"/>
          <w:numId w:val="34"/>
        </w:numPr>
      </w:pPr>
      <w:r w:rsidRPr="00395D3F">
        <w:t>Go to the </w:t>
      </w:r>
      <w:proofErr w:type="spellStart"/>
      <w:r w:rsidR="00245F1B">
        <w:fldChar w:fldCharType="begin"/>
      </w:r>
      <w:r w:rsidR="00245F1B">
        <w:instrText xml:space="preserve"> HYPERLINK "https://github.com/istio/istio/releases" \t "_blank" </w:instrText>
      </w:r>
      <w:r w:rsidR="00245F1B">
        <w:fldChar w:fldCharType="separate"/>
      </w:r>
      <w:r w:rsidRPr="00395D3F">
        <w:rPr>
          <w:rStyle w:val="Hyperlink"/>
        </w:rPr>
        <w:t>Istio</w:t>
      </w:r>
      <w:proofErr w:type="spellEnd"/>
      <w:r w:rsidRPr="00395D3F">
        <w:rPr>
          <w:rStyle w:val="Hyperlink"/>
        </w:rPr>
        <w:t xml:space="preserve"> release</w:t>
      </w:r>
      <w:r w:rsidR="00245F1B">
        <w:rPr>
          <w:rStyle w:val="Hyperlink"/>
        </w:rPr>
        <w:fldChar w:fldCharType="end"/>
      </w:r>
      <w:r w:rsidRPr="00395D3F">
        <w:t xml:space="preserve"> page to download the installation file corresponding to your OS. On a </w:t>
      </w:r>
      <w:proofErr w:type="spellStart"/>
      <w:r w:rsidRPr="00395D3F">
        <w:t>macOS</w:t>
      </w:r>
      <w:proofErr w:type="spellEnd"/>
      <w:r w:rsidRPr="00395D3F">
        <w:t xml:space="preserve"> or Linux system, you can run the following command to download and extract the latest release automatically:</w:t>
      </w:r>
    </w:p>
    <w:p w14:paraId="0746785E" w14:textId="77777777" w:rsidR="00395D3F" w:rsidRPr="00395D3F" w:rsidRDefault="00395D3F" w:rsidP="00395D3F">
      <w:pPr>
        <w:pStyle w:val="output"/>
      </w:pPr>
      <w:r w:rsidRPr="00395D3F">
        <w:t xml:space="preserve">$ </w:t>
      </w:r>
      <w:proofErr w:type="gramStart"/>
      <w:r w:rsidRPr="00395D3F">
        <w:rPr>
          <w:rStyle w:val="token"/>
        </w:rPr>
        <w:t>curl</w:t>
      </w:r>
      <w:proofErr w:type="gramEnd"/>
      <w:r w:rsidRPr="00395D3F">
        <w:t xml:space="preserve"> -L https://git.io/getLatestIstio </w:t>
      </w:r>
      <w:r w:rsidRPr="00395D3F">
        <w:rPr>
          <w:rStyle w:val="token"/>
        </w:rPr>
        <w:t>|</w:t>
      </w:r>
      <w:r w:rsidRPr="00395D3F">
        <w:t xml:space="preserve"> ISTIO_VERSION</w:t>
      </w:r>
      <w:r w:rsidRPr="00395D3F">
        <w:rPr>
          <w:rStyle w:val="token"/>
        </w:rPr>
        <w:t>=</w:t>
      </w:r>
      <w:r w:rsidRPr="00395D3F">
        <w:t xml:space="preserve">1.1.1 </w:t>
      </w:r>
      <w:proofErr w:type="spellStart"/>
      <w:r w:rsidRPr="00395D3F">
        <w:t>sh</w:t>
      </w:r>
      <w:proofErr w:type="spellEnd"/>
      <w:r w:rsidRPr="00395D3F">
        <w:t xml:space="preserve"> -</w:t>
      </w:r>
    </w:p>
    <w:p w14:paraId="35846E10" w14:textId="77777777" w:rsidR="00395D3F" w:rsidRPr="00395D3F" w:rsidRDefault="00395D3F" w:rsidP="00395D3F">
      <w:r w:rsidRPr="00395D3F">
        <w:t xml:space="preserve">Move to the </w:t>
      </w:r>
      <w:proofErr w:type="spellStart"/>
      <w:r w:rsidRPr="00395D3F">
        <w:t>Istio</w:t>
      </w:r>
      <w:proofErr w:type="spellEnd"/>
      <w:r w:rsidRPr="00395D3F">
        <w:t xml:space="preserve"> package directory. For example, if the package is istio-1.1.1:</w:t>
      </w:r>
    </w:p>
    <w:p w14:paraId="347F3354" w14:textId="77777777" w:rsidR="00395D3F" w:rsidRPr="00395D3F" w:rsidRDefault="00395D3F" w:rsidP="00395D3F">
      <w:pPr>
        <w:pStyle w:val="output"/>
      </w:pPr>
      <w:r w:rsidRPr="00395D3F">
        <w:t xml:space="preserve">$ </w:t>
      </w:r>
      <w:proofErr w:type="gramStart"/>
      <w:r w:rsidRPr="00395D3F">
        <w:t>cd</w:t>
      </w:r>
      <w:proofErr w:type="gramEnd"/>
      <w:r w:rsidRPr="00395D3F">
        <w:t xml:space="preserve"> istio-1.1.1</w:t>
      </w:r>
    </w:p>
    <w:p w14:paraId="0EE0FD5A" w14:textId="77777777" w:rsidR="00395D3F" w:rsidRPr="00395D3F" w:rsidRDefault="00395D3F" w:rsidP="00395D3F">
      <w:r w:rsidRPr="00395D3F">
        <w:t>The installation directory contains:</w:t>
      </w:r>
    </w:p>
    <w:p w14:paraId="68642562" w14:textId="77777777" w:rsidR="00395D3F" w:rsidRPr="00395D3F" w:rsidRDefault="00395D3F" w:rsidP="00395D3F">
      <w:pPr>
        <w:pStyle w:val="ListParagraph"/>
        <w:numPr>
          <w:ilvl w:val="0"/>
          <w:numId w:val="35"/>
        </w:numPr>
      </w:pPr>
      <w:r w:rsidRPr="00395D3F">
        <w:t xml:space="preserve">Installation YAML files for </w:t>
      </w:r>
      <w:proofErr w:type="spellStart"/>
      <w:r w:rsidRPr="00395D3F">
        <w:t>Kubernetes</w:t>
      </w:r>
      <w:proofErr w:type="spellEnd"/>
      <w:r w:rsidRPr="00395D3F">
        <w:t xml:space="preserve"> in install/</w:t>
      </w:r>
    </w:p>
    <w:p w14:paraId="64FB0993" w14:textId="77777777" w:rsidR="00395D3F" w:rsidRPr="00395D3F" w:rsidRDefault="00395D3F" w:rsidP="00395D3F">
      <w:pPr>
        <w:pStyle w:val="ListParagraph"/>
        <w:numPr>
          <w:ilvl w:val="0"/>
          <w:numId w:val="35"/>
        </w:numPr>
      </w:pPr>
      <w:r w:rsidRPr="00395D3F">
        <w:t>Sample applications in samples/</w:t>
      </w:r>
    </w:p>
    <w:p w14:paraId="0DAB389A" w14:textId="77777777" w:rsidR="00395D3F" w:rsidRPr="00395D3F" w:rsidRDefault="00395D3F" w:rsidP="00395D3F">
      <w:pPr>
        <w:pStyle w:val="ListParagraph"/>
        <w:numPr>
          <w:ilvl w:val="0"/>
          <w:numId w:val="35"/>
        </w:numPr>
      </w:pPr>
      <w:r w:rsidRPr="00395D3F">
        <w:t>The </w:t>
      </w:r>
      <w:proofErr w:type="spellStart"/>
      <w:r w:rsidRPr="00395D3F">
        <w:t>istioctl</w:t>
      </w:r>
      <w:proofErr w:type="spellEnd"/>
      <w:r w:rsidRPr="00395D3F">
        <w:t> client binary in the bin/ directory. </w:t>
      </w:r>
      <w:proofErr w:type="spellStart"/>
      <w:proofErr w:type="gramStart"/>
      <w:r w:rsidRPr="00395D3F">
        <w:t>istioctl</w:t>
      </w:r>
      <w:proofErr w:type="spellEnd"/>
      <w:proofErr w:type="gramEnd"/>
      <w:r w:rsidRPr="00395D3F">
        <w:t> is used when manually injecting Envoy as a sidecar proxy.</w:t>
      </w:r>
    </w:p>
    <w:p w14:paraId="7CA72A82" w14:textId="77777777" w:rsidR="00395D3F" w:rsidRPr="00395D3F" w:rsidRDefault="00395D3F" w:rsidP="00395D3F">
      <w:r w:rsidRPr="00395D3F">
        <w:t>The </w:t>
      </w:r>
      <w:proofErr w:type="spellStart"/>
      <w:r w:rsidRPr="00395D3F">
        <w:t>istio.VERSION</w:t>
      </w:r>
      <w:proofErr w:type="spellEnd"/>
      <w:r w:rsidRPr="00395D3F">
        <w:t> configuration file</w:t>
      </w:r>
    </w:p>
    <w:p w14:paraId="3416B0C4" w14:textId="77777777" w:rsidR="00395D3F" w:rsidRPr="00395D3F" w:rsidRDefault="00395D3F" w:rsidP="00395D3F">
      <w:r w:rsidRPr="00395D3F">
        <w:t>Add the </w:t>
      </w:r>
      <w:proofErr w:type="spellStart"/>
      <w:r w:rsidRPr="00395D3F">
        <w:t>istioctl</w:t>
      </w:r>
      <w:proofErr w:type="spellEnd"/>
      <w:r w:rsidRPr="00395D3F">
        <w:t xml:space="preserve"> client to your PATH environment variable, on a </w:t>
      </w:r>
      <w:proofErr w:type="spellStart"/>
      <w:r w:rsidRPr="00395D3F">
        <w:t>macOS</w:t>
      </w:r>
      <w:proofErr w:type="spellEnd"/>
      <w:r w:rsidRPr="00395D3F">
        <w:t xml:space="preserve"> or Linux system:</w:t>
      </w:r>
    </w:p>
    <w:p w14:paraId="65882CA3" w14:textId="77777777" w:rsidR="00395D3F" w:rsidRPr="00395D3F" w:rsidRDefault="00395D3F" w:rsidP="00395D3F">
      <w:pPr>
        <w:pStyle w:val="output"/>
      </w:pPr>
      <w:r w:rsidRPr="00395D3F">
        <w:t>$ export PATH=$PWD/bin</w:t>
      </w:r>
      <w:proofErr w:type="gramStart"/>
      <w:r w:rsidRPr="00395D3F">
        <w:t>:$</w:t>
      </w:r>
      <w:proofErr w:type="gramEnd"/>
      <w:r w:rsidRPr="00395D3F">
        <w:t>PATH</w:t>
      </w:r>
    </w:p>
    <w:p w14:paraId="42BF7B4C" w14:textId="220EE723" w:rsidR="00FA39AF" w:rsidRDefault="00395D3F" w:rsidP="00395D3F">
      <w:pPr>
        <w:pStyle w:val="Heading1"/>
      </w:pPr>
      <w:r>
        <w:t>installation steps</w:t>
      </w:r>
    </w:p>
    <w:p w14:paraId="30C5E5BC" w14:textId="19351898" w:rsidR="00395D3F" w:rsidRDefault="009D0010" w:rsidP="00395D3F">
      <w:pPr>
        <w:rPr>
          <w:rFonts w:ascii="Arial" w:hAnsi="Arial" w:cs="Arial"/>
          <w:color w:val="535F61"/>
          <w:shd w:val="clear" w:color="auto" w:fill="FFFFFF"/>
        </w:rPr>
      </w:pPr>
      <w:r w:rsidRPr="009D0010">
        <w:t xml:space="preserve">Install all the </w:t>
      </w:r>
      <w:proofErr w:type="spellStart"/>
      <w:r w:rsidRPr="009D0010">
        <w:t>Istio</w:t>
      </w:r>
      <w:proofErr w:type="spellEnd"/>
      <w:r w:rsidRPr="009D0010">
        <w:t> </w:t>
      </w:r>
      <w:hyperlink r:id="rId25" w:anchor="customresourcedefinitions" w:tgtFrame="_blank" w:history="1">
        <w:r w:rsidRPr="009D0010">
          <w:rPr>
            <w:rStyle w:val="Hyperlink"/>
          </w:rPr>
          <w:t>Custom Resource Definitions</w:t>
        </w:r>
      </w:hyperlink>
      <w:r w:rsidRPr="009D0010">
        <w:t> (CRDs) using </w:t>
      </w:r>
      <w:proofErr w:type="spellStart"/>
      <w:r w:rsidRPr="009D0010">
        <w:t>kubectl</w:t>
      </w:r>
      <w:proofErr w:type="spellEnd"/>
      <w:r w:rsidRPr="009D0010">
        <w:t xml:space="preserve"> apply, and wait a few seconds for the CRDs to be committed in the </w:t>
      </w:r>
      <w:proofErr w:type="spellStart"/>
      <w:r w:rsidRPr="009D0010">
        <w:t>Kubernetes</w:t>
      </w:r>
      <w:proofErr w:type="spellEnd"/>
      <w:r w:rsidRPr="009D0010">
        <w:t xml:space="preserve"> API-server</w:t>
      </w:r>
      <w:r>
        <w:rPr>
          <w:rFonts w:ascii="Arial" w:hAnsi="Arial" w:cs="Arial"/>
          <w:color w:val="535F61"/>
          <w:shd w:val="clear" w:color="auto" w:fill="FFFFFF"/>
        </w:rPr>
        <w:t>:</w:t>
      </w:r>
    </w:p>
    <w:p w14:paraId="24FD346C" w14:textId="38A53CA8" w:rsidR="009D0010" w:rsidRDefault="009D0010" w:rsidP="009D0010">
      <w:pPr>
        <w:pStyle w:val="output"/>
        <w:rPr>
          <w:rStyle w:val="token"/>
          <w:color w:val="0077AA"/>
          <w:sz w:val="17"/>
          <w:szCs w:val="17"/>
          <w:bdr w:val="none" w:sz="0" w:space="0" w:color="auto" w:frame="1"/>
          <w:shd w:val="clear" w:color="auto" w:fill="FFFFFF"/>
        </w:rPr>
      </w:pPr>
      <w:r>
        <w:rPr>
          <w:shd w:val="clear" w:color="auto" w:fill="FFFFFF"/>
        </w:rPr>
        <w:t xml:space="preserve">$ </w:t>
      </w:r>
      <w:proofErr w:type="gramStart"/>
      <w:r>
        <w:rPr>
          <w:rStyle w:val="token"/>
          <w:color w:val="0077AA"/>
          <w:sz w:val="17"/>
          <w:szCs w:val="17"/>
          <w:bdr w:val="none" w:sz="0" w:space="0" w:color="auto" w:frame="1"/>
          <w:shd w:val="clear" w:color="auto" w:fill="FFFFFF"/>
        </w:rPr>
        <w:t>for</w:t>
      </w:r>
      <w:proofErr w:type="gramEnd"/>
      <w:r>
        <w:rPr>
          <w:shd w:val="clear" w:color="auto" w:fill="FFFFFF"/>
        </w:rPr>
        <w:t xml:space="preserve"> </w:t>
      </w:r>
      <w:proofErr w:type="spellStart"/>
      <w:r>
        <w:rPr>
          <w:shd w:val="clear" w:color="auto" w:fill="FFFFFF"/>
        </w:rPr>
        <w:t>i</w:t>
      </w:r>
      <w:proofErr w:type="spellEnd"/>
      <w:r>
        <w:rPr>
          <w:shd w:val="clear" w:color="auto" w:fill="FFFFFF"/>
        </w:rPr>
        <w:t xml:space="preserve"> </w:t>
      </w:r>
      <w:r>
        <w:rPr>
          <w:rStyle w:val="token"/>
          <w:color w:val="0077AA"/>
          <w:sz w:val="17"/>
          <w:szCs w:val="17"/>
          <w:bdr w:val="none" w:sz="0" w:space="0" w:color="auto" w:frame="1"/>
          <w:shd w:val="clear" w:color="auto" w:fill="FFFFFF"/>
        </w:rPr>
        <w:t>in</w:t>
      </w:r>
      <w:r>
        <w:rPr>
          <w:shd w:val="clear" w:color="auto" w:fill="FFFFFF"/>
        </w:rPr>
        <w:t xml:space="preserve"> install/</w:t>
      </w:r>
      <w:proofErr w:type="spellStart"/>
      <w:r>
        <w:rPr>
          <w:shd w:val="clear" w:color="auto" w:fill="FFFFFF"/>
        </w:rPr>
        <w:t>kubernetes</w:t>
      </w:r>
      <w:proofErr w:type="spellEnd"/>
      <w:r>
        <w:rPr>
          <w:shd w:val="clear" w:color="auto" w:fill="FFFFFF"/>
        </w:rPr>
        <w:t>/helm/</w:t>
      </w:r>
      <w:proofErr w:type="spellStart"/>
      <w:r>
        <w:rPr>
          <w:shd w:val="clear" w:color="auto" w:fill="FFFFFF"/>
        </w:rPr>
        <w:t>istio-init</w:t>
      </w:r>
      <w:proofErr w:type="spellEnd"/>
      <w:r>
        <w:rPr>
          <w:shd w:val="clear" w:color="auto" w:fill="FFFFFF"/>
        </w:rPr>
        <w:t>/files/</w:t>
      </w:r>
      <w:proofErr w:type="spellStart"/>
      <w:r>
        <w:rPr>
          <w:shd w:val="clear" w:color="auto" w:fill="FFFFFF"/>
        </w:rPr>
        <w:t>crd</w:t>
      </w:r>
      <w:proofErr w:type="spellEnd"/>
      <w:r>
        <w:rPr>
          <w:shd w:val="clear" w:color="auto" w:fill="FFFFFF"/>
        </w:rPr>
        <w:t>*</w:t>
      </w:r>
      <w:proofErr w:type="spellStart"/>
      <w:r>
        <w:rPr>
          <w:shd w:val="clear" w:color="auto" w:fill="FFFFFF"/>
        </w:rPr>
        <w:t>yaml</w:t>
      </w:r>
      <w:proofErr w:type="spellEnd"/>
      <w:r>
        <w:rPr>
          <w:rStyle w:val="token"/>
          <w:color w:val="999999"/>
          <w:sz w:val="17"/>
          <w:szCs w:val="17"/>
          <w:bdr w:val="none" w:sz="0" w:space="0" w:color="auto" w:frame="1"/>
          <w:shd w:val="clear" w:color="auto" w:fill="FFFFFF"/>
        </w:rPr>
        <w:t>;</w:t>
      </w:r>
      <w:r>
        <w:rPr>
          <w:shd w:val="clear" w:color="auto" w:fill="FFFFFF"/>
        </w:rPr>
        <w:t xml:space="preserve"> </w:t>
      </w:r>
      <w:r>
        <w:rPr>
          <w:rStyle w:val="token"/>
          <w:color w:val="0077AA"/>
          <w:sz w:val="17"/>
          <w:szCs w:val="17"/>
          <w:bdr w:val="none" w:sz="0" w:space="0" w:color="auto" w:frame="1"/>
          <w:shd w:val="clear" w:color="auto" w:fill="FFFFFF"/>
        </w:rPr>
        <w:t>do</w:t>
      </w:r>
      <w:r>
        <w:rPr>
          <w:shd w:val="clear" w:color="auto" w:fill="FFFFFF"/>
        </w:rPr>
        <w:t xml:space="preserve"> </w:t>
      </w:r>
      <w:proofErr w:type="spellStart"/>
      <w:r>
        <w:rPr>
          <w:rStyle w:val="token"/>
          <w:color w:val="DD4A68"/>
          <w:sz w:val="17"/>
          <w:szCs w:val="17"/>
          <w:bdr w:val="none" w:sz="0" w:space="0" w:color="auto" w:frame="1"/>
          <w:shd w:val="clear" w:color="auto" w:fill="FFFFFF"/>
        </w:rPr>
        <w:t>kubectl</w:t>
      </w:r>
      <w:proofErr w:type="spellEnd"/>
      <w:r>
        <w:rPr>
          <w:shd w:val="clear" w:color="auto" w:fill="FFFFFF"/>
        </w:rPr>
        <w:t xml:space="preserve"> apply -f </w:t>
      </w:r>
      <w:r>
        <w:rPr>
          <w:rStyle w:val="token"/>
          <w:color w:val="EE9900"/>
          <w:sz w:val="17"/>
          <w:szCs w:val="17"/>
          <w:bdr w:val="none" w:sz="0" w:space="0" w:color="auto" w:frame="1"/>
          <w:shd w:val="clear" w:color="auto" w:fill="FFFFFF"/>
        </w:rPr>
        <w:t>$</w:t>
      </w:r>
      <w:proofErr w:type="spellStart"/>
      <w:r>
        <w:rPr>
          <w:rStyle w:val="token"/>
          <w:color w:val="EE9900"/>
          <w:sz w:val="17"/>
          <w:szCs w:val="17"/>
          <w:bdr w:val="none" w:sz="0" w:space="0" w:color="auto" w:frame="1"/>
          <w:shd w:val="clear" w:color="auto" w:fill="FFFFFF"/>
        </w:rPr>
        <w:t>i</w:t>
      </w:r>
      <w:proofErr w:type="spellEnd"/>
      <w:r>
        <w:rPr>
          <w:rStyle w:val="token"/>
          <w:color w:val="999999"/>
          <w:sz w:val="17"/>
          <w:szCs w:val="17"/>
          <w:bdr w:val="none" w:sz="0" w:space="0" w:color="auto" w:frame="1"/>
          <w:shd w:val="clear" w:color="auto" w:fill="FFFFFF"/>
        </w:rPr>
        <w:t>;</w:t>
      </w:r>
      <w:r>
        <w:rPr>
          <w:shd w:val="clear" w:color="auto" w:fill="FFFFFF"/>
        </w:rPr>
        <w:t xml:space="preserve"> </w:t>
      </w:r>
      <w:r>
        <w:rPr>
          <w:rStyle w:val="token"/>
          <w:color w:val="0077AA"/>
          <w:sz w:val="17"/>
          <w:szCs w:val="17"/>
          <w:bdr w:val="none" w:sz="0" w:space="0" w:color="auto" w:frame="1"/>
          <w:shd w:val="clear" w:color="auto" w:fill="FFFFFF"/>
        </w:rPr>
        <w:t>done</w:t>
      </w:r>
    </w:p>
    <w:p w14:paraId="3614DB1D" w14:textId="1DF4983E" w:rsidR="009D0010" w:rsidRDefault="009D0010" w:rsidP="009D0010">
      <w:pPr>
        <w:rPr>
          <w:b/>
        </w:rPr>
      </w:pPr>
      <w:r w:rsidRPr="009D0010">
        <w:rPr>
          <w:b/>
        </w:rPr>
        <w:t>Install one of the following variants of the demo profile</w:t>
      </w:r>
    </w:p>
    <w:p w14:paraId="169BBBF4" w14:textId="5AF082AB" w:rsidR="009D0010" w:rsidRPr="009D0010" w:rsidRDefault="009D0010" w:rsidP="009D0010">
      <w:pPr>
        <w:rPr>
          <w:b/>
          <w:u w:val="single"/>
        </w:rPr>
      </w:pPr>
      <w:r>
        <w:rPr>
          <w:b/>
          <w:u w:val="single"/>
        </w:rPr>
        <w:t>P</w:t>
      </w:r>
      <w:r w:rsidRPr="009D0010">
        <w:rPr>
          <w:b/>
          <w:u w:val="single"/>
        </w:rPr>
        <w:t>ermissive mutual TLS</w:t>
      </w:r>
    </w:p>
    <w:p w14:paraId="2FC36114" w14:textId="0643C984" w:rsidR="009D0010" w:rsidRPr="009D0010" w:rsidRDefault="009D0010" w:rsidP="009D0010">
      <w:r w:rsidRPr="009D0010">
        <w:t xml:space="preserve">When using the </w:t>
      </w:r>
      <w:r w:rsidRPr="009D0010">
        <w:rPr>
          <w:b/>
        </w:rPr>
        <w:t>permissive mutual TLS</w:t>
      </w:r>
      <w:r w:rsidRPr="009D0010">
        <w:t xml:space="preserve"> mode, all services accept both plain text and mutual TLS traffic. Clients send plain text traffic unless configured for </w:t>
      </w:r>
      <w:hyperlink r:id="rId26" w:anchor="configure-clients-to-send-mutual-tls-traffic" w:history="1">
        <w:r w:rsidRPr="009D0010">
          <w:rPr>
            <w:rStyle w:val="Hyperlink"/>
          </w:rPr>
          <w:t>mutual migration</w:t>
        </w:r>
      </w:hyperlink>
      <w:r w:rsidRPr="009D0010">
        <w:t>. Visit our </w:t>
      </w:r>
      <w:hyperlink r:id="rId27" w:anchor="permissive-mode" w:history="1">
        <w:r w:rsidRPr="009D0010">
          <w:rPr>
            <w:rStyle w:val="Hyperlink"/>
          </w:rPr>
          <w:t>mutual TLS permissive mode page</w:t>
        </w:r>
      </w:hyperlink>
      <w:r w:rsidRPr="009D0010">
        <w:t> for more information.</w:t>
      </w:r>
    </w:p>
    <w:p w14:paraId="757007B7" w14:textId="77777777" w:rsidR="009D0010" w:rsidRPr="009D0010" w:rsidRDefault="009D0010" w:rsidP="009D0010">
      <w:r w:rsidRPr="009D0010">
        <w:t>Choose this variant for:</w:t>
      </w:r>
    </w:p>
    <w:p w14:paraId="65E4F44F" w14:textId="77777777" w:rsidR="009D0010" w:rsidRPr="009D0010" w:rsidRDefault="009D0010" w:rsidP="009D0010">
      <w:r w:rsidRPr="009D0010">
        <w:t>Clusters with existing applications, or</w:t>
      </w:r>
    </w:p>
    <w:p w14:paraId="1B7D6C38" w14:textId="77777777" w:rsidR="009D0010" w:rsidRPr="009D0010" w:rsidRDefault="009D0010" w:rsidP="009D0010">
      <w:r w:rsidRPr="009D0010">
        <w:t xml:space="preserve">Applications where services with an </w:t>
      </w:r>
      <w:proofErr w:type="spellStart"/>
      <w:r w:rsidRPr="009D0010">
        <w:t>Istio</w:t>
      </w:r>
      <w:proofErr w:type="spellEnd"/>
      <w:r w:rsidRPr="009D0010">
        <w:t xml:space="preserve"> sidecar need to be able to communicate with other non-</w:t>
      </w:r>
      <w:proofErr w:type="spellStart"/>
      <w:r w:rsidRPr="009D0010">
        <w:t>Istio</w:t>
      </w:r>
      <w:proofErr w:type="spellEnd"/>
      <w:r w:rsidRPr="009D0010">
        <w:t xml:space="preserve"> </w:t>
      </w:r>
      <w:proofErr w:type="spellStart"/>
      <w:r w:rsidRPr="009D0010">
        <w:t>Kubernetes</w:t>
      </w:r>
      <w:proofErr w:type="spellEnd"/>
      <w:r w:rsidRPr="009D0010">
        <w:t xml:space="preserve"> services</w:t>
      </w:r>
    </w:p>
    <w:p w14:paraId="35AD5AF0" w14:textId="77777777" w:rsidR="009D0010" w:rsidRPr="009D0010" w:rsidRDefault="009D0010" w:rsidP="009D0010">
      <w:r w:rsidRPr="009D0010">
        <w:lastRenderedPageBreak/>
        <w:t>Run the following command to install this variant:</w:t>
      </w:r>
    </w:p>
    <w:p w14:paraId="568684AD" w14:textId="77777777" w:rsidR="009D0010" w:rsidRPr="009D0010" w:rsidRDefault="009D0010" w:rsidP="009D0010">
      <w:pPr>
        <w:pStyle w:val="output"/>
      </w:pPr>
      <w:r w:rsidRPr="009D0010">
        <w:t xml:space="preserve">$ </w:t>
      </w:r>
      <w:proofErr w:type="spellStart"/>
      <w:proofErr w:type="gramStart"/>
      <w:r w:rsidRPr="009D0010">
        <w:t>kubectl</w:t>
      </w:r>
      <w:proofErr w:type="spellEnd"/>
      <w:proofErr w:type="gramEnd"/>
      <w:r w:rsidRPr="009D0010">
        <w:t xml:space="preserve"> apply -f install/</w:t>
      </w:r>
      <w:proofErr w:type="spellStart"/>
      <w:r w:rsidRPr="009D0010">
        <w:t>kubernetes</w:t>
      </w:r>
      <w:proofErr w:type="spellEnd"/>
      <w:r w:rsidRPr="009D0010">
        <w:t>/</w:t>
      </w:r>
      <w:proofErr w:type="spellStart"/>
      <w:r w:rsidRPr="009D0010">
        <w:t>istio-demo.yaml</w:t>
      </w:r>
      <w:proofErr w:type="spellEnd"/>
    </w:p>
    <w:p w14:paraId="55B9AD5D" w14:textId="6870752B" w:rsidR="009D0010" w:rsidRPr="009D0010" w:rsidRDefault="009D0010" w:rsidP="009D0010">
      <w:pPr>
        <w:rPr>
          <w:b/>
          <w:u w:val="single"/>
        </w:rPr>
      </w:pPr>
      <w:r w:rsidRPr="009D0010">
        <w:rPr>
          <w:b/>
          <w:u w:val="single"/>
        </w:rPr>
        <w:t>Strict mutual TLS</w:t>
      </w:r>
    </w:p>
    <w:p w14:paraId="6CC5B2D7" w14:textId="77777777" w:rsidR="009D0010" w:rsidRPr="009D0010" w:rsidRDefault="009D0010" w:rsidP="009D0010">
      <w:r w:rsidRPr="009D0010">
        <w:t>This variant will enforce </w:t>
      </w:r>
      <w:hyperlink r:id="rId28" w:anchor="mutual-tls-authentication" w:history="1">
        <w:r w:rsidRPr="009D0010">
          <w:rPr>
            <w:rStyle w:val="Hyperlink"/>
          </w:rPr>
          <w:t>mutual TLS authentication</w:t>
        </w:r>
      </w:hyperlink>
      <w:r w:rsidRPr="009D0010">
        <w:t> between all clients and servers.</w:t>
      </w:r>
    </w:p>
    <w:p w14:paraId="776ACADA" w14:textId="77777777" w:rsidR="009D0010" w:rsidRPr="009D0010" w:rsidRDefault="009D0010" w:rsidP="009D0010">
      <w:r w:rsidRPr="009D0010">
        <w:t xml:space="preserve">Use this variant only on a fresh </w:t>
      </w:r>
      <w:proofErr w:type="spellStart"/>
      <w:r w:rsidRPr="009D0010">
        <w:t>Kubernetes</w:t>
      </w:r>
      <w:proofErr w:type="spellEnd"/>
      <w:r w:rsidRPr="009D0010">
        <w:t xml:space="preserve"> cluster where all workloads will be </w:t>
      </w:r>
      <w:proofErr w:type="spellStart"/>
      <w:r w:rsidRPr="009D0010">
        <w:t>Istio</w:t>
      </w:r>
      <w:proofErr w:type="spellEnd"/>
      <w:r w:rsidRPr="009D0010">
        <w:t xml:space="preserve">-enabled. All newly deployed workloads will have </w:t>
      </w:r>
      <w:proofErr w:type="spellStart"/>
      <w:r w:rsidRPr="009D0010">
        <w:t>Istio</w:t>
      </w:r>
      <w:proofErr w:type="spellEnd"/>
      <w:r w:rsidRPr="009D0010">
        <w:t xml:space="preserve"> sidecars installed.</w:t>
      </w:r>
    </w:p>
    <w:p w14:paraId="56F50B00" w14:textId="77777777" w:rsidR="009D0010" w:rsidRPr="009D0010" w:rsidRDefault="009D0010" w:rsidP="009D0010">
      <w:r w:rsidRPr="009D0010">
        <w:t>Run the following command to install this variant:</w:t>
      </w:r>
    </w:p>
    <w:p w14:paraId="11B3D7F1" w14:textId="77777777" w:rsidR="009D0010" w:rsidRPr="009D0010" w:rsidRDefault="009D0010" w:rsidP="009D0010">
      <w:pPr>
        <w:pStyle w:val="output"/>
      </w:pPr>
      <w:r w:rsidRPr="009D0010">
        <w:t xml:space="preserve">$ </w:t>
      </w:r>
      <w:proofErr w:type="spellStart"/>
      <w:proofErr w:type="gramStart"/>
      <w:r w:rsidRPr="009D0010">
        <w:t>kubectl</w:t>
      </w:r>
      <w:proofErr w:type="spellEnd"/>
      <w:proofErr w:type="gramEnd"/>
      <w:r w:rsidRPr="009D0010">
        <w:t xml:space="preserve"> apply -f install/</w:t>
      </w:r>
      <w:proofErr w:type="spellStart"/>
      <w:r w:rsidRPr="009D0010">
        <w:t>kubernetes</w:t>
      </w:r>
      <w:proofErr w:type="spellEnd"/>
      <w:r w:rsidRPr="009D0010">
        <w:t>/</w:t>
      </w:r>
      <w:proofErr w:type="spellStart"/>
      <w:r w:rsidRPr="009D0010">
        <w:t>istio</w:t>
      </w:r>
      <w:proofErr w:type="spellEnd"/>
      <w:r w:rsidRPr="009D0010">
        <w:t>-demo-</w:t>
      </w:r>
      <w:proofErr w:type="spellStart"/>
      <w:r w:rsidRPr="009D0010">
        <w:t>auth.yaml</w:t>
      </w:r>
      <w:proofErr w:type="spellEnd"/>
    </w:p>
    <w:p w14:paraId="3F1EDF9E" w14:textId="77777777" w:rsidR="009D0010" w:rsidRPr="009D0010" w:rsidRDefault="009D0010" w:rsidP="009D0010">
      <w:pPr>
        <w:pStyle w:val="Heading2"/>
      </w:pPr>
      <w:r>
        <w:t>Verifying the installation</w:t>
      </w:r>
    </w:p>
    <w:p w14:paraId="4B81486E" w14:textId="702F94C6" w:rsidR="009D0010" w:rsidRDefault="009D0010" w:rsidP="009D0010">
      <w:r w:rsidRPr="009D0010">
        <w:t xml:space="preserve">Ensure the following </w:t>
      </w:r>
      <w:proofErr w:type="spellStart"/>
      <w:r w:rsidRPr="009D0010">
        <w:t>Kubernetes</w:t>
      </w:r>
      <w:proofErr w:type="spellEnd"/>
      <w:r w:rsidRPr="009D0010">
        <w:t xml:space="preserve"> services are deployed and verify they all have an appropriate CLUSTER-IP except the jaeger-agent service</w:t>
      </w:r>
    </w:p>
    <w:p w14:paraId="03AD30D8" w14:textId="77777777" w:rsidR="003046CE" w:rsidRDefault="003046CE" w:rsidP="003046CE">
      <w:pPr>
        <w:pStyle w:val="output"/>
      </w:pPr>
      <w:r w:rsidRPr="003046CE">
        <w:t xml:space="preserve">$ </w:t>
      </w:r>
      <w:proofErr w:type="spellStart"/>
      <w:proofErr w:type="gramStart"/>
      <w:r w:rsidRPr="003046CE">
        <w:t>kubectl</w:t>
      </w:r>
      <w:proofErr w:type="spellEnd"/>
      <w:proofErr w:type="gramEnd"/>
      <w:r w:rsidRPr="003046CE">
        <w:t xml:space="preserve"> get svc -n </w:t>
      </w:r>
      <w:proofErr w:type="spellStart"/>
      <w:r w:rsidRPr="003046CE">
        <w:t>istio</w:t>
      </w:r>
      <w:proofErr w:type="spellEnd"/>
      <w:r w:rsidRPr="003046CE">
        <w:t>-system</w:t>
      </w:r>
    </w:p>
    <w:p w14:paraId="18BE06DE" w14:textId="77777777" w:rsidR="003046CE" w:rsidRPr="003046CE" w:rsidRDefault="003046CE" w:rsidP="003046CE">
      <w:pPr>
        <w:pStyle w:val="output"/>
      </w:pPr>
    </w:p>
    <w:p w14:paraId="26378D8F" w14:textId="77777777" w:rsidR="003046CE" w:rsidRPr="003046CE" w:rsidRDefault="003046CE" w:rsidP="003046CE">
      <w:pPr>
        <w:pStyle w:val="output"/>
        <w:rPr>
          <w:sz w:val="14"/>
        </w:rPr>
      </w:pPr>
      <w:r w:rsidRPr="003046CE">
        <w:rPr>
          <w:sz w:val="14"/>
        </w:rPr>
        <w:t>NAME                     TYPE           CLUSTER-IP       EXTERNAL-IP     PORT(S)                                                                                                                   AGE</w:t>
      </w:r>
    </w:p>
    <w:p w14:paraId="3C3E7E8A" w14:textId="77777777" w:rsidR="003046CE" w:rsidRPr="003046CE" w:rsidRDefault="003046CE" w:rsidP="003046CE">
      <w:pPr>
        <w:pStyle w:val="output"/>
        <w:rPr>
          <w:sz w:val="14"/>
        </w:rPr>
      </w:pPr>
      <w:proofErr w:type="spellStart"/>
      <w:proofErr w:type="gramStart"/>
      <w:r w:rsidRPr="003046CE">
        <w:rPr>
          <w:sz w:val="14"/>
        </w:rPr>
        <w:t>grafana</w:t>
      </w:r>
      <w:proofErr w:type="spellEnd"/>
      <w:proofErr w:type="gramEnd"/>
      <w:r w:rsidRPr="003046CE">
        <w:rPr>
          <w:sz w:val="14"/>
        </w:rPr>
        <w:t xml:space="preserve">                  </w:t>
      </w:r>
      <w:proofErr w:type="spellStart"/>
      <w:r w:rsidRPr="003046CE">
        <w:rPr>
          <w:sz w:val="14"/>
        </w:rPr>
        <w:t>ClusterIP</w:t>
      </w:r>
      <w:proofErr w:type="spellEnd"/>
      <w:r w:rsidRPr="003046CE">
        <w:rPr>
          <w:sz w:val="14"/>
        </w:rPr>
        <w:t xml:space="preserve">      172.21.211.123   &lt;none&gt;          3000/TCP                                                                                                                  2m</w:t>
      </w:r>
    </w:p>
    <w:p w14:paraId="44895AEF" w14:textId="77777777" w:rsidR="003046CE" w:rsidRPr="003046CE" w:rsidRDefault="003046CE" w:rsidP="003046CE">
      <w:pPr>
        <w:pStyle w:val="output"/>
        <w:rPr>
          <w:sz w:val="14"/>
        </w:rPr>
      </w:pPr>
      <w:proofErr w:type="spellStart"/>
      <w:proofErr w:type="gramStart"/>
      <w:r w:rsidRPr="003046CE">
        <w:rPr>
          <w:sz w:val="14"/>
        </w:rPr>
        <w:t>istio</w:t>
      </w:r>
      <w:proofErr w:type="spellEnd"/>
      <w:r w:rsidRPr="003046CE">
        <w:rPr>
          <w:sz w:val="14"/>
        </w:rPr>
        <w:t>-citadel</w:t>
      </w:r>
      <w:proofErr w:type="gramEnd"/>
      <w:r w:rsidRPr="003046CE">
        <w:rPr>
          <w:sz w:val="14"/>
        </w:rPr>
        <w:t xml:space="preserve">            </w:t>
      </w:r>
      <w:proofErr w:type="spellStart"/>
      <w:r w:rsidRPr="003046CE">
        <w:rPr>
          <w:sz w:val="14"/>
        </w:rPr>
        <w:t>ClusterIP</w:t>
      </w:r>
      <w:proofErr w:type="spellEnd"/>
      <w:r w:rsidRPr="003046CE">
        <w:rPr>
          <w:sz w:val="14"/>
        </w:rPr>
        <w:t xml:space="preserve">      172.21.177.222   &lt;none&gt;          8060/TCP,9093/TCP                                                                                                         2m</w:t>
      </w:r>
    </w:p>
    <w:p w14:paraId="647264C1" w14:textId="77777777" w:rsidR="003046CE" w:rsidRPr="003046CE" w:rsidRDefault="003046CE" w:rsidP="003046CE">
      <w:pPr>
        <w:pStyle w:val="output"/>
        <w:rPr>
          <w:sz w:val="14"/>
        </w:rPr>
      </w:pPr>
      <w:proofErr w:type="spellStart"/>
      <w:proofErr w:type="gramStart"/>
      <w:r w:rsidRPr="003046CE">
        <w:rPr>
          <w:sz w:val="14"/>
        </w:rPr>
        <w:t>istio-egressgateway</w:t>
      </w:r>
      <w:proofErr w:type="spellEnd"/>
      <w:proofErr w:type="gramEnd"/>
      <w:r w:rsidRPr="003046CE">
        <w:rPr>
          <w:sz w:val="14"/>
        </w:rPr>
        <w:t xml:space="preserve">      </w:t>
      </w:r>
      <w:proofErr w:type="spellStart"/>
      <w:r w:rsidRPr="003046CE">
        <w:rPr>
          <w:sz w:val="14"/>
        </w:rPr>
        <w:t>ClusterIP</w:t>
      </w:r>
      <w:proofErr w:type="spellEnd"/>
      <w:r w:rsidRPr="003046CE">
        <w:rPr>
          <w:sz w:val="14"/>
        </w:rPr>
        <w:t xml:space="preserve">      172.21.113.24    &lt;none&gt;          80/TCP,443/TCP                                                                                                            2m</w:t>
      </w:r>
    </w:p>
    <w:p w14:paraId="13902977" w14:textId="77777777" w:rsidR="003046CE" w:rsidRPr="003046CE" w:rsidRDefault="003046CE" w:rsidP="003046CE">
      <w:pPr>
        <w:pStyle w:val="output"/>
        <w:rPr>
          <w:sz w:val="14"/>
        </w:rPr>
      </w:pPr>
      <w:proofErr w:type="spellStart"/>
      <w:proofErr w:type="gramStart"/>
      <w:r w:rsidRPr="003046CE">
        <w:rPr>
          <w:sz w:val="14"/>
        </w:rPr>
        <w:t>istio</w:t>
      </w:r>
      <w:proofErr w:type="spellEnd"/>
      <w:r w:rsidRPr="003046CE">
        <w:rPr>
          <w:sz w:val="14"/>
        </w:rPr>
        <w:t>-galley</w:t>
      </w:r>
      <w:proofErr w:type="gramEnd"/>
      <w:r w:rsidRPr="003046CE">
        <w:rPr>
          <w:sz w:val="14"/>
        </w:rPr>
        <w:t xml:space="preserve">             </w:t>
      </w:r>
      <w:proofErr w:type="spellStart"/>
      <w:r w:rsidRPr="003046CE">
        <w:rPr>
          <w:sz w:val="14"/>
        </w:rPr>
        <w:t>ClusterIP</w:t>
      </w:r>
      <w:proofErr w:type="spellEnd"/>
      <w:r w:rsidRPr="003046CE">
        <w:rPr>
          <w:sz w:val="14"/>
        </w:rPr>
        <w:t xml:space="preserve">      172.21.132.247   &lt;none&gt;          443/TCP,9093/TCP                                                                                                          2m</w:t>
      </w:r>
    </w:p>
    <w:p w14:paraId="1C937C8B" w14:textId="77777777" w:rsidR="003046CE" w:rsidRPr="003046CE" w:rsidRDefault="003046CE" w:rsidP="003046CE">
      <w:pPr>
        <w:pStyle w:val="output"/>
        <w:rPr>
          <w:sz w:val="14"/>
        </w:rPr>
      </w:pPr>
      <w:proofErr w:type="spellStart"/>
      <w:r w:rsidRPr="003046CE">
        <w:rPr>
          <w:sz w:val="14"/>
        </w:rPr>
        <w:t>istio-ingressgateway</w:t>
      </w:r>
      <w:proofErr w:type="spellEnd"/>
      <w:r w:rsidRPr="003046CE">
        <w:rPr>
          <w:sz w:val="14"/>
        </w:rPr>
        <w:t xml:space="preserve">     </w:t>
      </w:r>
      <w:proofErr w:type="spellStart"/>
      <w:r w:rsidRPr="003046CE">
        <w:rPr>
          <w:sz w:val="14"/>
        </w:rPr>
        <w:t>LoadBalancer</w:t>
      </w:r>
      <w:proofErr w:type="spellEnd"/>
      <w:r w:rsidRPr="003046CE">
        <w:rPr>
          <w:sz w:val="14"/>
        </w:rPr>
        <w:t xml:space="preserve">   172.21.144.254   52.116.22.242   80:31380/TCP,443:31390/TCP,31400:31400/TCP,15011:32081/TCP,8060:31695/TCP,853:31235/TCP,15030:32717/TCP,15031:32054/TCP   2m</w:t>
      </w:r>
    </w:p>
    <w:p w14:paraId="611DB0D1" w14:textId="77777777" w:rsidR="003046CE" w:rsidRPr="003046CE" w:rsidRDefault="003046CE" w:rsidP="003046CE">
      <w:pPr>
        <w:pStyle w:val="output"/>
        <w:rPr>
          <w:sz w:val="14"/>
        </w:rPr>
      </w:pPr>
      <w:proofErr w:type="spellStart"/>
      <w:proofErr w:type="gramStart"/>
      <w:r w:rsidRPr="003046CE">
        <w:rPr>
          <w:sz w:val="14"/>
        </w:rPr>
        <w:t>istio</w:t>
      </w:r>
      <w:proofErr w:type="spellEnd"/>
      <w:r w:rsidRPr="003046CE">
        <w:rPr>
          <w:sz w:val="14"/>
        </w:rPr>
        <w:t>-pilot</w:t>
      </w:r>
      <w:proofErr w:type="gramEnd"/>
      <w:r w:rsidRPr="003046CE">
        <w:rPr>
          <w:sz w:val="14"/>
        </w:rPr>
        <w:t xml:space="preserve">              </w:t>
      </w:r>
      <w:proofErr w:type="spellStart"/>
      <w:r w:rsidRPr="003046CE">
        <w:rPr>
          <w:sz w:val="14"/>
        </w:rPr>
        <w:t>ClusterIP</w:t>
      </w:r>
      <w:proofErr w:type="spellEnd"/>
      <w:r w:rsidRPr="003046CE">
        <w:rPr>
          <w:sz w:val="14"/>
        </w:rPr>
        <w:t xml:space="preserve">      172.21.105.205   &lt;none&gt;          15010/TCP,15011/TCP,8080/TCP,9093/TCP                                                                                     2m</w:t>
      </w:r>
    </w:p>
    <w:p w14:paraId="4B153757" w14:textId="77777777" w:rsidR="003046CE" w:rsidRPr="003046CE" w:rsidRDefault="003046CE" w:rsidP="003046CE">
      <w:pPr>
        <w:pStyle w:val="output"/>
        <w:rPr>
          <w:sz w:val="14"/>
        </w:rPr>
      </w:pPr>
      <w:proofErr w:type="spellStart"/>
      <w:proofErr w:type="gramStart"/>
      <w:r w:rsidRPr="003046CE">
        <w:rPr>
          <w:sz w:val="14"/>
        </w:rPr>
        <w:t>istio</w:t>
      </w:r>
      <w:proofErr w:type="spellEnd"/>
      <w:r w:rsidRPr="003046CE">
        <w:rPr>
          <w:sz w:val="14"/>
        </w:rPr>
        <w:t>-policy</w:t>
      </w:r>
      <w:proofErr w:type="gramEnd"/>
      <w:r w:rsidRPr="003046CE">
        <w:rPr>
          <w:sz w:val="14"/>
        </w:rPr>
        <w:t xml:space="preserve">             </w:t>
      </w:r>
      <w:proofErr w:type="spellStart"/>
      <w:r w:rsidRPr="003046CE">
        <w:rPr>
          <w:sz w:val="14"/>
        </w:rPr>
        <w:t>ClusterIP</w:t>
      </w:r>
      <w:proofErr w:type="spellEnd"/>
      <w:r w:rsidRPr="003046CE">
        <w:rPr>
          <w:sz w:val="14"/>
        </w:rPr>
        <w:t xml:space="preserve">      172.21.14.236    &lt;none&gt;          9091/TCP,15004/TCP,9093/TCP                                                                                               2m</w:t>
      </w:r>
    </w:p>
    <w:p w14:paraId="07F8D049" w14:textId="77777777" w:rsidR="003046CE" w:rsidRPr="003046CE" w:rsidRDefault="003046CE" w:rsidP="003046CE">
      <w:pPr>
        <w:pStyle w:val="output"/>
        <w:rPr>
          <w:sz w:val="14"/>
        </w:rPr>
      </w:pPr>
      <w:proofErr w:type="spellStart"/>
      <w:proofErr w:type="gramStart"/>
      <w:r w:rsidRPr="003046CE">
        <w:rPr>
          <w:sz w:val="14"/>
        </w:rPr>
        <w:t>istio</w:t>
      </w:r>
      <w:proofErr w:type="spellEnd"/>
      <w:r w:rsidRPr="003046CE">
        <w:rPr>
          <w:sz w:val="14"/>
        </w:rPr>
        <w:t>-sidecar-injector</w:t>
      </w:r>
      <w:proofErr w:type="gramEnd"/>
      <w:r w:rsidRPr="003046CE">
        <w:rPr>
          <w:sz w:val="14"/>
        </w:rPr>
        <w:t xml:space="preserve">   </w:t>
      </w:r>
      <w:proofErr w:type="spellStart"/>
      <w:r w:rsidRPr="003046CE">
        <w:rPr>
          <w:sz w:val="14"/>
        </w:rPr>
        <w:t>ClusterIP</w:t>
      </w:r>
      <w:proofErr w:type="spellEnd"/>
      <w:r w:rsidRPr="003046CE">
        <w:rPr>
          <w:sz w:val="14"/>
        </w:rPr>
        <w:t xml:space="preserve">      172.21.155.47    &lt;none&gt;          443/TCP                                                                                                                   2m</w:t>
      </w:r>
    </w:p>
    <w:p w14:paraId="6F5B4587" w14:textId="77777777" w:rsidR="003046CE" w:rsidRPr="003046CE" w:rsidRDefault="003046CE" w:rsidP="003046CE">
      <w:pPr>
        <w:pStyle w:val="output"/>
        <w:rPr>
          <w:sz w:val="14"/>
        </w:rPr>
      </w:pPr>
      <w:proofErr w:type="spellStart"/>
      <w:proofErr w:type="gramStart"/>
      <w:r w:rsidRPr="003046CE">
        <w:rPr>
          <w:sz w:val="14"/>
        </w:rPr>
        <w:t>istio</w:t>
      </w:r>
      <w:proofErr w:type="spellEnd"/>
      <w:r w:rsidRPr="003046CE">
        <w:rPr>
          <w:sz w:val="14"/>
        </w:rPr>
        <w:t>-telemetry</w:t>
      </w:r>
      <w:proofErr w:type="gramEnd"/>
      <w:r w:rsidRPr="003046CE">
        <w:rPr>
          <w:sz w:val="14"/>
        </w:rPr>
        <w:t xml:space="preserve">          </w:t>
      </w:r>
      <w:proofErr w:type="spellStart"/>
      <w:r w:rsidRPr="003046CE">
        <w:rPr>
          <w:sz w:val="14"/>
        </w:rPr>
        <w:t>ClusterIP</w:t>
      </w:r>
      <w:proofErr w:type="spellEnd"/>
      <w:r w:rsidRPr="003046CE">
        <w:rPr>
          <w:sz w:val="14"/>
        </w:rPr>
        <w:t xml:space="preserve">      172.21.196.79    &lt;none&gt;          9091/TCP,15004/TCP,9093/TCP,42422/TCP                                                                                     2m</w:t>
      </w:r>
    </w:p>
    <w:p w14:paraId="1B87310D" w14:textId="77777777" w:rsidR="003046CE" w:rsidRPr="003046CE" w:rsidRDefault="003046CE" w:rsidP="003046CE">
      <w:pPr>
        <w:pStyle w:val="output"/>
        <w:rPr>
          <w:sz w:val="14"/>
        </w:rPr>
      </w:pPr>
      <w:proofErr w:type="gramStart"/>
      <w:r w:rsidRPr="003046CE">
        <w:rPr>
          <w:sz w:val="14"/>
        </w:rPr>
        <w:t>jaeger-agent</w:t>
      </w:r>
      <w:proofErr w:type="gramEnd"/>
      <w:r w:rsidRPr="003046CE">
        <w:rPr>
          <w:sz w:val="14"/>
        </w:rPr>
        <w:t xml:space="preserve">             </w:t>
      </w:r>
      <w:proofErr w:type="spellStart"/>
      <w:r w:rsidRPr="003046CE">
        <w:rPr>
          <w:sz w:val="14"/>
        </w:rPr>
        <w:t>ClusterIP</w:t>
      </w:r>
      <w:proofErr w:type="spellEnd"/>
      <w:r w:rsidRPr="003046CE">
        <w:rPr>
          <w:sz w:val="14"/>
        </w:rPr>
        <w:t xml:space="preserve">      None             &lt;none&gt;          5775/UDP,6831/UDP,6832/UDP                                                                                                2m</w:t>
      </w:r>
    </w:p>
    <w:p w14:paraId="2C716D81" w14:textId="77777777" w:rsidR="003046CE" w:rsidRPr="003046CE" w:rsidRDefault="003046CE" w:rsidP="003046CE">
      <w:pPr>
        <w:pStyle w:val="output"/>
        <w:rPr>
          <w:sz w:val="14"/>
        </w:rPr>
      </w:pPr>
      <w:proofErr w:type="gramStart"/>
      <w:r w:rsidRPr="003046CE">
        <w:rPr>
          <w:sz w:val="14"/>
        </w:rPr>
        <w:t>jaeger-collector</w:t>
      </w:r>
      <w:proofErr w:type="gramEnd"/>
      <w:r w:rsidRPr="003046CE">
        <w:rPr>
          <w:sz w:val="14"/>
        </w:rPr>
        <w:t xml:space="preserve">         </w:t>
      </w:r>
      <w:proofErr w:type="spellStart"/>
      <w:r w:rsidRPr="003046CE">
        <w:rPr>
          <w:sz w:val="14"/>
        </w:rPr>
        <w:t>ClusterIP</w:t>
      </w:r>
      <w:proofErr w:type="spellEnd"/>
      <w:r w:rsidRPr="003046CE">
        <w:rPr>
          <w:sz w:val="14"/>
        </w:rPr>
        <w:t xml:space="preserve">      172.21.135.51    &lt;none&gt;          14267/TCP,14268/TCP                                                                                                       2m</w:t>
      </w:r>
    </w:p>
    <w:p w14:paraId="1682C708" w14:textId="77777777" w:rsidR="003046CE" w:rsidRPr="003046CE" w:rsidRDefault="003046CE" w:rsidP="003046CE">
      <w:pPr>
        <w:pStyle w:val="output"/>
        <w:rPr>
          <w:sz w:val="14"/>
        </w:rPr>
      </w:pPr>
      <w:proofErr w:type="gramStart"/>
      <w:r w:rsidRPr="003046CE">
        <w:rPr>
          <w:sz w:val="14"/>
        </w:rPr>
        <w:t>jaeger-query</w:t>
      </w:r>
      <w:proofErr w:type="gramEnd"/>
      <w:r w:rsidRPr="003046CE">
        <w:rPr>
          <w:sz w:val="14"/>
        </w:rPr>
        <w:t xml:space="preserve">             </w:t>
      </w:r>
      <w:proofErr w:type="spellStart"/>
      <w:r w:rsidRPr="003046CE">
        <w:rPr>
          <w:sz w:val="14"/>
        </w:rPr>
        <w:t>ClusterIP</w:t>
      </w:r>
      <w:proofErr w:type="spellEnd"/>
      <w:r w:rsidRPr="003046CE">
        <w:rPr>
          <w:sz w:val="14"/>
        </w:rPr>
        <w:t xml:space="preserve">      172.21.26.187    &lt;none&gt;          16686/TCP                                                                                                                 2m</w:t>
      </w:r>
    </w:p>
    <w:p w14:paraId="321A373A" w14:textId="77777777" w:rsidR="003046CE" w:rsidRPr="003046CE" w:rsidRDefault="003046CE" w:rsidP="003046CE">
      <w:pPr>
        <w:pStyle w:val="output"/>
        <w:rPr>
          <w:sz w:val="14"/>
        </w:rPr>
      </w:pPr>
      <w:proofErr w:type="spellStart"/>
      <w:proofErr w:type="gramStart"/>
      <w:r w:rsidRPr="003046CE">
        <w:rPr>
          <w:sz w:val="14"/>
        </w:rPr>
        <w:t>kiali</w:t>
      </w:r>
      <w:proofErr w:type="spellEnd"/>
      <w:proofErr w:type="gramEnd"/>
      <w:r w:rsidRPr="003046CE">
        <w:rPr>
          <w:sz w:val="14"/>
        </w:rPr>
        <w:t xml:space="preserve">                    </w:t>
      </w:r>
      <w:proofErr w:type="spellStart"/>
      <w:r w:rsidRPr="003046CE">
        <w:rPr>
          <w:sz w:val="14"/>
        </w:rPr>
        <w:t>ClusterIP</w:t>
      </w:r>
      <w:proofErr w:type="spellEnd"/>
      <w:r w:rsidRPr="003046CE">
        <w:rPr>
          <w:sz w:val="14"/>
        </w:rPr>
        <w:t xml:space="preserve">      172.21.155.201   &lt;none&gt;          20001/TCP                                                                                                                 2m</w:t>
      </w:r>
    </w:p>
    <w:p w14:paraId="32C58430" w14:textId="77777777" w:rsidR="003046CE" w:rsidRPr="003046CE" w:rsidRDefault="003046CE" w:rsidP="003046CE">
      <w:pPr>
        <w:pStyle w:val="output"/>
        <w:rPr>
          <w:sz w:val="14"/>
        </w:rPr>
      </w:pPr>
      <w:proofErr w:type="spellStart"/>
      <w:proofErr w:type="gramStart"/>
      <w:r w:rsidRPr="003046CE">
        <w:rPr>
          <w:sz w:val="14"/>
        </w:rPr>
        <w:t>prometheus</w:t>
      </w:r>
      <w:proofErr w:type="spellEnd"/>
      <w:proofErr w:type="gramEnd"/>
      <w:r w:rsidRPr="003046CE">
        <w:rPr>
          <w:sz w:val="14"/>
        </w:rPr>
        <w:t xml:space="preserve">               </w:t>
      </w:r>
      <w:proofErr w:type="spellStart"/>
      <w:r w:rsidRPr="003046CE">
        <w:rPr>
          <w:sz w:val="14"/>
        </w:rPr>
        <w:t>ClusterIP</w:t>
      </w:r>
      <w:proofErr w:type="spellEnd"/>
      <w:r w:rsidRPr="003046CE">
        <w:rPr>
          <w:sz w:val="14"/>
        </w:rPr>
        <w:t xml:space="preserve">      172.21.63.159    &lt;none&gt;          9090/TCP                                                                                                                  2m</w:t>
      </w:r>
    </w:p>
    <w:p w14:paraId="5E6CF04A" w14:textId="77777777" w:rsidR="003046CE" w:rsidRPr="003046CE" w:rsidRDefault="003046CE" w:rsidP="003046CE">
      <w:pPr>
        <w:pStyle w:val="output"/>
        <w:rPr>
          <w:sz w:val="14"/>
        </w:rPr>
      </w:pPr>
      <w:proofErr w:type="gramStart"/>
      <w:r w:rsidRPr="003046CE">
        <w:rPr>
          <w:sz w:val="14"/>
        </w:rPr>
        <w:t>tracing</w:t>
      </w:r>
      <w:proofErr w:type="gramEnd"/>
      <w:r w:rsidRPr="003046CE">
        <w:rPr>
          <w:sz w:val="14"/>
        </w:rPr>
        <w:t xml:space="preserve">                  </w:t>
      </w:r>
      <w:proofErr w:type="spellStart"/>
      <w:r w:rsidRPr="003046CE">
        <w:rPr>
          <w:sz w:val="14"/>
        </w:rPr>
        <w:t>ClusterIP</w:t>
      </w:r>
      <w:proofErr w:type="spellEnd"/>
      <w:r w:rsidRPr="003046CE">
        <w:rPr>
          <w:sz w:val="14"/>
        </w:rPr>
        <w:t xml:space="preserve">      172.21.2.245     &lt;none&gt;          80/TCP                                                                                                                    2m</w:t>
      </w:r>
    </w:p>
    <w:p w14:paraId="144B3255" w14:textId="77777777" w:rsidR="003046CE" w:rsidRPr="003046CE" w:rsidRDefault="003046CE" w:rsidP="003046CE">
      <w:pPr>
        <w:pStyle w:val="output"/>
        <w:rPr>
          <w:sz w:val="14"/>
        </w:rPr>
      </w:pPr>
      <w:proofErr w:type="spellStart"/>
      <w:proofErr w:type="gramStart"/>
      <w:r w:rsidRPr="003046CE">
        <w:rPr>
          <w:sz w:val="14"/>
        </w:rPr>
        <w:t>zipkin</w:t>
      </w:r>
      <w:proofErr w:type="spellEnd"/>
      <w:proofErr w:type="gramEnd"/>
      <w:r w:rsidRPr="003046CE">
        <w:rPr>
          <w:sz w:val="14"/>
        </w:rPr>
        <w:t xml:space="preserve">                   </w:t>
      </w:r>
      <w:proofErr w:type="spellStart"/>
      <w:r w:rsidRPr="003046CE">
        <w:rPr>
          <w:sz w:val="14"/>
        </w:rPr>
        <w:t>ClusterIP</w:t>
      </w:r>
      <w:proofErr w:type="spellEnd"/>
      <w:r w:rsidRPr="003046CE">
        <w:rPr>
          <w:sz w:val="14"/>
        </w:rPr>
        <w:t xml:space="preserve">      172.21.182.245   &lt;none&gt;          9411/TCP                                                                                                                  2m</w:t>
      </w:r>
    </w:p>
    <w:p w14:paraId="6C6B7573" w14:textId="576FA316" w:rsidR="009D0010" w:rsidRDefault="003046CE" w:rsidP="009D0010">
      <w:r w:rsidRPr="003046CE">
        <w:rPr>
          <w:b/>
        </w:rPr>
        <w:t>Note</w:t>
      </w:r>
      <w:r>
        <w:t>:</w:t>
      </w:r>
      <w:r w:rsidRPr="003046CE">
        <w:rPr>
          <w:rFonts w:ascii="Arial" w:hAnsi="Arial" w:cs="Arial"/>
          <w:color w:val="535F61"/>
          <w:shd w:val="clear" w:color="auto" w:fill="F2FFF2"/>
        </w:rPr>
        <w:t xml:space="preserve"> </w:t>
      </w:r>
      <w:r w:rsidRPr="003046CE">
        <w:t xml:space="preserve">If your cluster is running in an environment that does not support an external load balancer (e.g., </w:t>
      </w:r>
      <w:proofErr w:type="spellStart"/>
      <w:r w:rsidRPr="003046CE">
        <w:t>minikube</w:t>
      </w:r>
      <w:proofErr w:type="spellEnd"/>
      <w:r w:rsidRPr="003046CE">
        <w:t xml:space="preserve">), </w:t>
      </w:r>
      <w:proofErr w:type="spellStart"/>
      <w:r w:rsidRPr="003046CE">
        <w:t>theEXTERNAL</w:t>
      </w:r>
      <w:proofErr w:type="spellEnd"/>
      <w:r w:rsidRPr="003046CE">
        <w:t>-IP of </w:t>
      </w:r>
      <w:proofErr w:type="spellStart"/>
      <w:r w:rsidRPr="003046CE">
        <w:t>istio-ingressgateway</w:t>
      </w:r>
      <w:proofErr w:type="spellEnd"/>
      <w:r w:rsidRPr="003046CE">
        <w:t> will say &lt;pending&gt;. To access the gateway, use the service’s </w:t>
      </w:r>
      <w:proofErr w:type="spellStart"/>
      <w:r w:rsidRPr="003046CE">
        <w:t>NodePort</w:t>
      </w:r>
      <w:proofErr w:type="spellEnd"/>
      <w:r w:rsidRPr="003046CE">
        <w:t>, or use port-forwarding instead.</w:t>
      </w:r>
    </w:p>
    <w:p w14:paraId="70D07ABA" w14:textId="77777777" w:rsidR="003046CE" w:rsidRDefault="003046CE" w:rsidP="009D0010"/>
    <w:p w14:paraId="09011574" w14:textId="37A11813" w:rsidR="003046CE" w:rsidRDefault="003046CE" w:rsidP="003046CE">
      <w:pPr>
        <w:rPr>
          <w:shd w:val="clear" w:color="auto" w:fill="FFFFFF"/>
        </w:rPr>
      </w:pPr>
      <w:r w:rsidRPr="003046CE">
        <w:rPr>
          <w:shd w:val="clear" w:color="auto" w:fill="FFFFFF"/>
        </w:rPr>
        <w:lastRenderedPageBreak/>
        <w:t xml:space="preserve">Ensure corresponding </w:t>
      </w:r>
      <w:proofErr w:type="spellStart"/>
      <w:r w:rsidRPr="003046CE">
        <w:rPr>
          <w:shd w:val="clear" w:color="auto" w:fill="FFFFFF"/>
        </w:rPr>
        <w:t>Kubernetes</w:t>
      </w:r>
      <w:proofErr w:type="spellEnd"/>
      <w:r w:rsidRPr="003046CE">
        <w:rPr>
          <w:shd w:val="clear" w:color="auto" w:fill="FFFFFF"/>
        </w:rPr>
        <w:t xml:space="preserve"> pods are deployed and have a </w:t>
      </w:r>
      <w:r w:rsidRPr="003046CE">
        <w:rPr>
          <w:rFonts w:ascii="Consolas" w:hAnsi="Consolas" w:cs="Courier New"/>
          <w:sz w:val="19"/>
          <w:szCs w:val="19"/>
          <w:bdr w:val="none" w:sz="0" w:space="0" w:color="auto" w:frame="1"/>
          <w:shd w:val="clear" w:color="auto" w:fill="FFFFFF"/>
        </w:rPr>
        <w:t>STATUS</w:t>
      </w:r>
      <w:r w:rsidRPr="003046CE">
        <w:rPr>
          <w:shd w:val="clear" w:color="auto" w:fill="FFFFFF"/>
        </w:rPr>
        <w:t> of </w:t>
      </w:r>
      <w:r w:rsidRPr="003046CE">
        <w:rPr>
          <w:rFonts w:ascii="Consolas" w:hAnsi="Consolas" w:cs="Courier New"/>
          <w:sz w:val="19"/>
          <w:szCs w:val="19"/>
          <w:bdr w:val="none" w:sz="0" w:space="0" w:color="auto" w:frame="1"/>
          <w:shd w:val="clear" w:color="auto" w:fill="FFFFFF"/>
        </w:rPr>
        <w:t>Running</w:t>
      </w:r>
      <w:r w:rsidRPr="003046CE">
        <w:rPr>
          <w:shd w:val="clear" w:color="auto" w:fill="FFFFFF"/>
        </w:rPr>
        <w:t>:</w:t>
      </w:r>
    </w:p>
    <w:p w14:paraId="460E03C5" w14:textId="77777777" w:rsidR="003046CE" w:rsidRDefault="003046CE" w:rsidP="003046CE">
      <w:pPr>
        <w:pStyle w:val="output"/>
      </w:pPr>
      <w:r w:rsidRPr="003046CE">
        <w:t xml:space="preserve">$ </w:t>
      </w:r>
      <w:proofErr w:type="spellStart"/>
      <w:proofErr w:type="gramStart"/>
      <w:r w:rsidRPr="003046CE">
        <w:t>kubectl</w:t>
      </w:r>
      <w:proofErr w:type="spellEnd"/>
      <w:proofErr w:type="gramEnd"/>
      <w:r w:rsidRPr="003046CE">
        <w:t xml:space="preserve"> get pods -n </w:t>
      </w:r>
      <w:proofErr w:type="spellStart"/>
      <w:r w:rsidRPr="003046CE">
        <w:t>istio</w:t>
      </w:r>
      <w:proofErr w:type="spellEnd"/>
      <w:r w:rsidRPr="003046CE">
        <w:t>-system</w:t>
      </w:r>
    </w:p>
    <w:p w14:paraId="12E6E456" w14:textId="77777777" w:rsidR="003046CE" w:rsidRPr="003046CE" w:rsidRDefault="003046CE" w:rsidP="003046CE">
      <w:pPr>
        <w:pStyle w:val="output"/>
      </w:pPr>
    </w:p>
    <w:p w14:paraId="22B382FF" w14:textId="77777777" w:rsidR="003046CE" w:rsidRPr="003046CE" w:rsidRDefault="003046CE" w:rsidP="003046CE">
      <w:pPr>
        <w:pStyle w:val="output"/>
        <w:rPr>
          <w:sz w:val="18"/>
        </w:rPr>
      </w:pPr>
      <w:r w:rsidRPr="003046CE">
        <w:rPr>
          <w:sz w:val="18"/>
        </w:rPr>
        <w:t>NAME                                                           READY   STATUS      RESTARTS   AGE</w:t>
      </w:r>
    </w:p>
    <w:p w14:paraId="5BB52FBA" w14:textId="77777777" w:rsidR="003046CE" w:rsidRPr="003046CE" w:rsidRDefault="003046CE" w:rsidP="003046CE">
      <w:pPr>
        <w:pStyle w:val="output"/>
        <w:rPr>
          <w:sz w:val="18"/>
        </w:rPr>
      </w:pPr>
      <w:proofErr w:type="gramStart"/>
      <w:r w:rsidRPr="003046CE">
        <w:rPr>
          <w:sz w:val="18"/>
        </w:rPr>
        <w:t>grafana-f8467cc6-rbjlg</w:t>
      </w:r>
      <w:proofErr w:type="gramEnd"/>
      <w:r w:rsidRPr="003046CE">
        <w:rPr>
          <w:sz w:val="18"/>
        </w:rPr>
        <w:t xml:space="preserve">                                         1/1     Running     0          1m</w:t>
      </w:r>
    </w:p>
    <w:p w14:paraId="50F4CA29" w14:textId="77777777" w:rsidR="003046CE" w:rsidRPr="003046CE" w:rsidRDefault="003046CE" w:rsidP="003046CE">
      <w:pPr>
        <w:pStyle w:val="output"/>
        <w:rPr>
          <w:sz w:val="18"/>
        </w:rPr>
      </w:pPr>
      <w:proofErr w:type="gramStart"/>
      <w:r w:rsidRPr="003046CE">
        <w:rPr>
          <w:sz w:val="18"/>
        </w:rPr>
        <w:t>istio-citadel-78df5b548f-g5cpw</w:t>
      </w:r>
      <w:proofErr w:type="gramEnd"/>
      <w:r w:rsidRPr="003046CE">
        <w:rPr>
          <w:sz w:val="18"/>
        </w:rPr>
        <w:t xml:space="preserve">                                 1/1     Running     0          1m</w:t>
      </w:r>
    </w:p>
    <w:p w14:paraId="59FC6DB2" w14:textId="77777777" w:rsidR="003046CE" w:rsidRPr="003046CE" w:rsidRDefault="003046CE" w:rsidP="003046CE">
      <w:pPr>
        <w:pStyle w:val="output"/>
        <w:rPr>
          <w:sz w:val="18"/>
        </w:rPr>
      </w:pPr>
      <w:proofErr w:type="gramStart"/>
      <w:r w:rsidRPr="003046CE">
        <w:rPr>
          <w:sz w:val="18"/>
        </w:rPr>
        <w:t>istio-cleanup-secrets-release-1.1-20190308-09-16-8s2mp</w:t>
      </w:r>
      <w:proofErr w:type="gramEnd"/>
      <w:r w:rsidRPr="003046CE">
        <w:rPr>
          <w:sz w:val="18"/>
        </w:rPr>
        <w:t xml:space="preserve">         0/1     Completed   0          2m</w:t>
      </w:r>
    </w:p>
    <w:p w14:paraId="44092798" w14:textId="77777777" w:rsidR="003046CE" w:rsidRPr="003046CE" w:rsidRDefault="003046CE" w:rsidP="003046CE">
      <w:pPr>
        <w:pStyle w:val="output"/>
        <w:rPr>
          <w:sz w:val="18"/>
        </w:rPr>
      </w:pPr>
      <w:proofErr w:type="gramStart"/>
      <w:r w:rsidRPr="003046CE">
        <w:rPr>
          <w:sz w:val="18"/>
        </w:rPr>
        <w:t>istio-egressgateway-78569df5c4-zwtb5</w:t>
      </w:r>
      <w:proofErr w:type="gramEnd"/>
      <w:r w:rsidRPr="003046CE">
        <w:rPr>
          <w:sz w:val="18"/>
        </w:rPr>
        <w:t xml:space="preserve">                           1/1     Running     0          1m</w:t>
      </w:r>
    </w:p>
    <w:p w14:paraId="2E40DB92" w14:textId="77777777" w:rsidR="003046CE" w:rsidRPr="003046CE" w:rsidRDefault="003046CE" w:rsidP="003046CE">
      <w:pPr>
        <w:pStyle w:val="output"/>
        <w:rPr>
          <w:sz w:val="18"/>
        </w:rPr>
      </w:pPr>
      <w:proofErr w:type="gramStart"/>
      <w:r w:rsidRPr="003046CE">
        <w:rPr>
          <w:sz w:val="18"/>
        </w:rPr>
        <w:t>istio-galley-74d5f764fc-q7nrk</w:t>
      </w:r>
      <w:proofErr w:type="gramEnd"/>
      <w:r w:rsidRPr="003046CE">
        <w:rPr>
          <w:sz w:val="18"/>
        </w:rPr>
        <w:t xml:space="preserve">                                  1/1     Running     0          1m</w:t>
      </w:r>
    </w:p>
    <w:p w14:paraId="0934325B" w14:textId="77777777" w:rsidR="003046CE" w:rsidRPr="003046CE" w:rsidRDefault="003046CE" w:rsidP="003046CE">
      <w:pPr>
        <w:pStyle w:val="output"/>
        <w:rPr>
          <w:sz w:val="18"/>
        </w:rPr>
      </w:pPr>
      <w:proofErr w:type="gramStart"/>
      <w:r w:rsidRPr="003046CE">
        <w:rPr>
          <w:sz w:val="18"/>
        </w:rPr>
        <w:t>istio-grafana-post-install-release-1.1-20190308-09-16-2p7m5</w:t>
      </w:r>
      <w:proofErr w:type="gramEnd"/>
      <w:r w:rsidRPr="003046CE">
        <w:rPr>
          <w:sz w:val="18"/>
        </w:rPr>
        <w:t xml:space="preserve">    0/1     Completed   0          2m</w:t>
      </w:r>
    </w:p>
    <w:p w14:paraId="327C7705" w14:textId="77777777" w:rsidR="003046CE" w:rsidRPr="003046CE" w:rsidRDefault="003046CE" w:rsidP="003046CE">
      <w:pPr>
        <w:pStyle w:val="output"/>
        <w:rPr>
          <w:sz w:val="18"/>
        </w:rPr>
      </w:pPr>
      <w:proofErr w:type="gramStart"/>
      <w:r w:rsidRPr="003046CE">
        <w:rPr>
          <w:sz w:val="18"/>
        </w:rPr>
        <w:t>istio-ingressgateway-7ddcfd665c-dmtqz</w:t>
      </w:r>
      <w:proofErr w:type="gramEnd"/>
      <w:r w:rsidRPr="003046CE">
        <w:rPr>
          <w:sz w:val="18"/>
        </w:rPr>
        <w:t xml:space="preserve">                          1/1     Running     0          1m</w:t>
      </w:r>
    </w:p>
    <w:p w14:paraId="6BEEC9DD" w14:textId="77777777" w:rsidR="003046CE" w:rsidRPr="003046CE" w:rsidRDefault="003046CE" w:rsidP="003046CE">
      <w:pPr>
        <w:pStyle w:val="output"/>
        <w:rPr>
          <w:sz w:val="18"/>
        </w:rPr>
      </w:pPr>
      <w:proofErr w:type="gramStart"/>
      <w:r w:rsidRPr="003046CE">
        <w:rPr>
          <w:sz w:val="18"/>
        </w:rPr>
        <w:t>istio-pilot-f479bbf5c-qwr28</w:t>
      </w:r>
      <w:proofErr w:type="gramEnd"/>
      <w:r w:rsidRPr="003046CE">
        <w:rPr>
          <w:sz w:val="18"/>
        </w:rPr>
        <w:t xml:space="preserve">                                    2/2     Running     0          1m</w:t>
      </w:r>
    </w:p>
    <w:p w14:paraId="42C31554" w14:textId="77777777" w:rsidR="003046CE" w:rsidRPr="003046CE" w:rsidRDefault="003046CE" w:rsidP="003046CE">
      <w:pPr>
        <w:pStyle w:val="output"/>
        <w:rPr>
          <w:sz w:val="18"/>
        </w:rPr>
      </w:pPr>
      <w:proofErr w:type="gramStart"/>
      <w:r w:rsidRPr="003046CE">
        <w:rPr>
          <w:sz w:val="18"/>
        </w:rPr>
        <w:t>istio-policy-6fccc5c868-xhblv</w:t>
      </w:r>
      <w:proofErr w:type="gramEnd"/>
      <w:r w:rsidRPr="003046CE">
        <w:rPr>
          <w:sz w:val="18"/>
        </w:rPr>
        <w:t xml:space="preserve">                                  2/2     Running     2          1m</w:t>
      </w:r>
    </w:p>
    <w:p w14:paraId="5115FCAC" w14:textId="77777777" w:rsidR="003046CE" w:rsidRPr="003046CE" w:rsidRDefault="003046CE" w:rsidP="003046CE">
      <w:pPr>
        <w:pStyle w:val="output"/>
        <w:rPr>
          <w:sz w:val="18"/>
        </w:rPr>
      </w:pPr>
      <w:proofErr w:type="gramStart"/>
      <w:r w:rsidRPr="003046CE">
        <w:rPr>
          <w:sz w:val="18"/>
        </w:rPr>
        <w:t>istio-security-post-install-release-1.1-20190308-09-16-bmfs4</w:t>
      </w:r>
      <w:proofErr w:type="gramEnd"/>
      <w:r w:rsidRPr="003046CE">
        <w:rPr>
          <w:sz w:val="18"/>
        </w:rPr>
        <w:t xml:space="preserve">   0/1     Completed   0          2m</w:t>
      </w:r>
    </w:p>
    <w:p w14:paraId="538B456C" w14:textId="77777777" w:rsidR="003046CE" w:rsidRPr="003046CE" w:rsidRDefault="003046CE" w:rsidP="003046CE">
      <w:pPr>
        <w:pStyle w:val="output"/>
        <w:rPr>
          <w:sz w:val="18"/>
        </w:rPr>
      </w:pPr>
      <w:proofErr w:type="gramStart"/>
      <w:r w:rsidRPr="003046CE">
        <w:rPr>
          <w:sz w:val="18"/>
        </w:rPr>
        <w:t>istio-sidecar-injector-78499d85b8-x44m6</w:t>
      </w:r>
      <w:proofErr w:type="gramEnd"/>
      <w:r w:rsidRPr="003046CE">
        <w:rPr>
          <w:sz w:val="18"/>
        </w:rPr>
        <w:t xml:space="preserve">                        1/1     Running     0          1m</w:t>
      </w:r>
    </w:p>
    <w:p w14:paraId="20F33281" w14:textId="77777777" w:rsidR="003046CE" w:rsidRPr="003046CE" w:rsidRDefault="003046CE" w:rsidP="003046CE">
      <w:pPr>
        <w:pStyle w:val="output"/>
        <w:rPr>
          <w:sz w:val="18"/>
        </w:rPr>
      </w:pPr>
      <w:proofErr w:type="gramStart"/>
      <w:r w:rsidRPr="003046CE">
        <w:rPr>
          <w:sz w:val="18"/>
        </w:rPr>
        <w:t>istio-telemetry-78b96c6cb6-ldm9q</w:t>
      </w:r>
      <w:proofErr w:type="gramEnd"/>
      <w:r w:rsidRPr="003046CE">
        <w:rPr>
          <w:sz w:val="18"/>
        </w:rPr>
        <w:t xml:space="preserve">                               2/2     Running     2          1m</w:t>
      </w:r>
    </w:p>
    <w:p w14:paraId="2CE5326A" w14:textId="77777777" w:rsidR="003046CE" w:rsidRPr="003046CE" w:rsidRDefault="003046CE" w:rsidP="003046CE">
      <w:pPr>
        <w:pStyle w:val="output"/>
        <w:rPr>
          <w:sz w:val="18"/>
        </w:rPr>
      </w:pPr>
      <w:proofErr w:type="gramStart"/>
      <w:r w:rsidRPr="003046CE">
        <w:rPr>
          <w:sz w:val="18"/>
        </w:rPr>
        <w:t>istio-tracing-69b5f778b7-s2zvw</w:t>
      </w:r>
      <w:proofErr w:type="gramEnd"/>
      <w:r w:rsidRPr="003046CE">
        <w:rPr>
          <w:sz w:val="18"/>
        </w:rPr>
        <w:t xml:space="preserve">                                 1/1     Running     0          1m</w:t>
      </w:r>
    </w:p>
    <w:p w14:paraId="6FCBE525" w14:textId="77777777" w:rsidR="003046CE" w:rsidRPr="003046CE" w:rsidRDefault="003046CE" w:rsidP="003046CE">
      <w:pPr>
        <w:pStyle w:val="output"/>
        <w:rPr>
          <w:sz w:val="18"/>
        </w:rPr>
      </w:pPr>
      <w:proofErr w:type="gramStart"/>
      <w:r w:rsidRPr="003046CE">
        <w:rPr>
          <w:sz w:val="18"/>
        </w:rPr>
        <w:t>kiali-99f7467dc-6rvwp</w:t>
      </w:r>
      <w:proofErr w:type="gramEnd"/>
      <w:r w:rsidRPr="003046CE">
        <w:rPr>
          <w:sz w:val="18"/>
        </w:rPr>
        <w:t xml:space="preserve">                                          1/1     Running     0          1m</w:t>
      </w:r>
    </w:p>
    <w:p w14:paraId="7C22B812" w14:textId="77777777" w:rsidR="003046CE" w:rsidRPr="003046CE" w:rsidRDefault="003046CE" w:rsidP="003046CE">
      <w:pPr>
        <w:pStyle w:val="output"/>
        <w:rPr>
          <w:sz w:val="18"/>
        </w:rPr>
      </w:pPr>
      <w:proofErr w:type="gramStart"/>
      <w:r w:rsidRPr="003046CE">
        <w:rPr>
          <w:sz w:val="18"/>
        </w:rPr>
        <w:t>prometheus-67cdb66cbb-9w2hm</w:t>
      </w:r>
      <w:proofErr w:type="gramEnd"/>
      <w:r w:rsidRPr="003046CE">
        <w:rPr>
          <w:sz w:val="18"/>
        </w:rPr>
        <w:t xml:space="preserve">                                    1/1     Running     0          1m</w:t>
      </w:r>
    </w:p>
    <w:p w14:paraId="3A2556A9" w14:textId="3ED270DD" w:rsidR="003046CE" w:rsidRDefault="003046CE" w:rsidP="003046CE">
      <w:pPr>
        <w:pStyle w:val="output"/>
        <w:rPr>
          <w:sz w:val="18"/>
        </w:rPr>
      </w:pPr>
    </w:p>
    <w:p w14:paraId="533C8B03" w14:textId="77777777" w:rsidR="003046CE" w:rsidRDefault="003046CE" w:rsidP="003046CE">
      <w:pPr>
        <w:pStyle w:val="Heading2"/>
        <w:rPr>
          <w:sz w:val="36"/>
        </w:rPr>
      </w:pPr>
      <w:r>
        <w:t xml:space="preserve">Deploy your </w:t>
      </w:r>
      <w:r w:rsidRPr="003046CE">
        <w:t>application</w:t>
      </w:r>
    </w:p>
    <w:p w14:paraId="2592732D" w14:textId="18974985" w:rsidR="003046CE" w:rsidRDefault="003046CE" w:rsidP="003046CE">
      <w:r w:rsidRPr="003046CE">
        <w:t>You can now deploy your own application or one of the sample applications provided with the installation like </w:t>
      </w:r>
      <w:proofErr w:type="spellStart"/>
      <w:r>
        <w:t>Bookinfo</w:t>
      </w:r>
      <w:proofErr w:type="spellEnd"/>
      <w:r>
        <w:t>.</w:t>
      </w:r>
    </w:p>
    <w:p w14:paraId="1E7FEF20" w14:textId="64944361" w:rsidR="003046CE" w:rsidRDefault="003046CE" w:rsidP="003046CE">
      <w:proofErr w:type="spellStart"/>
      <w:r w:rsidRPr="003046CE">
        <w:rPr>
          <w:b/>
        </w:rPr>
        <w:t>Note</w:t>
      </w:r>
      <w:proofErr w:type="gramStart"/>
      <w:r>
        <w:rPr>
          <w:b/>
        </w:rPr>
        <w:t>:</w:t>
      </w:r>
      <w:r w:rsidRPr="003046CE">
        <w:t>The</w:t>
      </w:r>
      <w:proofErr w:type="spellEnd"/>
      <w:proofErr w:type="gramEnd"/>
      <w:r w:rsidRPr="003046CE">
        <w:t xml:space="preserve"> application must use either the HTTP/1.1 or HTTP/2.0 protocols for all its HTTP traffic; HTTP/1.0 is not supported.</w:t>
      </w:r>
    </w:p>
    <w:p w14:paraId="26E9C458" w14:textId="279C4652" w:rsidR="003046CE" w:rsidRDefault="003046CE" w:rsidP="003046CE">
      <w:pPr>
        <w:pStyle w:val="Heading2"/>
      </w:pPr>
      <w:r>
        <w:t>Bookinfo application</w:t>
      </w:r>
    </w:p>
    <w:p w14:paraId="36067FF1" w14:textId="77777777" w:rsidR="003046CE" w:rsidRPr="003046CE" w:rsidRDefault="003046CE" w:rsidP="003046CE">
      <w:r w:rsidRPr="003046CE">
        <w:t xml:space="preserve">This example deploys a sample application composed of four separate </w:t>
      </w:r>
      <w:proofErr w:type="spellStart"/>
      <w:r w:rsidRPr="003046CE">
        <w:t>microservices</w:t>
      </w:r>
      <w:proofErr w:type="spellEnd"/>
      <w:r w:rsidRPr="003046CE">
        <w:t xml:space="preserve"> used to demonstrate various </w:t>
      </w:r>
      <w:proofErr w:type="spellStart"/>
      <w:r w:rsidRPr="003046CE">
        <w:t>Istio</w:t>
      </w:r>
      <w:proofErr w:type="spellEnd"/>
      <w:r w:rsidRPr="003046CE">
        <w:t xml:space="preserve"> features. The application displays information about a book, similar to a single catalog entry of an online book store. Displayed on the page is a description of the book, book details (ISBN, number of pages, and so on), and a few book reviews.</w:t>
      </w:r>
    </w:p>
    <w:p w14:paraId="3267142C" w14:textId="77777777" w:rsidR="003046CE" w:rsidRPr="003046CE" w:rsidRDefault="003046CE" w:rsidP="003046CE">
      <w:r w:rsidRPr="003046CE">
        <w:t xml:space="preserve">The </w:t>
      </w:r>
      <w:proofErr w:type="spellStart"/>
      <w:r w:rsidRPr="003046CE">
        <w:t>Bookinfo</w:t>
      </w:r>
      <w:proofErr w:type="spellEnd"/>
      <w:r w:rsidRPr="003046CE">
        <w:t xml:space="preserve"> application is broken into four separate </w:t>
      </w:r>
      <w:proofErr w:type="spellStart"/>
      <w:r w:rsidRPr="003046CE">
        <w:t>microservices</w:t>
      </w:r>
      <w:proofErr w:type="spellEnd"/>
      <w:r w:rsidRPr="003046CE">
        <w:t>:</w:t>
      </w:r>
    </w:p>
    <w:p w14:paraId="377DAABC" w14:textId="77777777" w:rsidR="003046CE" w:rsidRPr="003046CE" w:rsidRDefault="003046CE" w:rsidP="003046CE">
      <w:pPr>
        <w:pStyle w:val="ListParagraph"/>
        <w:numPr>
          <w:ilvl w:val="0"/>
          <w:numId w:val="42"/>
        </w:numPr>
      </w:pPr>
      <w:proofErr w:type="spellStart"/>
      <w:proofErr w:type="gramStart"/>
      <w:r w:rsidRPr="003046CE">
        <w:t>productpage</w:t>
      </w:r>
      <w:proofErr w:type="spellEnd"/>
      <w:proofErr w:type="gramEnd"/>
      <w:r w:rsidRPr="003046CE">
        <w:t>. The </w:t>
      </w:r>
      <w:proofErr w:type="spellStart"/>
      <w:r w:rsidRPr="003046CE">
        <w:t>productpage</w:t>
      </w:r>
      <w:proofErr w:type="spellEnd"/>
      <w:r w:rsidRPr="003046CE">
        <w:t> </w:t>
      </w:r>
      <w:proofErr w:type="spellStart"/>
      <w:r w:rsidRPr="003046CE">
        <w:t>microservice</w:t>
      </w:r>
      <w:proofErr w:type="spellEnd"/>
      <w:r w:rsidRPr="003046CE">
        <w:t xml:space="preserve"> calls the details and reviews </w:t>
      </w:r>
      <w:proofErr w:type="spellStart"/>
      <w:r w:rsidRPr="003046CE">
        <w:t>microservices</w:t>
      </w:r>
      <w:proofErr w:type="spellEnd"/>
      <w:r w:rsidRPr="003046CE">
        <w:t xml:space="preserve"> to populate the page.</w:t>
      </w:r>
    </w:p>
    <w:p w14:paraId="6B0BC476" w14:textId="77777777" w:rsidR="003046CE" w:rsidRPr="003046CE" w:rsidRDefault="003046CE" w:rsidP="003046CE">
      <w:pPr>
        <w:pStyle w:val="ListParagraph"/>
        <w:numPr>
          <w:ilvl w:val="0"/>
          <w:numId w:val="42"/>
        </w:numPr>
      </w:pPr>
      <w:proofErr w:type="gramStart"/>
      <w:r w:rsidRPr="003046CE">
        <w:t>details</w:t>
      </w:r>
      <w:proofErr w:type="gramEnd"/>
      <w:r w:rsidRPr="003046CE">
        <w:t>. The details </w:t>
      </w:r>
      <w:proofErr w:type="spellStart"/>
      <w:r w:rsidRPr="003046CE">
        <w:t>microservice</w:t>
      </w:r>
      <w:proofErr w:type="spellEnd"/>
      <w:r w:rsidRPr="003046CE">
        <w:t xml:space="preserve"> contains book information.</w:t>
      </w:r>
    </w:p>
    <w:p w14:paraId="3D7CDEB9" w14:textId="77777777" w:rsidR="003046CE" w:rsidRPr="003046CE" w:rsidRDefault="003046CE" w:rsidP="003046CE">
      <w:pPr>
        <w:pStyle w:val="ListParagraph"/>
        <w:numPr>
          <w:ilvl w:val="0"/>
          <w:numId w:val="42"/>
        </w:numPr>
      </w:pPr>
      <w:proofErr w:type="gramStart"/>
      <w:r w:rsidRPr="003046CE">
        <w:t>reviews</w:t>
      </w:r>
      <w:proofErr w:type="gramEnd"/>
      <w:r w:rsidRPr="003046CE">
        <w:t>. The reviews </w:t>
      </w:r>
      <w:proofErr w:type="spellStart"/>
      <w:r w:rsidRPr="003046CE">
        <w:t>microservice</w:t>
      </w:r>
      <w:proofErr w:type="spellEnd"/>
      <w:r w:rsidRPr="003046CE">
        <w:t xml:space="preserve"> contains book reviews. It also calls the ratings </w:t>
      </w:r>
      <w:proofErr w:type="spellStart"/>
      <w:r w:rsidRPr="003046CE">
        <w:t>microservice</w:t>
      </w:r>
      <w:proofErr w:type="spellEnd"/>
      <w:r w:rsidRPr="003046CE">
        <w:t>.</w:t>
      </w:r>
    </w:p>
    <w:p w14:paraId="7A7942C9" w14:textId="77777777" w:rsidR="003046CE" w:rsidRDefault="003046CE" w:rsidP="003046CE">
      <w:pPr>
        <w:pStyle w:val="ListParagraph"/>
        <w:numPr>
          <w:ilvl w:val="0"/>
          <w:numId w:val="42"/>
        </w:numPr>
      </w:pPr>
      <w:proofErr w:type="gramStart"/>
      <w:r w:rsidRPr="003046CE">
        <w:t>ratings</w:t>
      </w:r>
      <w:proofErr w:type="gramEnd"/>
      <w:r w:rsidRPr="003046CE">
        <w:t>. The ratings </w:t>
      </w:r>
      <w:proofErr w:type="spellStart"/>
      <w:r w:rsidRPr="003046CE">
        <w:t>microservice</w:t>
      </w:r>
      <w:proofErr w:type="spellEnd"/>
      <w:r w:rsidRPr="003046CE">
        <w:t xml:space="preserve"> contains book ranking information that accompanies a book review.</w:t>
      </w:r>
    </w:p>
    <w:p w14:paraId="57BFF4A2" w14:textId="77777777" w:rsidR="003046CE" w:rsidRDefault="003046CE" w:rsidP="003046CE"/>
    <w:p w14:paraId="01AE2255" w14:textId="77777777" w:rsidR="003046CE" w:rsidRPr="003046CE" w:rsidRDefault="003046CE" w:rsidP="003046CE"/>
    <w:p w14:paraId="19040239" w14:textId="77777777" w:rsidR="003046CE" w:rsidRPr="003046CE" w:rsidRDefault="003046CE" w:rsidP="003046CE">
      <w:r w:rsidRPr="003046CE">
        <w:lastRenderedPageBreak/>
        <w:t>There are 3 versions of the reviews </w:t>
      </w:r>
      <w:proofErr w:type="spellStart"/>
      <w:r w:rsidRPr="003046CE">
        <w:t>microservice</w:t>
      </w:r>
      <w:proofErr w:type="spellEnd"/>
      <w:r w:rsidRPr="003046CE">
        <w:t>:</w:t>
      </w:r>
    </w:p>
    <w:p w14:paraId="49D5F915" w14:textId="77777777" w:rsidR="003046CE" w:rsidRPr="003046CE" w:rsidRDefault="003046CE" w:rsidP="003046CE">
      <w:pPr>
        <w:pStyle w:val="ListParagraph"/>
        <w:numPr>
          <w:ilvl w:val="0"/>
          <w:numId w:val="43"/>
        </w:numPr>
      </w:pPr>
      <w:r w:rsidRPr="003046CE">
        <w:t>Version v1 doesn’t call the ratings service.</w:t>
      </w:r>
    </w:p>
    <w:p w14:paraId="30C17332" w14:textId="77777777" w:rsidR="003046CE" w:rsidRPr="003046CE" w:rsidRDefault="003046CE" w:rsidP="003046CE">
      <w:pPr>
        <w:pStyle w:val="ListParagraph"/>
        <w:numPr>
          <w:ilvl w:val="0"/>
          <w:numId w:val="43"/>
        </w:numPr>
      </w:pPr>
      <w:r w:rsidRPr="003046CE">
        <w:t>Version v2 calls the ratings service, and displays each rating as 1 to 5 black stars.</w:t>
      </w:r>
    </w:p>
    <w:p w14:paraId="086D1378" w14:textId="77777777" w:rsidR="003046CE" w:rsidRPr="003046CE" w:rsidRDefault="003046CE" w:rsidP="003046CE">
      <w:pPr>
        <w:pStyle w:val="ListParagraph"/>
        <w:numPr>
          <w:ilvl w:val="0"/>
          <w:numId w:val="43"/>
        </w:numPr>
      </w:pPr>
      <w:r w:rsidRPr="003046CE">
        <w:t>Version v3 calls the ratings service, and displays each rating as 1 to 5 red stars.</w:t>
      </w:r>
    </w:p>
    <w:p w14:paraId="5B908EF3" w14:textId="77777777" w:rsidR="003046CE" w:rsidRDefault="003046CE" w:rsidP="003046CE">
      <w:r w:rsidRPr="003046CE">
        <w:t>The end-to-end architecture of the application is shown below.</w:t>
      </w:r>
    </w:p>
    <w:p w14:paraId="1067C2B7" w14:textId="2CF612CE" w:rsidR="003046CE" w:rsidRDefault="003046CE" w:rsidP="003046CE">
      <w:r>
        <w:rPr>
          <w:noProof/>
          <w:lang w:eastAsia="en-US"/>
        </w:rPr>
        <w:drawing>
          <wp:inline distT="0" distB="0" distL="0" distR="0" wp14:anchorId="773C3449" wp14:editId="627AE983">
            <wp:extent cx="5284089" cy="3096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3824" cy="3101965"/>
                    </a:xfrm>
                    <a:prstGeom prst="rect">
                      <a:avLst/>
                    </a:prstGeom>
                  </pic:spPr>
                </pic:pic>
              </a:graphicData>
            </a:graphic>
          </wp:inline>
        </w:drawing>
      </w:r>
    </w:p>
    <w:p w14:paraId="1DB691E9" w14:textId="0C8CF66E" w:rsidR="003046CE" w:rsidRDefault="003046CE" w:rsidP="003046CE">
      <w:r w:rsidRPr="003046CE">
        <w:t xml:space="preserve">This application is polyglot, i.e., the </w:t>
      </w:r>
      <w:proofErr w:type="spellStart"/>
      <w:r w:rsidRPr="003046CE">
        <w:t>microservices</w:t>
      </w:r>
      <w:proofErr w:type="spellEnd"/>
      <w:r w:rsidRPr="003046CE">
        <w:t xml:space="preserve"> are written in different languages. It’s worth noting that these services have no dependencies on </w:t>
      </w:r>
      <w:proofErr w:type="spellStart"/>
      <w:r w:rsidRPr="003046CE">
        <w:t>Istio</w:t>
      </w:r>
      <w:proofErr w:type="spellEnd"/>
      <w:r w:rsidRPr="003046CE">
        <w:t>, but make an interesting service mesh example, particularly because of the multitude of services, languages and versions for the reviews service.</w:t>
      </w:r>
    </w:p>
    <w:p w14:paraId="1D6A8320" w14:textId="77777777" w:rsidR="003046CE" w:rsidRPr="003046CE" w:rsidRDefault="003046CE" w:rsidP="003046CE">
      <w:pPr>
        <w:pStyle w:val="Heading2"/>
      </w:pPr>
      <w:r>
        <w:t>Before you begin</w:t>
      </w:r>
    </w:p>
    <w:p w14:paraId="547681EA" w14:textId="5C27B02F" w:rsidR="003046CE" w:rsidRDefault="003046CE" w:rsidP="004E1D1B">
      <w:r w:rsidRPr="003046CE">
        <w:t xml:space="preserve">To run the sample with </w:t>
      </w:r>
      <w:proofErr w:type="spellStart"/>
      <w:r w:rsidRPr="003046CE">
        <w:t>Istio</w:t>
      </w:r>
      <w:proofErr w:type="spellEnd"/>
      <w:r w:rsidRPr="003046CE">
        <w:t xml:space="preserve"> requires no changes to the application itself. Instead, we simply need to configure and run the services in an </w:t>
      </w:r>
      <w:proofErr w:type="spellStart"/>
      <w:r w:rsidRPr="003046CE">
        <w:t>Istio</w:t>
      </w:r>
      <w:proofErr w:type="spellEnd"/>
      <w:r w:rsidRPr="003046CE">
        <w:t xml:space="preserve">-enabled environment, with Envoy sidecars injected </w:t>
      </w:r>
      <w:proofErr w:type="spellStart"/>
      <w:r w:rsidRPr="003046CE">
        <w:t>along side</w:t>
      </w:r>
      <w:proofErr w:type="spellEnd"/>
      <w:r w:rsidRPr="003046CE">
        <w:t xml:space="preserve"> each service. The needed commands and configuration vary depending on the runtime environment although in all cases the resulting deployment will look like this:</w:t>
      </w:r>
    </w:p>
    <w:p w14:paraId="7D3AA4C0" w14:textId="77777777" w:rsidR="004E1D1B" w:rsidRPr="004E1D1B" w:rsidRDefault="004E1D1B" w:rsidP="004E1D1B">
      <w:r w:rsidRPr="004E1D1B">
        <w:t xml:space="preserve">All of the </w:t>
      </w:r>
      <w:proofErr w:type="spellStart"/>
      <w:r w:rsidRPr="004E1D1B">
        <w:t>microservices</w:t>
      </w:r>
      <w:proofErr w:type="spellEnd"/>
      <w:r w:rsidRPr="004E1D1B">
        <w:t xml:space="preserve"> will be packaged with an Envoy sidecar that intercepts incoming and outgoing calls for the services, providing the hooks needed to externally control, via the </w:t>
      </w:r>
      <w:proofErr w:type="spellStart"/>
      <w:r w:rsidRPr="004E1D1B">
        <w:t>Istio</w:t>
      </w:r>
      <w:proofErr w:type="spellEnd"/>
      <w:r w:rsidRPr="004E1D1B">
        <w:t xml:space="preserve"> control plane, routing, telemetry collection, and policy enforcement for the application as a whole.</w:t>
      </w:r>
    </w:p>
    <w:p w14:paraId="60C4E965" w14:textId="77777777" w:rsidR="004E1D1B" w:rsidRDefault="004E1D1B" w:rsidP="004E1D1B"/>
    <w:p w14:paraId="799EDD3A" w14:textId="554A7F4D" w:rsidR="004E1D1B" w:rsidRPr="003046CE" w:rsidRDefault="004E1D1B" w:rsidP="004E1D1B">
      <w:r>
        <w:rPr>
          <w:noProof/>
          <w:lang w:eastAsia="en-US"/>
        </w:rPr>
        <w:lastRenderedPageBreak/>
        <w:drawing>
          <wp:inline distT="0" distB="0" distL="0" distR="0" wp14:anchorId="260290A1" wp14:editId="52F043D9">
            <wp:extent cx="6115050" cy="29883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2988310"/>
                    </a:xfrm>
                    <a:prstGeom prst="rect">
                      <a:avLst/>
                    </a:prstGeom>
                  </pic:spPr>
                </pic:pic>
              </a:graphicData>
            </a:graphic>
          </wp:inline>
        </w:drawing>
      </w:r>
    </w:p>
    <w:p w14:paraId="537AF972" w14:textId="77777777" w:rsidR="004E1D1B" w:rsidRDefault="004E1D1B" w:rsidP="004E1D1B">
      <w:pPr>
        <w:pStyle w:val="Heading2"/>
        <w:rPr>
          <w:sz w:val="27"/>
        </w:rPr>
      </w:pPr>
      <w:r>
        <w:t>If you are running on Kubernetes</w:t>
      </w:r>
    </w:p>
    <w:p w14:paraId="447069EB" w14:textId="337FB4C2" w:rsidR="003046CE" w:rsidRPr="004E1D1B" w:rsidRDefault="004E1D1B" w:rsidP="004E1D1B">
      <w:r w:rsidRPr="004E1D1B">
        <w:t xml:space="preserve">Change directory to the root of the </w:t>
      </w:r>
      <w:proofErr w:type="spellStart"/>
      <w:r w:rsidRPr="004E1D1B">
        <w:t>Istio</w:t>
      </w:r>
      <w:proofErr w:type="spellEnd"/>
      <w:r w:rsidRPr="004E1D1B">
        <w:t xml:space="preserve"> installation.</w:t>
      </w:r>
    </w:p>
    <w:p w14:paraId="2770FBD9" w14:textId="77777777" w:rsidR="004E1D1B" w:rsidRPr="00395D3F" w:rsidRDefault="004E1D1B" w:rsidP="004E1D1B">
      <w:pPr>
        <w:pStyle w:val="output"/>
      </w:pPr>
      <w:r w:rsidRPr="00395D3F">
        <w:t xml:space="preserve">$ </w:t>
      </w:r>
      <w:proofErr w:type="gramStart"/>
      <w:r w:rsidRPr="00395D3F">
        <w:t>cd</w:t>
      </w:r>
      <w:proofErr w:type="gramEnd"/>
      <w:r w:rsidRPr="00395D3F">
        <w:t xml:space="preserve"> istio-1.1.1</w:t>
      </w:r>
    </w:p>
    <w:p w14:paraId="6ED15588" w14:textId="77777777" w:rsidR="004E1D1B" w:rsidRPr="004E1D1B" w:rsidRDefault="004E1D1B" w:rsidP="004E1D1B">
      <w:r w:rsidRPr="004E1D1B">
        <w:t xml:space="preserve">The default </w:t>
      </w:r>
      <w:proofErr w:type="spellStart"/>
      <w:r w:rsidRPr="004E1D1B">
        <w:t>Istio</w:t>
      </w:r>
      <w:proofErr w:type="spellEnd"/>
      <w:r w:rsidRPr="004E1D1B">
        <w:t xml:space="preserve"> installation uses </w:t>
      </w:r>
      <w:hyperlink r:id="rId31" w:anchor="automatic-sidecar-injection" w:history="1">
        <w:r w:rsidRPr="004E1D1B">
          <w:rPr>
            <w:rStyle w:val="Hyperlink"/>
          </w:rPr>
          <w:t>automatic sidecar injection</w:t>
        </w:r>
      </w:hyperlink>
      <w:r w:rsidRPr="004E1D1B">
        <w:t>. Label the namespace that will host the application with </w:t>
      </w:r>
      <w:proofErr w:type="spellStart"/>
      <w:r w:rsidRPr="004E1D1B">
        <w:t>istio</w:t>
      </w:r>
      <w:proofErr w:type="spellEnd"/>
      <w:r w:rsidRPr="004E1D1B">
        <w:t>-injection=enabled:</w:t>
      </w:r>
    </w:p>
    <w:p w14:paraId="6FCB2635" w14:textId="364C2F55" w:rsidR="004E1D1B" w:rsidRPr="004E1D1B" w:rsidRDefault="004E1D1B" w:rsidP="004E1D1B">
      <w:pPr>
        <w:pStyle w:val="output"/>
      </w:pPr>
      <w:r w:rsidRPr="004E1D1B">
        <w:t xml:space="preserve">$ </w:t>
      </w:r>
      <w:proofErr w:type="spellStart"/>
      <w:proofErr w:type="gramStart"/>
      <w:r w:rsidRPr="004E1D1B">
        <w:t>kubectl</w:t>
      </w:r>
      <w:proofErr w:type="spellEnd"/>
      <w:proofErr w:type="gramEnd"/>
      <w:r w:rsidRPr="004E1D1B">
        <w:t xml:space="preserve"> label namespace default </w:t>
      </w:r>
      <w:proofErr w:type="spellStart"/>
      <w:r w:rsidRPr="004E1D1B">
        <w:t>istio</w:t>
      </w:r>
      <w:proofErr w:type="spellEnd"/>
      <w:r w:rsidRPr="004E1D1B">
        <w:t>-injection=enabled</w:t>
      </w:r>
    </w:p>
    <w:p w14:paraId="0B48627A" w14:textId="5BE3F98C" w:rsidR="003046CE" w:rsidRDefault="004E1D1B" w:rsidP="004E1D1B">
      <w:r w:rsidRPr="004E1D1B">
        <w:t>Deploy your application using the </w:t>
      </w:r>
      <w:proofErr w:type="spellStart"/>
      <w:r w:rsidRPr="004E1D1B">
        <w:t>kubectl</w:t>
      </w:r>
      <w:proofErr w:type="spellEnd"/>
      <w:r w:rsidRPr="004E1D1B">
        <w:t> command:</w:t>
      </w:r>
    </w:p>
    <w:p w14:paraId="53E957EF" w14:textId="73F3CD7A" w:rsidR="004E1D1B" w:rsidRDefault="004E1D1B" w:rsidP="004E1D1B">
      <w:pPr>
        <w:pStyle w:val="output"/>
      </w:pPr>
      <w:r w:rsidRPr="004E1D1B">
        <w:t xml:space="preserve">$ </w:t>
      </w:r>
      <w:proofErr w:type="spellStart"/>
      <w:proofErr w:type="gramStart"/>
      <w:r w:rsidRPr="004E1D1B">
        <w:t>kubectl</w:t>
      </w:r>
      <w:proofErr w:type="spellEnd"/>
      <w:proofErr w:type="gramEnd"/>
      <w:r w:rsidRPr="004E1D1B">
        <w:t xml:space="preserve"> apply -f </w:t>
      </w:r>
      <w:hyperlink r:id="rId32" w:tgtFrame="_blank" w:history="1">
        <w:r w:rsidRPr="004E1D1B">
          <w:rPr>
            <w:rStyle w:val="Hyperlink"/>
          </w:rPr>
          <w:t>samples/</w:t>
        </w:r>
        <w:proofErr w:type="spellStart"/>
        <w:r w:rsidRPr="004E1D1B">
          <w:rPr>
            <w:rStyle w:val="Hyperlink"/>
          </w:rPr>
          <w:t>bookinfo</w:t>
        </w:r>
        <w:proofErr w:type="spellEnd"/>
        <w:r w:rsidRPr="004E1D1B">
          <w:rPr>
            <w:rStyle w:val="Hyperlink"/>
          </w:rPr>
          <w:t>/platform/</w:t>
        </w:r>
        <w:proofErr w:type="spellStart"/>
        <w:r w:rsidRPr="004E1D1B">
          <w:rPr>
            <w:rStyle w:val="Hyperlink"/>
          </w:rPr>
          <w:t>kube</w:t>
        </w:r>
        <w:proofErr w:type="spellEnd"/>
        <w:r w:rsidRPr="004E1D1B">
          <w:rPr>
            <w:rStyle w:val="Hyperlink"/>
          </w:rPr>
          <w:t>/</w:t>
        </w:r>
        <w:proofErr w:type="spellStart"/>
        <w:r w:rsidRPr="004E1D1B">
          <w:rPr>
            <w:rStyle w:val="Hyperlink"/>
          </w:rPr>
          <w:t>bookinfo.yaml</w:t>
        </w:r>
        <w:proofErr w:type="spellEnd"/>
      </w:hyperlink>
    </w:p>
    <w:p w14:paraId="0E4CFA14" w14:textId="3A229C58" w:rsidR="004E1D1B" w:rsidRPr="004E1D1B" w:rsidRDefault="004E1D1B" w:rsidP="004E1D1B">
      <w:r w:rsidRPr="004E1D1B">
        <w:rPr>
          <w:b/>
        </w:rPr>
        <w:t>Note</w:t>
      </w:r>
      <w:r w:rsidRPr="004E1D1B">
        <w:t>: If you disabled automatic sidecar injection during installation and rely on </w:t>
      </w:r>
      <w:hyperlink r:id="rId33" w:anchor="manual-sidecar-injection" w:history="1">
        <w:r w:rsidRPr="004E1D1B">
          <w:rPr>
            <w:rStyle w:val="Hyperlink"/>
          </w:rPr>
          <w:t>manual sidecar injection</w:t>
        </w:r>
      </w:hyperlink>
      <w:r w:rsidRPr="004E1D1B">
        <w:t>, use the </w:t>
      </w:r>
      <w:proofErr w:type="spellStart"/>
      <w:r w:rsidRPr="004E1D1B">
        <w:t>istioctl</w:t>
      </w:r>
      <w:proofErr w:type="spellEnd"/>
      <w:r w:rsidRPr="004E1D1B">
        <w:t xml:space="preserve"> </w:t>
      </w:r>
      <w:proofErr w:type="spellStart"/>
      <w:r w:rsidRPr="004E1D1B">
        <w:t>kube</w:t>
      </w:r>
      <w:proofErr w:type="spellEnd"/>
      <w:r w:rsidRPr="004E1D1B">
        <w:t>-inject command to modify the </w:t>
      </w:r>
      <w:proofErr w:type="spellStart"/>
      <w:r w:rsidRPr="004E1D1B">
        <w:t>bookinfo.yaml</w:t>
      </w:r>
      <w:proofErr w:type="spellEnd"/>
      <w:r w:rsidRPr="004E1D1B">
        <w:t> file before deploying your application. For more information please visit the </w:t>
      </w:r>
      <w:proofErr w:type="spellStart"/>
      <w:r w:rsidRPr="004E1D1B">
        <w:t>istioctl</w:t>
      </w:r>
      <w:proofErr w:type="spellEnd"/>
      <w:r w:rsidRPr="004E1D1B">
        <w:t> </w:t>
      </w:r>
      <w:hyperlink r:id="rId34" w:anchor="istioctl-kube-inject" w:history="1">
        <w:r w:rsidRPr="004E1D1B">
          <w:rPr>
            <w:rStyle w:val="Hyperlink"/>
          </w:rPr>
          <w:t>reference documentation</w:t>
        </w:r>
      </w:hyperlink>
      <w:r w:rsidRPr="004E1D1B">
        <w:t>.</w:t>
      </w:r>
    </w:p>
    <w:p w14:paraId="07EF6AAB" w14:textId="04DF9D53" w:rsidR="004E1D1B" w:rsidRPr="00174086" w:rsidRDefault="00174086" w:rsidP="00174086">
      <w:pPr>
        <w:pStyle w:val="output"/>
      </w:pPr>
      <w:r w:rsidRPr="00174086">
        <w:t xml:space="preserve">$ </w:t>
      </w:r>
      <w:proofErr w:type="spellStart"/>
      <w:proofErr w:type="gramStart"/>
      <w:r w:rsidRPr="00174086">
        <w:t>istioctl</w:t>
      </w:r>
      <w:proofErr w:type="spellEnd"/>
      <w:proofErr w:type="gramEnd"/>
      <w:r w:rsidRPr="00174086">
        <w:t xml:space="preserve"> </w:t>
      </w:r>
      <w:proofErr w:type="spellStart"/>
      <w:r w:rsidRPr="00174086">
        <w:t>kube</w:t>
      </w:r>
      <w:proofErr w:type="spellEnd"/>
      <w:r w:rsidRPr="00174086">
        <w:t xml:space="preserve">-inject -f </w:t>
      </w:r>
      <w:r>
        <w:t>samples/</w:t>
      </w:r>
      <w:proofErr w:type="spellStart"/>
      <w:r>
        <w:t>bookinfo</w:t>
      </w:r>
      <w:proofErr w:type="spellEnd"/>
      <w:r>
        <w:t>/platform/</w:t>
      </w:r>
      <w:proofErr w:type="spellStart"/>
      <w:r>
        <w:t>kube</w:t>
      </w:r>
      <w:proofErr w:type="spellEnd"/>
      <w:r>
        <w:t>/</w:t>
      </w:r>
      <w:proofErr w:type="spellStart"/>
      <w:r>
        <w:t>bookinfo</w:t>
      </w:r>
      <w:r w:rsidRPr="00174086">
        <w:t>.yaml</w:t>
      </w:r>
      <w:proofErr w:type="spellEnd"/>
      <w:r w:rsidRPr="00174086">
        <w:t xml:space="preserve"> | </w:t>
      </w:r>
      <w:proofErr w:type="spellStart"/>
      <w:r w:rsidRPr="00174086">
        <w:t>kubectl</w:t>
      </w:r>
      <w:proofErr w:type="spellEnd"/>
      <w:r w:rsidRPr="00174086">
        <w:t xml:space="preserve"> apply -f -</w:t>
      </w:r>
    </w:p>
    <w:p w14:paraId="401D523C" w14:textId="77777777" w:rsidR="004E1D1B" w:rsidRPr="004E1D1B" w:rsidRDefault="004E1D1B" w:rsidP="004E1D1B">
      <w:r w:rsidRPr="004E1D1B">
        <w:t>The command launches all four services shown in the </w:t>
      </w:r>
      <w:proofErr w:type="spellStart"/>
      <w:r w:rsidRPr="004E1D1B">
        <w:t>bookinfo</w:t>
      </w:r>
      <w:proofErr w:type="spellEnd"/>
      <w:r w:rsidRPr="004E1D1B">
        <w:t> application architecture diagram. All 3 versions of the reviews service, v1, v2, and v3, are started.</w:t>
      </w:r>
    </w:p>
    <w:p w14:paraId="6B1EB395" w14:textId="1CBF87BD" w:rsidR="004E1D1B" w:rsidRDefault="004E1D1B" w:rsidP="004E1D1B">
      <w:r w:rsidRPr="004E1D1B">
        <w:t>Confirm all services and pods are correctly defined and running:</w:t>
      </w:r>
    </w:p>
    <w:p w14:paraId="722FAADF" w14:textId="77777777" w:rsidR="004E1D1B" w:rsidRDefault="004E1D1B" w:rsidP="004E1D1B"/>
    <w:p w14:paraId="29BB3323" w14:textId="77777777" w:rsidR="004E1D1B" w:rsidRDefault="004E1D1B" w:rsidP="004E1D1B"/>
    <w:p w14:paraId="0DA57E97" w14:textId="77777777" w:rsidR="004E1D1B" w:rsidRDefault="004E1D1B" w:rsidP="004E1D1B"/>
    <w:p w14:paraId="20F6152A" w14:textId="399F08B9" w:rsidR="004E1D1B" w:rsidRPr="004E1D1B" w:rsidRDefault="004E1D1B" w:rsidP="004E1D1B">
      <w:pPr>
        <w:pStyle w:val="output"/>
      </w:pPr>
      <w:r w:rsidRPr="004E1D1B">
        <w:lastRenderedPageBreak/>
        <w:t xml:space="preserve">$ </w:t>
      </w:r>
      <w:proofErr w:type="spellStart"/>
      <w:proofErr w:type="gramStart"/>
      <w:r w:rsidRPr="004E1D1B">
        <w:t>kubectl</w:t>
      </w:r>
      <w:proofErr w:type="spellEnd"/>
      <w:proofErr w:type="gramEnd"/>
      <w:r w:rsidRPr="004E1D1B">
        <w:t xml:space="preserve"> get services</w:t>
      </w:r>
    </w:p>
    <w:p w14:paraId="1D6D4BF8" w14:textId="77777777" w:rsidR="004E1D1B" w:rsidRPr="004E1D1B" w:rsidRDefault="004E1D1B" w:rsidP="004E1D1B">
      <w:pPr>
        <w:pStyle w:val="output"/>
        <w:rPr>
          <w:sz w:val="22"/>
        </w:rPr>
      </w:pPr>
      <w:r w:rsidRPr="004E1D1B">
        <w:rPr>
          <w:sz w:val="22"/>
        </w:rPr>
        <w:t>NAME                       CLUSTER-IP   EXTERNAL-IP   PORT(S)              AGE</w:t>
      </w:r>
    </w:p>
    <w:p w14:paraId="050837D9" w14:textId="77777777" w:rsidR="004E1D1B" w:rsidRPr="004E1D1B" w:rsidRDefault="004E1D1B" w:rsidP="004E1D1B">
      <w:pPr>
        <w:pStyle w:val="output"/>
        <w:rPr>
          <w:sz w:val="22"/>
        </w:rPr>
      </w:pPr>
      <w:proofErr w:type="gramStart"/>
      <w:r w:rsidRPr="004E1D1B">
        <w:rPr>
          <w:sz w:val="22"/>
        </w:rPr>
        <w:t>details</w:t>
      </w:r>
      <w:proofErr w:type="gramEnd"/>
      <w:r w:rsidRPr="004E1D1B">
        <w:rPr>
          <w:sz w:val="22"/>
        </w:rPr>
        <w:t xml:space="preserve">                    10.0.0.31    &lt;none&gt;        9080/TCP             6m</w:t>
      </w:r>
    </w:p>
    <w:p w14:paraId="27532FA3" w14:textId="77777777" w:rsidR="004E1D1B" w:rsidRPr="004E1D1B" w:rsidRDefault="004E1D1B" w:rsidP="004E1D1B">
      <w:pPr>
        <w:pStyle w:val="output"/>
        <w:rPr>
          <w:sz w:val="22"/>
        </w:rPr>
      </w:pPr>
      <w:proofErr w:type="spellStart"/>
      <w:proofErr w:type="gramStart"/>
      <w:r w:rsidRPr="004E1D1B">
        <w:rPr>
          <w:sz w:val="22"/>
        </w:rPr>
        <w:t>kubernetes</w:t>
      </w:r>
      <w:proofErr w:type="spellEnd"/>
      <w:proofErr w:type="gramEnd"/>
      <w:r w:rsidRPr="004E1D1B">
        <w:rPr>
          <w:sz w:val="22"/>
        </w:rPr>
        <w:t xml:space="preserve">                 10.0.0.1     &lt;none&gt;        443/TCP              7d</w:t>
      </w:r>
    </w:p>
    <w:p w14:paraId="3D5755B5" w14:textId="77777777" w:rsidR="004E1D1B" w:rsidRPr="004E1D1B" w:rsidRDefault="004E1D1B" w:rsidP="004E1D1B">
      <w:pPr>
        <w:pStyle w:val="output"/>
        <w:rPr>
          <w:sz w:val="22"/>
        </w:rPr>
      </w:pPr>
      <w:proofErr w:type="spellStart"/>
      <w:proofErr w:type="gramStart"/>
      <w:r w:rsidRPr="004E1D1B">
        <w:rPr>
          <w:sz w:val="22"/>
        </w:rPr>
        <w:t>productpage</w:t>
      </w:r>
      <w:proofErr w:type="spellEnd"/>
      <w:proofErr w:type="gramEnd"/>
      <w:r w:rsidRPr="004E1D1B">
        <w:rPr>
          <w:sz w:val="22"/>
        </w:rPr>
        <w:t xml:space="preserve">                10.0.0.120   &lt;none&gt;        9080/TCP             6m</w:t>
      </w:r>
    </w:p>
    <w:p w14:paraId="5A7FE442" w14:textId="77777777" w:rsidR="004E1D1B" w:rsidRPr="004E1D1B" w:rsidRDefault="004E1D1B" w:rsidP="004E1D1B">
      <w:pPr>
        <w:pStyle w:val="output"/>
        <w:rPr>
          <w:sz w:val="22"/>
        </w:rPr>
      </w:pPr>
      <w:proofErr w:type="gramStart"/>
      <w:r w:rsidRPr="004E1D1B">
        <w:rPr>
          <w:sz w:val="22"/>
        </w:rPr>
        <w:t>ratings</w:t>
      </w:r>
      <w:proofErr w:type="gramEnd"/>
      <w:r w:rsidRPr="004E1D1B">
        <w:rPr>
          <w:sz w:val="22"/>
        </w:rPr>
        <w:t xml:space="preserve">                    10.0.0.15    &lt;none&gt;        9080/TCP             6m</w:t>
      </w:r>
    </w:p>
    <w:p w14:paraId="77649A34" w14:textId="77777777" w:rsidR="004E1D1B" w:rsidRPr="004E1D1B" w:rsidRDefault="004E1D1B" w:rsidP="004E1D1B">
      <w:pPr>
        <w:pStyle w:val="output"/>
        <w:rPr>
          <w:sz w:val="22"/>
        </w:rPr>
      </w:pPr>
      <w:proofErr w:type="gramStart"/>
      <w:r w:rsidRPr="004E1D1B">
        <w:rPr>
          <w:sz w:val="22"/>
        </w:rPr>
        <w:t>reviews</w:t>
      </w:r>
      <w:proofErr w:type="gramEnd"/>
      <w:r w:rsidRPr="004E1D1B">
        <w:rPr>
          <w:sz w:val="22"/>
        </w:rPr>
        <w:t xml:space="preserve">                    10.0.0.170   &lt;none&gt;        9080/TCP             6m</w:t>
      </w:r>
    </w:p>
    <w:p w14:paraId="01383EE4" w14:textId="77777777" w:rsidR="004E1D1B" w:rsidRPr="004E1D1B" w:rsidRDefault="004E1D1B" w:rsidP="004E1D1B">
      <w:pPr>
        <w:shd w:val="clear" w:color="auto" w:fill="FFFFFF"/>
        <w:spacing w:before="96" w:after="96" w:line="240" w:lineRule="auto"/>
        <w:textAlignment w:val="baseline"/>
        <w:rPr>
          <w:rFonts w:ascii="Arial" w:eastAsia="Times New Roman" w:hAnsi="Arial" w:cs="Arial"/>
          <w:color w:val="535F61"/>
          <w:szCs w:val="24"/>
          <w:lang w:eastAsia="en-US"/>
        </w:rPr>
      </w:pPr>
      <w:proofErr w:type="gramStart"/>
      <w:r w:rsidRPr="004E1D1B">
        <w:rPr>
          <w:rFonts w:ascii="Arial" w:eastAsia="Times New Roman" w:hAnsi="Arial" w:cs="Arial"/>
          <w:color w:val="535F61"/>
          <w:szCs w:val="24"/>
          <w:lang w:eastAsia="en-US"/>
        </w:rPr>
        <w:t>and</w:t>
      </w:r>
      <w:proofErr w:type="gramEnd"/>
    </w:p>
    <w:p w14:paraId="65D15DEF" w14:textId="77777777" w:rsidR="004E1D1B" w:rsidRPr="000B5A5B" w:rsidRDefault="004E1D1B" w:rsidP="000B5A5B">
      <w:pPr>
        <w:pStyle w:val="output"/>
      </w:pPr>
      <w:r w:rsidRPr="000B5A5B">
        <w:t xml:space="preserve">$ </w:t>
      </w:r>
      <w:proofErr w:type="spellStart"/>
      <w:proofErr w:type="gramStart"/>
      <w:r w:rsidRPr="000B5A5B">
        <w:t>kubectl</w:t>
      </w:r>
      <w:proofErr w:type="spellEnd"/>
      <w:proofErr w:type="gramEnd"/>
      <w:r w:rsidRPr="000B5A5B">
        <w:t xml:space="preserve"> get pods</w:t>
      </w:r>
    </w:p>
    <w:p w14:paraId="2C0D8101" w14:textId="77777777" w:rsidR="004E1D1B" w:rsidRPr="000B5A5B" w:rsidRDefault="004E1D1B" w:rsidP="000B5A5B">
      <w:pPr>
        <w:pStyle w:val="output"/>
        <w:rPr>
          <w:sz w:val="22"/>
        </w:rPr>
      </w:pPr>
      <w:r w:rsidRPr="000B5A5B">
        <w:rPr>
          <w:sz w:val="22"/>
        </w:rPr>
        <w:t>NAME                                        READY     STATUS    RESTARTS   AGE</w:t>
      </w:r>
    </w:p>
    <w:p w14:paraId="1D1AC6E0" w14:textId="77777777" w:rsidR="004E1D1B" w:rsidRPr="000B5A5B" w:rsidRDefault="004E1D1B" w:rsidP="000B5A5B">
      <w:pPr>
        <w:pStyle w:val="output"/>
        <w:rPr>
          <w:sz w:val="22"/>
        </w:rPr>
      </w:pPr>
      <w:proofErr w:type="gramStart"/>
      <w:r w:rsidRPr="000B5A5B">
        <w:rPr>
          <w:sz w:val="22"/>
        </w:rPr>
        <w:t>details-v1-1520924117-48z17</w:t>
      </w:r>
      <w:proofErr w:type="gramEnd"/>
      <w:r w:rsidRPr="000B5A5B">
        <w:rPr>
          <w:sz w:val="22"/>
        </w:rPr>
        <w:t xml:space="preserve">                 2/2       Running   0          6m</w:t>
      </w:r>
    </w:p>
    <w:p w14:paraId="274C4C1A" w14:textId="77777777" w:rsidR="004E1D1B" w:rsidRPr="000B5A5B" w:rsidRDefault="004E1D1B" w:rsidP="000B5A5B">
      <w:pPr>
        <w:pStyle w:val="output"/>
        <w:rPr>
          <w:sz w:val="22"/>
        </w:rPr>
      </w:pPr>
      <w:proofErr w:type="gramStart"/>
      <w:r w:rsidRPr="000B5A5B">
        <w:rPr>
          <w:sz w:val="22"/>
        </w:rPr>
        <w:t>productpage-v1-560495357-jk1lz</w:t>
      </w:r>
      <w:proofErr w:type="gramEnd"/>
      <w:r w:rsidRPr="000B5A5B">
        <w:rPr>
          <w:sz w:val="22"/>
        </w:rPr>
        <w:t xml:space="preserve">              2/2       Running   0          6m</w:t>
      </w:r>
    </w:p>
    <w:p w14:paraId="35105B49" w14:textId="77777777" w:rsidR="004E1D1B" w:rsidRPr="000B5A5B" w:rsidRDefault="004E1D1B" w:rsidP="000B5A5B">
      <w:pPr>
        <w:pStyle w:val="output"/>
        <w:rPr>
          <w:sz w:val="22"/>
        </w:rPr>
      </w:pPr>
      <w:proofErr w:type="gramStart"/>
      <w:r w:rsidRPr="000B5A5B">
        <w:rPr>
          <w:sz w:val="22"/>
        </w:rPr>
        <w:t>ratings-v1-734492171-rnr5l</w:t>
      </w:r>
      <w:proofErr w:type="gramEnd"/>
      <w:r w:rsidRPr="000B5A5B">
        <w:rPr>
          <w:sz w:val="22"/>
        </w:rPr>
        <w:t xml:space="preserve">                  2/2       Running   0          6m</w:t>
      </w:r>
    </w:p>
    <w:p w14:paraId="4F8AD131" w14:textId="77777777" w:rsidR="004E1D1B" w:rsidRPr="000B5A5B" w:rsidRDefault="004E1D1B" w:rsidP="000B5A5B">
      <w:pPr>
        <w:pStyle w:val="output"/>
        <w:rPr>
          <w:sz w:val="22"/>
        </w:rPr>
      </w:pPr>
      <w:proofErr w:type="gramStart"/>
      <w:r w:rsidRPr="000B5A5B">
        <w:rPr>
          <w:sz w:val="22"/>
        </w:rPr>
        <w:t>reviews-v1-874083890-f0qf0</w:t>
      </w:r>
      <w:proofErr w:type="gramEnd"/>
      <w:r w:rsidRPr="000B5A5B">
        <w:rPr>
          <w:sz w:val="22"/>
        </w:rPr>
        <w:t xml:space="preserve">                  2/2       Running   0          6m</w:t>
      </w:r>
    </w:p>
    <w:p w14:paraId="1B881E31" w14:textId="77777777" w:rsidR="004E1D1B" w:rsidRPr="000B5A5B" w:rsidRDefault="004E1D1B" w:rsidP="000B5A5B">
      <w:pPr>
        <w:pStyle w:val="output"/>
        <w:rPr>
          <w:sz w:val="22"/>
        </w:rPr>
      </w:pPr>
      <w:proofErr w:type="gramStart"/>
      <w:r w:rsidRPr="000B5A5B">
        <w:rPr>
          <w:sz w:val="22"/>
        </w:rPr>
        <w:t>reviews-v2-1343845940-b34q5</w:t>
      </w:r>
      <w:proofErr w:type="gramEnd"/>
      <w:r w:rsidRPr="000B5A5B">
        <w:rPr>
          <w:sz w:val="22"/>
        </w:rPr>
        <w:t xml:space="preserve">                 2/2       Running   0          6m</w:t>
      </w:r>
    </w:p>
    <w:p w14:paraId="4FFB0C06" w14:textId="77777777" w:rsidR="004E1D1B" w:rsidRPr="000B5A5B" w:rsidRDefault="004E1D1B" w:rsidP="000B5A5B">
      <w:pPr>
        <w:pStyle w:val="output"/>
        <w:rPr>
          <w:sz w:val="22"/>
        </w:rPr>
      </w:pPr>
      <w:proofErr w:type="gramStart"/>
      <w:r w:rsidRPr="000B5A5B">
        <w:rPr>
          <w:sz w:val="22"/>
        </w:rPr>
        <w:t>reviews-v3-1813607990-8ch52</w:t>
      </w:r>
      <w:proofErr w:type="gramEnd"/>
      <w:r w:rsidRPr="000B5A5B">
        <w:rPr>
          <w:sz w:val="22"/>
        </w:rPr>
        <w:t xml:space="preserve">                 2/2       Running   0          6m</w:t>
      </w:r>
    </w:p>
    <w:p w14:paraId="534B9EBC" w14:textId="77777777" w:rsidR="000B5A5B" w:rsidRPr="000B5A5B" w:rsidRDefault="000B5A5B" w:rsidP="000B5A5B">
      <w:pPr>
        <w:shd w:val="clear" w:color="auto" w:fill="FFFFFF"/>
        <w:spacing w:before="0" w:line="240" w:lineRule="auto"/>
        <w:textAlignment w:val="baseline"/>
        <w:rPr>
          <w:rFonts w:ascii="Arial" w:eastAsia="Times New Roman" w:hAnsi="Arial" w:cs="Arial"/>
          <w:color w:val="535F61"/>
          <w:szCs w:val="24"/>
          <w:lang w:eastAsia="en-US"/>
        </w:rPr>
      </w:pPr>
      <w:r w:rsidRPr="000B5A5B">
        <w:rPr>
          <w:lang w:eastAsia="en-US"/>
        </w:rPr>
        <w:t xml:space="preserve">To confirm that the </w:t>
      </w:r>
      <w:proofErr w:type="spellStart"/>
      <w:r w:rsidRPr="000B5A5B">
        <w:rPr>
          <w:lang w:eastAsia="en-US"/>
        </w:rPr>
        <w:t>Bookinfo</w:t>
      </w:r>
      <w:proofErr w:type="spellEnd"/>
      <w:r w:rsidRPr="000B5A5B">
        <w:rPr>
          <w:lang w:eastAsia="en-US"/>
        </w:rPr>
        <w:t xml:space="preserve"> application is running, send a request to it by a curl command from some pod, for example from ratings</w:t>
      </w:r>
      <w:r w:rsidRPr="000B5A5B">
        <w:rPr>
          <w:rFonts w:ascii="Arial" w:eastAsia="Times New Roman" w:hAnsi="Arial" w:cs="Arial"/>
          <w:color w:val="535F61"/>
          <w:szCs w:val="24"/>
          <w:lang w:eastAsia="en-US"/>
        </w:rPr>
        <w:t>:</w:t>
      </w:r>
    </w:p>
    <w:p w14:paraId="1715841E" w14:textId="77777777" w:rsidR="000B5A5B" w:rsidRPr="000B5A5B" w:rsidRDefault="000B5A5B" w:rsidP="000B5A5B">
      <w:pPr>
        <w:pStyle w:val="output"/>
      </w:pPr>
      <w:r w:rsidRPr="000B5A5B">
        <w:t xml:space="preserve">$ </w:t>
      </w:r>
      <w:proofErr w:type="spellStart"/>
      <w:proofErr w:type="gramStart"/>
      <w:r w:rsidRPr="000B5A5B">
        <w:t>kubectl</w:t>
      </w:r>
      <w:proofErr w:type="spellEnd"/>
      <w:proofErr w:type="gramEnd"/>
      <w:r w:rsidRPr="000B5A5B">
        <w:t xml:space="preserve"> exec -it $(</w:t>
      </w:r>
      <w:proofErr w:type="spellStart"/>
      <w:r w:rsidRPr="000B5A5B">
        <w:t>kubectl</w:t>
      </w:r>
      <w:proofErr w:type="spellEnd"/>
      <w:r w:rsidRPr="000B5A5B">
        <w:t xml:space="preserve"> get pod -l app=ratings -o </w:t>
      </w:r>
      <w:proofErr w:type="spellStart"/>
      <w:r w:rsidRPr="000B5A5B">
        <w:t>jsonpath</w:t>
      </w:r>
      <w:proofErr w:type="spellEnd"/>
      <w:r w:rsidRPr="000B5A5B">
        <w:t>='{.items[0].metadata.name}') -c ratings -- curl productpage:9080/</w:t>
      </w:r>
      <w:proofErr w:type="spellStart"/>
      <w:r w:rsidRPr="000B5A5B">
        <w:t>productpage</w:t>
      </w:r>
      <w:proofErr w:type="spellEnd"/>
      <w:r w:rsidRPr="000B5A5B">
        <w:t xml:space="preserve"> | </w:t>
      </w:r>
      <w:proofErr w:type="spellStart"/>
      <w:r w:rsidRPr="000B5A5B">
        <w:t>grep</w:t>
      </w:r>
      <w:proofErr w:type="spellEnd"/>
      <w:r w:rsidRPr="000B5A5B">
        <w:t xml:space="preserve"> -o "&lt;title&gt;.*&lt;/title&gt;"</w:t>
      </w:r>
    </w:p>
    <w:p w14:paraId="2F7A2301" w14:textId="77777777" w:rsidR="000B5A5B" w:rsidRPr="000B5A5B" w:rsidRDefault="000B5A5B" w:rsidP="000B5A5B">
      <w:pPr>
        <w:pStyle w:val="output"/>
      </w:pPr>
      <w:r w:rsidRPr="000B5A5B">
        <w:t>&lt;</w:t>
      </w:r>
      <w:proofErr w:type="gramStart"/>
      <w:r w:rsidRPr="000B5A5B">
        <w:t>title&gt;</w:t>
      </w:r>
      <w:proofErr w:type="gramEnd"/>
      <w:r w:rsidRPr="000B5A5B">
        <w:t>Simple Bookstore App&lt;/title&gt;</w:t>
      </w:r>
    </w:p>
    <w:p w14:paraId="4F0B8DBE" w14:textId="77777777" w:rsidR="000B5A5B" w:rsidRDefault="000B5A5B" w:rsidP="000B5A5B">
      <w:pPr>
        <w:pStyle w:val="Heading2"/>
        <w:rPr>
          <w:sz w:val="24"/>
        </w:rPr>
      </w:pPr>
      <w:r>
        <w:t>Determining the ingress IP and port</w:t>
      </w:r>
    </w:p>
    <w:p w14:paraId="2ABC092F" w14:textId="77777777" w:rsidR="000B5A5B" w:rsidRPr="000B5A5B" w:rsidRDefault="000B5A5B" w:rsidP="000B5A5B">
      <w:r w:rsidRPr="000B5A5B">
        <w:t xml:space="preserve">Now that the </w:t>
      </w:r>
      <w:proofErr w:type="spellStart"/>
      <w:r w:rsidRPr="000B5A5B">
        <w:t>Bookinfo</w:t>
      </w:r>
      <w:proofErr w:type="spellEnd"/>
      <w:r w:rsidRPr="000B5A5B">
        <w:t xml:space="preserve"> services are up and running, you need to make the application accessible from outside of your </w:t>
      </w:r>
      <w:proofErr w:type="spellStart"/>
      <w:r w:rsidRPr="000B5A5B">
        <w:t>Kubernetes</w:t>
      </w:r>
      <w:proofErr w:type="spellEnd"/>
      <w:r w:rsidRPr="000B5A5B">
        <w:t xml:space="preserve"> cluster, e.g., from a browser. An </w:t>
      </w:r>
      <w:proofErr w:type="spellStart"/>
      <w:r w:rsidR="00245F1B">
        <w:fldChar w:fldCharType="begin"/>
      </w:r>
      <w:r w:rsidR="00245F1B">
        <w:instrText xml:space="preserve"> HYPERLINK "https://istio.io/docs/concepts/traffic-management/" \l "gateways" </w:instrText>
      </w:r>
      <w:r w:rsidR="00245F1B">
        <w:fldChar w:fldCharType="separate"/>
      </w:r>
      <w:r w:rsidRPr="000B5A5B">
        <w:rPr>
          <w:rStyle w:val="Hyperlink"/>
        </w:rPr>
        <w:t>Istio</w:t>
      </w:r>
      <w:proofErr w:type="spellEnd"/>
      <w:r w:rsidRPr="000B5A5B">
        <w:rPr>
          <w:rStyle w:val="Hyperlink"/>
        </w:rPr>
        <w:t xml:space="preserve"> Gateway</w:t>
      </w:r>
      <w:r w:rsidR="00245F1B">
        <w:rPr>
          <w:rStyle w:val="Hyperlink"/>
        </w:rPr>
        <w:fldChar w:fldCharType="end"/>
      </w:r>
      <w:r w:rsidRPr="000B5A5B">
        <w:t> is used for this purpose.</w:t>
      </w:r>
    </w:p>
    <w:p w14:paraId="0AB924BF" w14:textId="77777777" w:rsidR="000B5A5B" w:rsidRDefault="000B5A5B" w:rsidP="000B5A5B">
      <w:r w:rsidRPr="000B5A5B">
        <w:t>Define the ingress gateway for the application:</w:t>
      </w:r>
    </w:p>
    <w:p w14:paraId="7BC3709A" w14:textId="12D637E9" w:rsidR="000B5A5B" w:rsidRPr="000B5A5B" w:rsidRDefault="000B5A5B" w:rsidP="000B5A5B">
      <w:pPr>
        <w:pStyle w:val="output"/>
      </w:pPr>
      <w:r w:rsidRPr="000B5A5B">
        <w:t xml:space="preserve">$ </w:t>
      </w:r>
      <w:proofErr w:type="spellStart"/>
      <w:proofErr w:type="gramStart"/>
      <w:r w:rsidRPr="000B5A5B">
        <w:t>kubectl</w:t>
      </w:r>
      <w:proofErr w:type="spellEnd"/>
      <w:proofErr w:type="gramEnd"/>
      <w:r w:rsidRPr="000B5A5B">
        <w:t xml:space="preserve"> apply -f </w:t>
      </w:r>
      <w:hyperlink r:id="rId35" w:tgtFrame="_blank" w:history="1">
        <w:r w:rsidRPr="000B5A5B">
          <w:rPr>
            <w:rStyle w:val="Hyperlink"/>
          </w:rPr>
          <w:t>samples/</w:t>
        </w:r>
        <w:proofErr w:type="spellStart"/>
        <w:r w:rsidRPr="000B5A5B">
          <w:rPr>
            <w:rStyle w:val="Hyperlink"/>
          </w:rPr>
          <w:t>bookinfo</w:t>
        </w:r>
        <w:proofErr w:type="spellEnd"/>
        <w:r w:rsidRPr="000B5A5B">
          <w:rPr>
            <w:rStyle w:val="Hyperlink"/>
          </w:rPr>
          <w:t>/networking/</w:t>
        </w:r>
        <w:proofErr w:type="spellStart"/>
        <w:r w:rsidRPr="000B5A5B">
          <w:rPr>
            <w:rStyle w:val="Hyperlink"/>
          </w:rPr>
          <w:t>bookinfo-gateway.yaml</w:t>
        </w:r>
        <w:proofErr w:type="spellEnd"/>
      </w:hyperlink>
    </w:p>
    <w:p w14:paraId="187EB26B" w14:textId="77777777" w:rsidR="000B5A5B" w:rsidRPr="000B5A5B" w:rsidRDefault="000B5A5B" w:rsidP="000B5A5B">
      <w:r w:rsidRPr="000B5A5B">
        <w:t>Confirm the gateway has been created:</w:t>
      </w:r>
    </w:p>
    <w:p w14:paraId="4F8F81FF" w14:textId="77777777" w:rsidR="000B5A5B" w:rsidRPr="000B5A5B" w:rsidRDefault="000B5A5B" w:rsidP="000B5A5B">
      <w:pPr>
        <w:pStyle w:val="output"/>
      </w:pPr>
      <w:r w:rsidRPr="000B5A5B">
        <w:t xml:space="preserve">$ </w:t>
      </w:r>
      <w:proofErr w:type="spellStart"/>
      <w:proofErr w:type="gramStart"/>
      <w:r w:rsidRPr="000B5A5B">
        <w:t>kubectl</w:t>
      </w:r>
      <w:proofErr w:type="spellEnd"/>
      <w:proofErr w:type="gramEnd"/>
      <w:r w:rsidRPr="000B5A5B">
        <w:t xml:space="preserve"> get gateway</w:t>
      </w:r>
    </w:p>
    <w:p w14:paraId="4F7AF1C9" w14:textId="77777777" w:rsidR="000B5A5B" w:rsidRPr="000B5A5B" w:rsidRDefault="000B5A5B" w:rsidP="000B5A5B">
      <w:pPr>
        <w:pStyle w:val="output"/>
      </w:pPr>
      <w:r w:rsidRPr="000B5A5B">
        <w:t>NAME               AGE</w:t>
      </w:r>
    </w:p>
    <w:p w14:paraId="7AC71B79" w14:textId="15706797" w:rsidR="004E1D1B" w:rsidRDefault="000B5A5B" w:rsidP="000B5A5B">
      <w:pPr>
        <w:pStyle w:val="output"/>
      </w:pPr>
      <w:proofErr w:type="spellStart"/>
      <w:proofErr w:type="gramStart"/>
      <w:r w:rsidRPr="000B5A5B">
        <w:t>bookinfo</w:t>
      </w:r>
      <w:proofErr w:type="spellEnd"/>
      <w:r w:rsidRPr="000B5A5B">
        <w:t>-gateway</w:t>
      </w:r>
      <w:proofErr w:type="gramEnd"/>
      <w:r w:rsidRPr="000B5A5B">
        <w:t xml:space="preserve">   32s</w:t>
      </w:r>
    </w:p>
    <w:p w14:paraId="7BE2C3D5" w14:textId="77777777" w:rsidR="000B5A5B" w:rsidRDefault="000B5A5B" w:rsidP="000B5A5B">
      <w:pPr>
        <w:pStyle w:val="Heading2"/>
        <w:rPr>
          <w:sz w:val="36"/>
        </w:rPr>
      </w:pPr>
      <w:r>
        <w:t xml:space="preserve">Confirm the </w:t>
      </w:r>
      <w:r w:rsidRPr="000B5A5B">
        <w:t>app</w:t>
      </w:r>
      <w:r>
        <w:t xml:space="preserve"> is accessible from outside the cluster</w:t>
      </w:r>
    </w:p>
    <w:p w14:paraId="760159BC" w14:textId="77777777" w:rsidR="000B5A5B" w:rsidRPr="000B5A5B" w:rsidRDefault="000B5A5B" w:rsidP="000B5A5B">
      <w:r w:rsidRPr="000B5A5B">
        <w:t xml:space="preserve">To confirm that the </w:t>
      </w:r>
      <w:proofErr w:type="spellStart"/>
      <w:r w:rsidRPr="000B5A5B">
        <w:t>Bookinfo</w:t>
      </w:r>
      <w:proofErr w:type="spellEnd"/>
      <w:r w:rsidRPr="000B5A5B">
        <w:t xml:space="preserve"> application is accessible from outside the cluster, run the following curl command:</w:t>
      </w:r>
    </w:p>
    <w:p w14:paraId="2CDC803A" w14:textId="77777777" w:rsidR="000B5A5B" w:rsidRPr="000B5A5B" w:rsidRDefault="000B5A5B" w:rsidP="000B5A5B">
      <w:pPr>
        <w:pStyle w:val="output"/>
      </w:pPr>
      <w:r w:rsidRPr="000B5A5B">
        <w:lastRenderedPageBreak/>
        <w:t xml:space="preserve">$ </w:t>
      </w:r>
      <w:proofErr w:type="gramStart"/>
      <w:r w:rsidRPr="000B5A5B">
        <w:t>curl</w:t>
      </w:r>
      <w:proofErr w:type="gramEnd"/>
      <w:r w:rsidRPr="000B5A5B">
        <w:t xml:space="preserve"> -s http://${GATEWAY_URL}/productpage | </w:t>
      </w:r>
      <w:proofErr w:type="spellStart"/>
      <w:r w:rsidRPr="000B5A5B">
        <w:t>grep</w:t>
      </w:r>
      <w:proofErr w:type="spellEnd"/>
      <w:r w:rsidRPr="000B5A5B">
        <w:t xml:space="preserve"> -o "&lt;title&gt;.*&lt;/title&gt;"</w:t>
      </w:r>
    </w:p>
    <w:p w14:paraId="222FFF86" w14:textId="77777777" w:rsidR="000B5A5B" w:rsidRPr="000B5A5B" w:rsidRDefault="000B5A5B" w:rsidP="000B5A5B">
      <w:pPr>
        <w:pStyle w:val="output"/>
      </w:pPr>
      <w:r w:rsidRPr="000B5A5B">
        <w:t>&lt;</w:t>
      </w:r>
      <w:proofErr w:type="gramStart"/>
      <w:r w:rsidRPr="000B5A5B">
        <w:t>title&gt;</w:t>
      </w:r>
      <w:proofErr w:type="gramEnd"/>
      <w:r w:rsidRPr="000B5A5B">
        <w:t>Simple Bookstore App&lt;/title&gt;</w:t>
      </w:r>
    </w:p>
    <w:p w14:paraId="266A71FA" w14:textId="77777777" w:rsidR="000B5A5B" w:rsidRPr="000B5A5B" w:rsidRDefault="000B5A5B" w:rsidP="000B5A5B">
      <w:pPr>
        <w:rPr>
          <w:rFonts w:eastAsia="Times New Roman"/>
          <w:lang w:eastAsia="en-US"/>
        </w:rPr>
      </w:pPr>
      <w:r w:rsidRPr="000B5A5B">
        <w:t xml:space="preserve">You can also point your browser to http://$GATEWAY_URL/productpage to view the </w:t>
      </w:r>
      <w:proofErr w:type="spellStart"/>
      <w:r w:rsidRPr="000B5A5B">
        <w:t>Bookinfo</w:t>
      </w:r>
      <w:proofErr w:type="spellEnd"/>
      <w:r w:rsidRPr="000B5A5B">
        <w:t xml:space="preserve"> web page. If you refresh the page several times, you should see different versions of reviews shown in </w:t>
      </w:r>
      <w:proofErr w:type="spellStart"/>
      <w:r w:rsidRPr="000B5A5B">
        <w:t>productpage</w:t>
      </w:r>
      <w:proofErr w:type="spellEnd"/>
      <w:r w:rsidRPr="000B5A5B">
        <w:t xml:space="preserve">, presented in a round robin style (red stars, black stars, no stars), since we haven’t yet used </w:t>
      </w:r>
      <w:proofErr w:type="spellStart"/>
      <w:r w:rsidRPr="000B5A5B">
        <w:t>Istio</w:t>
      </w:r>
      <w:proofErr w:type="spellEnd"/>
      <w:r w:rsidRPr="000B5A5B">
        <w:t xml:space="preserve"> to control the version routing.</w:t>
      </w:r>
    </w:p>
    <w:p w14:paraId="1DB6B71A" w14:textId="77777777" w:rsidR="000B5A5B" w:rsidRDefault="000B5A5B" w:rsidP="000B5A5B">
      <w:pPr>
        <w:pStyle w:val="Heading2"/>
        <w:rPr>
          <w:sz w:val="36"/>
        </w:rPr>
      </w:pPr>
      <w:r>
        <w:t xml:space="preserve">Apply default destination </w:t>
      </w:r>
      <w:r w:rsidRPr="000B5A5B">
        <w:t>rules</w:t>
      </w:r>
    </w:p>
    <w:p w14:paraId="3149EF38" w14:textId="77777777" w:rsidR="000B5A5B" w:rsidRPr="000B5A5B" w:rsidRDefault="000B5A5B" w:rsidP="000B5A5B">
      <w:r w:rsidRPr="000B5A5B">
        <w:t xml:space="preserve">Run the following command to create default destination rules for the </w:t>
      </w:r>
      <w:proofErr w:type="spellStart"/>
      <w:r w:rsidRPr="000B5A5B">
        <w:t>Bookinfo</w:t>
      </w:r>
      <w:proofErr w:type="spellEnd"/>
      <w:r w:rsidRPr="000B5A5B">
        <w:t xml:space="preserve"> services:</w:t>
      </w:r>
    </w:p>
    <w:p w14:paraId="7C6B1620" w14:textId="77777777" w:rsidR="000B5A5B" w:rsidRPr="000B5A5B" w:rsidRDefault="000B5A5B" w:rsidP="000B5A5B">
      <w:r w:rsidRPr="000B5A5B">
        <w:t xml:space="preserve">If you </w:t>
      </w:r>
      <w:r w:rsidRPr="000B5A5B">
        <w:rPr>
          <w:b/>
        </w:rPr>
        <w:t>did not enable mutual TLS</w:t>
      </w:r>
      <w:r w:rsidRPr="000B5A5B">
        <w:t>, execute this command:</w:t>
      </w:r>
    </w:p>
    <w:p w14:paraId="333CC136" w14:textId="77777777" w:rsidR="000B5A5B" w:rsidRPr="000B5A5B" w:rsidRDefault="000B5A5B" w:rsidP="000B5A5B">
      <w:pPr>
        <w:pStyle w:val="output"/>
      </w:pPr>
      <w:r w:rsidRPr="000B5A5B">
        <w:t xml:space="preserve">$ </w:t>
      </w:r>
      <w:proofErr w:type="spellStart"/>
      <w:proofErr w:type="gramStart"/>
      <w:r w:rsidRPr="000B5A5B">
        <w:t>kubectl</w:t>
      </w:r>
      <w:proofErr w:type="spellEnd"/>
      <w:proofErr w:type="gramEnd"/>
      <w:r w:rsidRPr="000B5A5B">
        <w:t xml:space="preserve"> apply -f </w:t>
      </w:r>
      <w:hyperlink r:id="rId36" w:tgtFrame="_blank" w:history="1">
        <w:r w:rsidRPr="000B5A5B">
          <w:rPr>
            <w:rStyle w:val="Hyperlink"/>
          </w:rPr>
          <w:t>samples/</w:t>
        </w:r>
        <w:proofErr w:type="spellStart"/>
        <w:r w:rsidRPr="000B5A5B">
          <w:rPr>
            <w:rStyle w:val="Hyperlink"/>
          </w:rPr>
          <w:t>bookinfo</w:t>
        </w:r>
        <w:proofErr w:type="spellEnd"/>
        <w:r w:rsidRPr="000B5A5B">
          <w:rPr>
            <w:rStyle w:val="Hyperlink"/>
          </w:rPr>
          <w:t>/networking/destination-rule-</w:t>
        </w:r>
        <w:proofErr w:type="spellStart"/>
        <w:r w:rsidRPr="000B5A5B">
          <w:rPr>
            <w:rStyle w:val="Hyperlink"/>
          </w:rPr>
          <w:t>all.yaml</w:t>
        </w:r>
        <w:proofErr w:type="spellEnd"/>
      </w:hyperlink>
    </w:p>
    <w:p w14:paraId="3CCD0A8F" w14:textId="77777777" w:rsidR="000B5A5B" w:rsidRPr="000B5A5B" w:rsidRDefault="000B5A5B" w:rsidP="000B5A5B">
      <w:r w:rsidRPr="000B5A5B">
        <w:t>If you </w:t>
      </w:r>
      <w:r w:rsidRPr="000B5A5B">
        <w:rPr>
          <w:b/>
        </w:rPr>
        <w:t>did enable mutual TLS</w:t>
      </w:r>
      <w:r w:rsidRPr="000B5A5B">
        <w:t>, execute this command:</w:t>
      </w:r>
    </w:p>
    <w:p w14:paraId="211AF6E7" w14:textId="77777777" w:rsidR="000B5A5B" w:rsidRPr="000B5A5B" w:rsidRDefault="000B5A5B" w:rsidP="000B5A5B">
      <w:pPr>
        <w:pStyle w:val="output"/>
      </w:pPr>
      <w:r w:rsidRPr="000B5A5B">
        <w:t xml:space="preserve">$ </w:t>
      </w:r>
      <w:proofErr w:type="spellStart"/>
      <w:proofErr w:type="gramStart"/>
      <w:r w:rsidRPr="000B5A5B">
        <w:t>kubectl</w:t>
      </w:r>
      <w:proofErr w:type="spellEnd"/>
      <w:proofErr w:type="gramEnd"/>
      <w:r w:rsidRPr="000B5A5B">
        <w:t xml:space="preserve"> apply -f </w:t>
      </w:r>
      <w:hyperlink r:id="rId37" w:tgtFrame="_blank" w:history="1">
        <w:r w:rsidRPr="000B5A5B">
          <w:rPr>
            <w:rStyle w:val="Hyperlink"/>
          </w:rPr>
          <w:t>samples/</w:t>
        </w:r>
        <w:proofErr w:type="spellStart"/>
        <w:r w:rsidRPr="000B5A5B">
          <w:rPr>
            <w:rStyle w:val="Hyperlink"/>
          </w:rPr>
          <w:t>bookinfo</w:t>
        </w:r>
        <w:proofErr w:type="spellEnd"/>
        <w:r w:rsidRPr="000B5A5B">
          <w:rPr>
            <w:rStyle w:val="Hyperlink"/>
          </w:rPr>
          <w:t>/networking/destination-rule-all-</w:t>
        </w:r>
        <w:proofErr w:type="spellStart"/>
        <w:r w:rsidRPr="000B5A5B">
          <w:rPr>
            <w:rStyle w:val="Hyperlink"/>
          </w:rPr>
          <w:t>mtls.yaml</w:t>
        </w:r>
        <w:proofErr w:type="spellEnd"/>
      </w:hyperlink>
    </w:p>
    <w:p w14:paraId="227EC56D" w14:textId="77777777" w:rsidR="000B5A5B" w:rsidRPr="000B5A5B" w:rsidRDefault="000B5A5B" w:rsidP="000B5A5B">
      <w:r w:rsidRPr="000B5A5B">
        <w:t>Wait a few seconds for the destination rules to propagate.</w:t>
      </w:r>
    </w:p>
    <w:p w14:paraId="7468A157" w14:textId="77777777" w:rsidR="000B5A5B" w:rsidRPr="000B5A5B" w:rsidRDefault="000B5A5B" w:rsidP="000B5A5B">
      <w:r w:rsidRPr="000B5A5B">
        <w:t>You can display the destination rules with the following command:</w:t>
      </w:r>
    </w:p>
    <w:p w14:paraId="6D027007" w14:textId="77777777" w:rsidR="000B5A5B" w:rsidRPr="000B5A5B" w:rsidRDefault="000B5A5B" w:rsidP="000B5A5B">
      <w:pPr>
        <w:pStyle w:val="output"/>
      </w:pPr>
      <w:r w:rsidRPr="000B5A5B">
        <w:t xml:space="preserve">$ </w:t>
      </w:r>
      <w:proofErr w:type="spellStart"/>
      <w:proofErr w:type="gramStart"/>
      <w:r w:rsidRPr="000B5A5B">
        <w:t>kubectl</w:t>
      </w:r>
      <w:proofErr w:type="spellEnd"/>
      <w:proofErr w:type="gramEnd"/>
      <w:r w:rsidRPr="000B5A5B">
        <w:t xml:space="preserve"> get </w:t>
      </w:r>
      <w:proofErr w:type="spellStart"/>
      <w:r w:rsidRPr="000B5A5B">
        <w:t>destinationrules</w:t>
      </w:r>
      <w:proofErr w:type="spellEnd"/>
      <w:r w:rsidRPr="000B5A5B">
        <w:t xml:space="preserve"> -o </w:t>
      </w:r>
      <w:proofErr w:type="spellStart"/>
      <w:r w:rsidRPr="000B5A5B">
        <w:t>yaml</w:t>
      </w:r>
      <w:proofErr w:type="spellEnd"/>
    </w:p>
    <w:p w14:paraId="54292D44" w14:textId="7262EC51" w:rsidR="00C00CED" w:rsidRDefault="00C00CED" w:rsidP="000B5A5B">
      <w:r>
        <w:t>To add the Node port for the product page follow the instruction below:</w:t>
      </w:r>
    </w:p>
    <w:p w14:paraId="49EAC585" w14:textId="00ADFA68" w:rsidR="00D33441" w:rsidRPr="000B5A5B" w:rsidRDefault="00D33441" w:rsidP="00D33441">
      <w:pPr>
        <w:pStyle w:val="output"/>
      </w:pPr>
      <w:r w:rsidRPr="000B5A5B">
        <w:t xml:space="preserve">$ </w:t>
      </w:r>
      <w:proofErr w:type="spellStart"/>
      <w:proofErr w:type="gramStart"/>
      <w:r w:rsidRPr="000B5A5B">
        <w:t>kubectl</w:t>
      </w:r>
      <w:proofErr w:type="spellEnd"/>
      <w:proofErr w:type="gramEnd"/>
      <w:r w:rsidRPr="000B5A5B">
        <w:t xml:space="preserve"> </w:t>
      </w:r>
      <w:r>
        <w:t xml:space="preserve">edit svc </w:t>
      </w:r>
      <w:proofErr w:type="spellStart"/>
      <w:r>
        <w:t>productpage</w:t>
      </w:r>
      <w:proofErr w:type="spellEnd"/>
    </w:p>
    <w:p w14:paraId="4E2EBF04" w14:textId="43B7B979" w:rsidR="00C00CED" w:rsidRDefault="00D33441" w:rsidP="000B5A5B">
      <w:r>
        <w:t xml:space="preserve">At last change </w:t>
      </w:r>
      <w:proofErr w:type="spellStart"/>
      <w:r>
        <w:t>ClusterIP</w:t>
      </w:r>
      <w:proofErr w:type="spellEnd"/>
      <w:r>
        <w:t xml:space="preserve"> to </w:t>
      </w:r>
      <w:proofErr w:type="spellStart"/>
      <w:r>
        <w:t>Nodeport</w:t>
      </w:r>
      <w:proofErr w:type="spellEnd"/>
    </w:p>
    <w:p w14:paraId="70CB5639" w14:textId="44BAFA6C" w:rsidR="00D33441" w:rsidRDefault="00D33441" w:rsidP="000B5A5B">
      <w:r>
        <w:rPr>
          <w:noProof/>
          <w:lang w:eastAsia="en-US"/>
        </w:rPr>
        <w:drawing>
          <wp:inline distT="0" distB="0" distL="0" distR="0" wp14:anchorId="5425EAF5" wp14:editId="3F732870">
            <wp:extent cx="6115050" cy="1713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5050" cy="1713230"/>
                    </a:xfrm>
                    <a:prstGeom prst="rect">
                      <a:avLst/>
                    </a:prstGeom>
                  </pic:spPr>
                </pic:pic>
              </a:graphicData>
            </a:graphic>
          </wp:inline>
        </w:drawing>
      </w:r>
    </w:p>
    <w:p w14:paraId="3FE321C3" w14:textId="63C3E9BD" w:rsidR="00D33441" w:rsidRDefault="00D33441" w:rsidP="00D33441">
      <w:pPr>
        <w:pStyle w:val="output"/>
      </w:pPr>
      <w:r>
        <w:t xml:space="preserve">$ </w:t>
      </w:r>
      <w:proofErr w:type="spellStart"/>
      <w:proofErr w:type="gramStart"/>
      <w:r>
        <w:t>kubectl</w:t>
      </w:r>
      <w:proofErr w:type="spellEnd"/>
      <w:proofErr w:type="gramEnd"/>
      <w:r>
        <w:t xml:space="preserve"> get svc</w:t>
      </w:r>
    </w:p>
    <w:p w14:paraId="6DEAE414" w14:textId="74053DBC" w:rsidR="00D33441" w:rsidRDefault="00D33441" w:rsidP="00D33441">
      <w:r>
        <w:rPr>
          <w:noProof/>
          <w:lang w:eastAsia="en-US"/>
        </w:rPr>
        <w:lastRenderedPageBreak/>
        <w:drawing>
          <wp:inline distT="0" distB="0" distL="0" distR="0" wp14:anchorId="081E5B92" wp14:editId="7E62C115">
            <wp:extent cx="6115050" cy="1780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5050" cy="1780540"/>
                    </a:xfrm>
                    <a:prstGeom prst="rect">
                      <a:avLst/>
                    </a:prstGeom>
                  </pic:spPr>
                </pic:pic>
              </a:graphicData>
            </a:graphic>
          </wp:inline>
        </w:drawing>
      </w:r>
    </w:p>
    <w:p w14:paraId="2D9647EE" w14:textId="441D61C6" w:rsidR="00D33441" w:rsidRDefault="00D33441" w:rsidP="00D33441">
      <w:r>
        <w:t>Open in the browser</w:t>
      </w:r>
    </w:p>
    <w:p w14:paraId="52709553" w14:textId="6F5DF801" w:rsidR="00D33441" w:rsidRDefault="00D33441" w:rsidP="00D33441">
      <w:r>
        <w:rPr>
          <w:noProof/>
          <w:lang w:eastAsia="en-US"/>
        </w:rPr>
        <w:drawing>
          <wp:inline distT="0" distB="0" distL="0" distR="0" wp14:anchorId="030023AC" wp14:editId="17382CE8">
            <wp:extent cx="6115050" cy="23355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5050" cy="2335530"/>
                    </a:xfrm>
                    <a:prstGeom prst="rect">
                      <a:avLst/>
                    </a:prstGeom>
                  </pic:spPr>
                </pic:pic>
              </a:graphicData>
            </a:graphic>
          </wp:inline>
        </w:drawing>
      </w:r>
    </w:p>
    <w:p w14:paraId="1432F8EE" w14:textId="77777777" w:rsidR="00D33441" w:rsidRDefault="00D33441" w:rsidP="00D33441">
      <w:pPr>
        <w:pStyle w:val="Heading1"/>
      </w:pPr>
      <w:r>
        <w:t>Control Routing</w:t>
      </w:r>
    </w:p>
    <w:p w14:paraId="611F8643" w14:textId="148C7ABA" w:rsidR="00D33441" w:rsidRDefault="00D33441" w:rsidP="00D33441">
      <w:r w:rsidRPr="00D33441">
        <w:t xml:space="preserve">One of the main features of </w:t>
      </w:r>
      <w:proofErr w:type="spellStart"/>
      <w:r w:rsidRPr="00D33441">
        <w:t>Istio</w:t>
      </w:r>
      <w:proofErr w:type="spellEnd"/>
      <w:r w:rsidRPr="00D33441">
        <w:t xml:space="preserve"> is its traffic management. As a </w:t>
      </w:r>
      <w:proofErr w:type="spellStart"/>
      <w:r w:rsidRPr="00D33441">
        <w:t>Microservice</w:t>
      </w:r>
      <w:proofErr w:type="spellEnd"/>
      <w:r w:rsidRPr="00D33441">
        <w:t xml:space="preserve"> architectures scale, there is a requirement for more advanced service-to-service communication control.</w:t>
      </w:r>
    </w:p>
    <w:p w14:paraId="3BE43CEB" w14:textId="77777777" w:rsidR="00D33441" w:rsidRDefault="00D33441" w:rsidP="00D33441">
      <w:pPr>
        <w:pStyle w:val="Heading2"/>
      </w:pPr>
      <w:r>
        <w:t>User Based Testing / Request Routing</w:t>
      </w:r>
    </w:p>
    <w:p w14:paraId="50BD11A8" w14:textId="77777777" w:rsidR="00D33441" w:rsidRPr="00D33441" w:rsidRDefault="00D33441" w:rsidP="00D33441">
      <w:r w:rsidRPr="00D33441">
        <w:t>One aspect of traffic management is controlling traffic routing based on the HTTP request, such as user agent strings, IP address or cookies.</w:t>
      </w:r>
    </w:p>
    <w:p w14:paraId="005B2F61" w14:textId="77777777" w:rsidR="00D33441" w:rsidRDefault="00D33441" w:rsidP="00D33441">
      <w:r w:rsidRPr="00D33441">
        <w:t>The example below will send all traffic for the user "</w:t>
      </w:r>
      <w:proofErr w:type="spellStart"/>
      <w:r w:rsidRPr="00D33441">
        <w:t>jason</w:t>
      </w:r>
      <w:proofErr w:type="spellEnd"/>
      <w:r w:rsidRPr="00D33441">
        <w:t>" to the reviews</w:t>
      </w:r>
      <w:proofErr w:type="gramStart"/>
      <w:r w:rsidRPr="00D33441">
        <w:t>:v2</w:t>
      </w:r>
      <w:proofErr w:type="gramEnd"/>
      <w:r w:rsidRPr="00D33441">
        <w:t xml:space="preserve">, meaning they'll </w:t>
      </w:r>
      <w:r w:rsidRPr="00476908">
        <w:rPr>
          <w:b/>
        </w:rPr>
        <w:t>only see the black stars</w:t>
      </w:r>
      <w:r>
        <w:t>.</w:t>
      </w:r>
    </w:p>
    <w:p w14:paraId="4236CE1E" w14:textId="525AD6F3" w:rsidR="00476908" w:rsidRDefault="00476908" w:rsidP="00476908">
      <w:pPr>
        <w:pStyle w:val="output"/>
      </w:pPr>
      <w:r>
        <w:t xml:space="preserve">$ </w:t>
      </w:r>
      <w:proofErr w:type="gramStart"/>
      <w:r w:rsidRPr="00476908">
        <w:t>cat</w:t>
      </w:r>
      <w:proofErr w:type="gramEnd"/>
      <w:r w:rsidRPr="00476908">
        <w:t xml:space="preserve"> samples/</w:t>
      </w:r>
      <w:proofErr w:type="spellStart"/>
      <w:r w:rsidRPr="00476908">
        <w:t>bookinfo</w:t>
      </w:r>
      <w:proofErr w:type="spellEnd"/>
      <w:r w:rsidRPr="00476908">
        <w:t>/networking/virtual-service-reviews-test-v2.yaml</w:t>
      </w:r>
    </w:p>
    <w:p w14:paraId="01F50B1D" w14:textId="77777777" w:rsidR="00476908" w:rsidRDefault="00476908" w:rsidP="00476908">
      <w:pPr>
        <w:pStyle w:val="output"/>
      </w:pPr>
    </w:p>
    <w:p w14:paraId="21F767B7" w14:textId="77777777" w:rsidR="00476908" w:rsidRPr="00476908" w:rsidRDefault="00476908" w:rsidP="00476908">
      <w:pPr>
        <w:pStyle w:val="output"/>
      </w:pPr>
      <w:proofErr w:type="spellStart"/>
      <w:proofErr w:type="gramStart"/>
      <w:r w:rsidRPr="00476908">
        <w:t>apiVersion</w:t>
      </w:r>
      <w:proofErr w:type="spellEnd"/>
      <w:proofErr w:type="gramEnd"/>
      <w:r w:rsidRPr="00476908">
        <w:t>: networking.istio.io/v1alpha3</w:t>
      </w:r>
    </w:p>
    <w:p w14:paraId="2B52893C" w14:textId="77777777" w:rsidR="00476908" w:rsidRPr="00476908" w:rsidRDefault="00476908" w:rsidP="00476908">
      <w:pPr>
        <w:pStyle w:val="output"/>
      </w:pPr>
      <w:proofErr w:type="gramStart"/>
      <w:r w:rsidRPr="00476908">
        <w:t>kind</w:t>
      </w:r>
      <w:proofErr w:type="gramEnd"/>
      <w:r w:rsidRPr="00476908">
        <w:t xml:space="preserve">: </w:t>
      </w:r>
      <w:proofErr w:type="spellStart"/>
      <w:r w:rsidRPr="00476908">
        <w:t>VirtualService</w:t>
      </w:r>
      <w:proofErr w:type="spellEnd"/>
    </w:p>
    <w:p w14:paraId="18678DA7" w14:textId="77777777" w:rsidR="00476908" w:rsidRPr="00476908" w:rsidRDefault="00476908" w:rsidP="00476908">
      <w:pPr>
        <w:pStyle w:val="output"/>
      </w:pPr>
      <w:proofErr w:type="gramStart"/>
      <w:r w:rsidRPr="00476908">
        <w:t>metadata</w:t>
      </w:r>
      <w:proofErr w:type="gramEnd"/>
      <w:r w:rsidRPr="00476908">
        <w:t>:</w:t>
      </w:r>
    </w:p>
    <w:p w14:paraId="57B204C0" w14:textId="77777777" w:rsidR="00476908" w:rsidRPr="00476908" w:rsidRDefault="00476908" w:rsidP="00476908">
      <w:pPr>
        <w:pStyle w:val="output"/>
      </w:pPr>
      <w:r w:rsidRPr="00476908">
        <w:t xml:space="preserve">  </w:t>
      </w:r>
      <w:proofErr w:type="gramStart"/>
      <w:r w:rsidRPr="00476908">
        <w:t>name</w:t>
      </w:r>
      <w:proofErr w:type="gramEnd"/>
      <w:r w:rsidRPr="00476908">
        <w:t>: reviews</w:t>
      </w:r>
    </w:p>
    <w:p w14:paraId="636D25B8" w14:textId="77777777" w:rsidR="00476908" w:rsidRPr="00476908" w:rsidRDefault="00476908" w:rsidP="00476908">
      <w:pPr>
        <w:pStyle w:val="output"/>
      </w:pPr>
      <w:proofErr w:type="gramStart"/>
      <w:r w:rsidRPr="00476908">
        <w:lastRenderedPageBreak/>
        <w:t>spec</w:t>
      </w:r>
      <w:proofErr w:type="gramEnd"/>
      <w:r w:rsidRPr="00476908">
        <w:t>:</w:t>
      </w:r>
    </w:p>
    <w:p w14:paraId="6D4CFA3A" w14:textId="77777777" w:rsidR="00476908" w:rsidRPr="00476908" w:rsidRDefault="00476908" w:rsidP="00476908">
      <w:pPr>
        <w:pStyle w:val="output"/>
      </w:pPr>
      <w:r w:rsidRPr="00476908">
        <w:t xml:space="preserve">  </w:t>
      </w:r>
      <w:proofErr w:type="gramStart"/>
      <w:r w:rsidRPr="00476908">
        <w:t>hosts</w:t>
      </w:r>
      <w:proofErr w:type="gramEnd"/>
      <w:r w:rsidRPr="00476908">
        <w:t>:</w:t>
      </w:r>
    </w:p>
    <w:p w14:paraId="3D2882F9" w14:textId="77777777" w:rsidR="00476908" w:rsidRPr="00476908" w:rsidRDefault="00476908" w:rsidP="00476908">
      <w:pPr>
        <w:pStyle w:val="output"/>
      </w:pPr>
      <w:r w:rsidRPr="00476908">
        <w:t xml:space="preserve">    - </w:t>
      </w:r>
      <w:proofErr w:type="gramStart"/>
      <w:r w:rsidRPr="00476908">
        <w:t>reviews</w:t>
      </w:r>
      <w:proofErr w:type="gramEnd"/>
    </w:p>
    <w:p w14:paraId="563566B1" w14:textId="77777777" w:rsidR="00476908" w:rsidRPr="00476908" w:rsidRDefault="00476908" w:rsidP="00476908">
      <w:pPr>
        <w:pStyle w:val="output"/>
      </w:pPr>
      <w:r w:rsidRPr="00476908">
        <w:t xml:space="preserve">  </w:t>
      </w:r>
      <w:proofErr w:type="gramStart"/>
      <w:r w:rsidRPr="00476908">
        <w:t>http</w:t>
      </w:r>
      <w:proofErr w:type="gramEnd"/>
      <w:r w:rsidRPr="00476908">
        <w:t>:</w:t>
      </w:r>
    </w:p>
    <w:p w14:paraId="59B18524" w14:textId="77777777" w:rsidR="00476908" w:rsidRPr="00476908" w:rsidRDefault="00476908" w:rsidP="00476908">
      <w:pPr>
        <w:pStyle w:val="output"/>
      </w:pPr>
      <w:r w:rsidRPr="00476908">
        <w:t xml:space="preserve">  - match:</w:t>
      </w:r>
    </w:p>
    <w:p w14:paraId="0A4DA50D" w14:textId="77777777" w:rsidR="00476908" w:rsidRPr="00476908" w:rsidRDefault="00476908" w:rsidP="00476908">
      <w:pPr>
        <w:pStyle w:val="output"/>
      </w:pPr>
      <w:r w:rsidRPr="00476908">
        <w:t xml:space="preserve">    - </w:t>
      </w:r>
      <w:proofErr w:type="gramStart"/>
      <w:r w:rsidRPr="00476908">
        <w:t>headers</w:t>
      </w:r>
      <w:proofErr w:type="gramEnd"/>
      <w:r w:rsidRPr="00476908">
        <w:t>:</w:t>
      </w:r>
    </w:p>
    <w:p w14:paraId="5FC19792" w14:textId="77777777" w:rsidR="00476908" w:rsidRPr="00476908" w:rsidRDefault="00476908" w:rsidP="00476908">
      <w:pPr>
        <w:pStyle w:val="output"/>
      </w:pPr>
      <w:r w:rsidRPr="00476908">
        <w:t xml:space="preserve">        </w:t>
      </w:r>
      <w:proofErr w:type="gramStart"/>
      <w:r w:rsidRPr="00476908">
        <w:t>end-user</w:t>
      </w:r>
      <w:proofErr w:type="gramEnd"/>
      <w:r w:rsidRPr="00476908">
        <w:t>:</w:t>
      </w:r>
    </w:p>
    <w:p w14:paraId="20E0B08E" w14:textId="77777777" w:rsidR="00476908" w:rsidRPr="00476908" w:rsidRDefault="00476908" w:rsidP="00476908">
      <w:pPr>
        <w:pStyle w:val="output"/>
      </w:pPr>
      <w:r w:rsidRPr="00476908">
        <w:t xml:space="preserve">          </w:t>
      </w:r>
      <w:proofErr w:type="gramStart"/>
      <w:r w:rsidRPr="00476908">
        <w:t>exact</w:t>
      </w:r>
      <w:proofErr w:type="gramEnd"/>
      <w:r w:rsidRPr="00476908">
        <w:t xml:space="preserve">: </w:t>
      </w:r>
      <w:proofErr w:type="spellStart"/>
      <w:r w:rsidRPr="00476908">
        <w:t>jason</w:t>
      </w:r>
      <w:proofErr w:type="spellEnd"/>
    </w:p>
    <w:p w14:paraId="66E1FC5E" w14:textId="77777777" w:rsidR="00476908" w:rsidRPr="00476908" w:rsidRDefault="00476908" w:rsidP="00476908">
      <w:pPr>
        <w:pStyle w:val="output"/>
      </w:pPr>
      <w:r w:rsidRPr="00476908">
        <w:t xml:space="preserve">    </w:t>
      </w:r>
      <w:proofErr w:type="gramStart"/>
      <w:r w:rsidRPr="00476908">
        <w:t>route</w:t>
      </w:r>
      <w:proofErr w:type="gramEnd"/>
      <w:r w:rsidRPr="00476908">
        <w:t>:</w:t>
      </w:r>
    </w:p>
    <w:p w14:paraId="069B989D" w14:textId="77777777" w:rsidR="00476908" w:rsidRPr="00476908" w:rsidRDefault="00476908" w:rsidP="00476908">
      <w:pPr>
        <w:pStyle w:val="output"/>
      </w:pPr>
      <w:r w:rsidRPr="00476908">
        <w:t xml:space="preserve">    - </w:t>
      </w:r>
      <w:proofErr w:type="gramStart"/>
      <w:r w:rsidRPr="00476908">
        <w:t>destination</w:t>
      </w:r>
      <w:proofErr w:type="gramEnd"/>
      <w:r w:rsidRPr="00476908">
        <w:t>:</w:t>
      </w:r>
    </w:p>
    <w:p w14:paraId="1A3A792F" w14:textId="77777777" w:rsidR="00476908" w:rsidRPr="00476908" w:rsidRDefault="00476908" w:rsidP="00476908">
      <w:pPr>
        <w:pStyle w:val="output"/>
      </w:pPr>
      <w:r w:rsidRPr="00476908">
        <w:t xml:space="preserve">        </w:t>
      </w:r>
      <w:proofErr w:type="gramStart"/>
      <w:r w:rsidRPr="00476908">
        <w:t>host</w:t>
      </w:r>
      <w:proofErr w:type="gramEnd"/>
      <w:r w:rsidRPr="00476908">
        <w:t>: reviews</w:t>
      </w:r>
    </w:p>
    <w:p w14:paraId="5047B1C0" w14:textId="77777777" w:rsidR="00476908" w:rsidRPr="00476908" w:rsidRDefault="00476908" w:rsidP="00476908">
      <w:pPr>
        <w:pStyle w:val="output"/>
      </w:pPr>
      <w:r w:rsidRPr="00476908">
        <w:t xml:space="preserve">        </w:t>
      </w:r>
      <w:proofErr w:type="gramStart"/>
      <w:r w:rsidRPr="00476908">
        <w:t>subset</w:t>
      </w:r>
      <w:proofErr w:type="gramEnd"/>
      <w:r w:rsidRPr="00476908">
        <w:t>: v2</w:t>
      </w:r>
    </w:p>
    <w:p w14:paraId="697AFCFF" w14:textId="77777777" w:rsidR="00476908" w:rsidRPr="00476908" w:rsidRDefault="00476908" w:rsidP="00476908">
      <w:pPr>
        <w:pStyle w:val="output"/>
      </w:pPr>
      <w:r w:rsidRPr="00476908">
        <w:t xml:space="preserve">  - </w:t>
      </w:r>
      <w:proofErr w:type="gramStart"/>
      <w:r w:rsidRPr="00476908">
        <w:t>route</w:t>
      </w:r>
      <w:proofErr w:type="gramEnd"/>
      <w:r w:rsidRPr="00476908">
        <w:t>:</w:t>
      </w:r>
    </w:p>
    <w:p w14:paraId="2E48B235" w14:textId="77777777" w:rsidR="00476908" w:rsidRPr="00476908" w:rsidRDefault="00476908" w:rsidP="00476908">
      <w:pPr>
        <w:pStyle w:val="output"/>
      </w:pPr>
      <w:r w:rsidRPr="00476908">
        <w:t xml:space="preserve">    - </w:t>
      </w:r>
      <w:proofErr w:type="gramStart"/>
      <w:r w:rsidRPr="00476908">
        <w:t>destination</w:t>
      </w:r>
      <w:proofErr w:type="gramEnd"/>
      <w:r w:rsidRPr="00476908">
        <w:t>:</w:t>
      </w:r>
    </w:p>
    <w:p w14:paraId="35E9607D" w14:textId="77777777" w:rsidR="00476908" w:rsidRPr="00476908" w:rsidRDefault="00476908" w:rsidP="00476908">
      <w:pPr>
        <w:pStyle w:val="output"/>
      </w:pPr>
      <w:r w:rsidRPr="00476908">
        <w:t xml:space="preserve">        </w:t>
      </w:r>
      <w:proofErr w:type="gramStart"/>
      <w:r w:rsidRPr="00476908">
        <w:t>host</w:t>
      </w:r>
      <w:proofErr w:type="gramEnd"/>
      <w:r w:rsidRPr="00476908">
        <w:t>: reviews</w:t>
      </w:r>
    </w:p>
    <w:p w14:paraId="45354B71" w14:textId="55276EF4" w:rsidR="00D33441" w:rsidRPr="00476908" w:rsidRDefault="00476908" w:rsidP="00476908">
      <w:pPr>
        <w:pStyle w:val="output"/>
      </w:pPr>
      <w:r w:rsidRPr="00476908">
        <w:t xml:space="preserve">        </w:t>
      </w:r>
      <w:proofErr w:type="gramStart"/>
      <w:r w:rsidRPr="00476908">
        <w:t>subset</w:t>
      </w:r>
      <w:proofErr w:type="gramEnd"/>
      <w:r w:rsidRPr="00476908">
        <w:t>: v1</w:t>
      </w:r>
    </w:p>
    <w:p w14:paraId="6DF82487" w14:textId="77777777" w:rsidR="00476908" w:rsidRPr="00476908" w:rsidRDefault="00476908" w:rsidP="00476908">
      <w:r w:rsidRPr="00476908">
        <w:t xml:space="preserve">Similarly to deploying </w:t>
      </w:r>
      <w:proofErr w:type="spellStart"/>
      <w:r w:rsidRPr="00476908">
        <w:t>Kubernetes</w:t>
      </w:r>
      <w:proofErr w:type="spellEnd"/>
      <w:r w:rsidRPr="00476908">
        <w:t xml:space="preserve"> configuration, routing rules can be applied using </w:t>
      </w:r>
      <w:proofErr w:type="spellStart"/>
      <w:r w:rsidRPr="00476908">
        <w:t>istioctl</w:t>
      </w:r>
      <w:proofErr w:type="spellEnd"/>
      <w:r w:rsidRPr="00476908">
        <w:t>.</w:t>
      </w:r>
    </w:p>
    <w:p w14:paraId="6C4CFFB8" w14:textId="5EACDABE" w:rsidR="00D33441" w:rsidRDefault="00476908" w:rsidP="00476908">
      <w:pPr>
        <w:pStyle w:val="output"/>
      </w:pPr>
      <w:r>
        <w:t xml:space="preserve">$ </w:t>
      </w:r>
      <w:proofErr w:type="spellStart"/>
      <w:proofErr w:type="gramStart"/>
      <w:r w:rsidRPr="00476908">
        <w:t>kubectl</w:t>
      </w:r>
      <w:proofErr w:type="spellEnd"/>
      <w:proofErr w:type="gramEnd"/>
      <w:r w:rsidRPr="00476908">
        <w:t xml:space="preserve"> apply -f samples/</w:t>
      </w:r>
      <w:proofErr w:type="spellStart"/>
      <w:r w:rsidRPr="00476908">
        <w:t>bookinfo</w:t>
      </w:r>
      <w:proofErr w:type="spellEnd"/>
      <w:r w:rsidRPr="00476908">
        <w:t>/networking/virtual-service-reviews-test-v2.yaml</w:t>
      </w:r>
    </w:p>
    <w:p w14:paraId="28509D4A" w14:textId="1183269E" w:rsidR="00476908" w:rsidRDefault="00476908" w:rsidP="00476908">
      <w:r>
        <w:t>Visit the product page and sign in as Jason (reload the page only black star will display</w:t>
      </w:r>
    </w:p>
    <w:p w14:paraId="2B7AE444" w14:textId="03BCB998" w:rsidR="00476908" w:rsidRPr="00476908" w:rsidRDefault="00476908" w:rsidP="00476908">
      <w:r>
        <w:rPr>
          <w:noProof/>
          <w:lang w:eastAsia="en-US"/>
        </w:rPr>
        <w:drawing>
          <wp:inline distT="0" distB="0" distL="0" distR="0" wp14:anchorId="57BA1C5D" wp14:editId="44BC93E9">
            <wp:extent cx="6115050" cy="2315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5050" cy="2315845"/>
                    </a:xfrm>
                    <a:prstGeom prst="rect">
                      <a:avLst/>
                    </a:prstGeom>
                  </pic:spPr>
                </pic:pic>
              </a:graphicData>
            </a:graphic>
          </wp:inline>
        </w:drawing>
      </w:r>
    </w:p>
    <w:p w14:paraId="0F09E794" w14:textId="77777777" w:rsidR="00476908" w:rsidRDefault="00476908" w:rsidP="00476908"/>
    <w:p w14:paraId="53919CEC" w14:textId="77777777" w:rsidR="00476908" w:rsidRDefault="00476908" w:rsidP="00476908"/>
    <w:p w14:paraId="143DF63C" w14:textId="77777777" w:rsidR="00476908" w:rsidRDefault="00476908" w:rsidP="00476908"/>
    <w:p w14:paraId="281C0FE0" w14:textId="77777777" w:rsidR="00476908" w:rsidRDefault="00476908" w:rsidP="00476908"/>
    <w:p w14:paraId="17122AF6" w14:textId="77777777" w:rsidR="00476908" w:rsidRDefault="00476908" w:rsidP="00476908">
      <w:pPr>
        <w:pStyle w:val="Heading2"/>
      </w:pPr>
      <w:r>
        <w:lastRenderedPageBreak/>
        <w:t>Traffic Shaping for Canary Releases</w:t>
      </w:r>
    </w:p>
    <w:p w14:paraId="752D07A6" w14:textId="77777777" w:rsidR="00476908" w:rsidRPr="00476908" w:rsidRDefault="00476908" w:rsidP="00476908">
      <w:r w:rsidRPr="00476908">
        <w:t>The ability to split traffic for testing and rolling out changes is important. This allows for A/B variation testing or deploying canary releases.</w:t>
      </w:r>
    </w:p>
    <w:p w14:paraId="5B8B6E0E" w14:textId="77777777" w:rsidR="00476908" w:rsidRPr="00476908" w:rsidRDefault="00476908" w:rsidP="00476908">
      <w:r w:rsidRPr="00476908">
        <w:t>The rule below ensures that 50% of the traffic goes to reviews</w:t>
      </w:r>
      <w:proofErr w:type="gramStart"/>
      <w:r w:rsidRPr="00476908">
        <w:t>:v1</w:t>
      </w:r>
      <w:proofErr w:type="gramEnd"/>
      <w:r w:rsidRPr="00476908">
        <w:t xml:space="preserve"> (no stars), or reviews:v3 (red stars).</w:t>
      </w:r>
    </w:p>
    <w:p w14:paraId="6F6D2E1F" w14:textId="05539811" w:rsidR="00476908" w:rsidRDefault="00476908" w:rsidP="00476908">
      <w:pPr>
        <w:pStyle w:val="output"/>
      </w:pPr>
      <w:proofErr w:type="spellStart"/>
      <w:proofErr w:type="gramStart"/>
      <w:r w:rsidRPr="00476908">
        <w:t>kubectl</w:t>
      </w:r>
      <w:proofErr w:type="spellEnd"/>
      <w:proofErr w:type="gramEnd"/>
      <w:r w:rsidRPr="00476908">
        <w:t xml:space="preserve"> apply -f samples/</w:t>
      </w:r>
      <w:proofErr w:type="spellStart"/>
      <w:r w:rsidRPr="00476908">
        <w:t>bookinfo</w:t>
      </w:r>
      <w:proofErr w:type="spellEnd"/>
      <w:r w:rsidRPr="00476908">
        <w:t>/networking/virtual-service-reviews-50-v3.yaml</w:t>
      </w:r>
    </w:p>
    <w:p w14:paraId="3D5D71C3" w14:textId="57C3F5B4" w:rsidR="00476908" w:rsidRDefault="00476908" w:rsidP="00476908">
      <w:r>
        <w:rPr>
          <w:noProof/>
          <w:lang w:eastAsia="en-US"/>
        </w:rPr>
        <w:drawing>
          <wp:inline distT="0" distB="0" distL="0" distR="0" wp14:anchorId="13B5F14E" wp14:editId="18D0BB0A">
            <wp:extent cx="6115050" cy="2447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5050" cy="2447925"/>
                    </a:xfrm>
                    <a:prstGeom prst="rect">
                      <a:avLst/>
                    </a:prstGeom>
                  </pic:spPr>
                </pic:pic>
              </a:graphicData>
            </a:graphic>
          </wp:inline>
        </w:drawing>
      </w:r>
    </w:p>
    <w:p w14:paraId="1AA42B67" w14:textId="38CA06D6" w:rsidR="00476908" w:rsidRDefault="00476908" w:rsidP="00476908">
      <w:r>
        <w:t>After reload the page</w:t>
      </w:r>
    </w:p>
    <w:p w14:paraId="1585603F" w14:textId="256E09C7" w:rsidR="00476908" w:rsidRDefault="00476908" w:rsidP="00476908">
      <w:r>
        <w:rPr>
          <w:noProof/>
          <w:lang w:eastAsia="en-US"/>
        </w:rPr>
        <w:drawing>
          <wp:inline distT="0" distB="0" distL="0" distR="0" wp14:anchorId="0979D530" wp14:editId="29CD0CD2">
            <wp:extent cx="6115050" cy="22993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5050" cy="2299335"/>
                    </a:xfrm>
                    <a:prstGeom prst="rect">
                      <a:avLst/>
                    </a:prstGeom>
                  </pic:spPr>
                </pic:pic>
              </a:graphicData>
            </a:graphic>
          </wp:inline>
        </w:drawing>
      </w:r>
    </w:p>
    <w:p w14:paraId="5F3DB3F2" w14:textId="77777777" w:rsidR="00476908" w:rsidRPr="00476908" w:rsidRDefault="00476908" w:rsidP="00476908">
      <w:r w:rsidRPr="00476908">
        <w:t>Logout of user Jason otherwise the above configuration will take priority</w:t>
      </w:r>
    </w:p>
    <w:p w14:paraId="5D2D3A7B" w14:textId="77777777" w:rsidR="00476908" w:rsidRPr="00476908" w:rsidRDefault="00476908" w:rsidP="00476908">
      <w:r w:rsidRPr="00476908">
        <w:t>Note: The weighting is not round robin, multiple requests may go to the same service.</w:t>
      </w:r>
    </w:p>
    <w:p w14:paraId="3A71AD61" w14:textId="77777777" w:rsidR="00476908" w:rsidRDefault="00476908" w:rsidP="00476908"/>
    <w:p w14:paraId="19C25EF2" w14:textId="77777777" w:rsidR="0064204B" w:rsidRDefault="0064204B" w:rsidP="00476908"/>
    <w:p w14:paraId="632EDF8A" w14:textId="77777777" w:rsidR="0064204B" w:rsidRDefault="0064204B" w:rsidP="0064204B">
      <w:pPr>
        <w:pStyle w:val="Heading2"/>
      </w:pPr>
      <w:r>
        <w:lastRenderedPageBreak/>
        <w:t xml:space="preserve">New </w:t>
      </w:r>
      <w:r w:rsidRPr="0064204B">
        <w:t>Releases</w:t>
      </w:r>
    </w:p>
    <w:p w14:paraId="50C138D0" w14:textId="49D24CB4" w:rsidR="0064204B" w:rsidRDefault="0064204B" w:rsidP="0064204B">
      <w:r w:rsidRPr="0064204B">
        <w:t>Given the above approach, if the canary release were successful then we'd want to move 100% of the traffic to reviews</w:t>
      </w:r>
      <w:proofErr w:type="gramStart"/>
      <w:r w:rsidRPr="0064204B">
        <w:t>:v3</w:t>
      </w:r>
      <w:proofErr w:type="gramEnd"/>
      <w:r w:rsidRPr="0064204B">
        <w:t>.</w:t>
      </w:r>
    </w:p>
    <w:p w14:paraId="0F22D411" w14:textId="462E55EF" w:rsidR="0064204B" w:rsidRDefault="0064204B" w:rsidP="0064204B">
      <w:pPr>
        <w:pStyle w:val="output"/>
      </w:pPr>
      <w:r w:rsidRPr="0064204B">
        <w:t xml:space="preserve">$ </w:t>
      </w:r>
      <w:proofErr w:type="gramStart"/>
      <w:r w:rsidRPr="0064204B">
        <w:t>cat</w:t>
      </w:r>
      <w:proofErr w:type="gramEnd"/>
      <w:r w:rsidRPr="0064204B">
        <w:t xml:space="preserve"> samples/</w:t>
      </w:r>
      <w:proofErr w:type="spellStart"/>
      <w:r w:rsidRPr="0064204B">
        <w:t>bookinfo</w:t>
      </w:r>
      <w:proofErr w:type="spellEnd"/>
      <w:r w:rsidRPr="0064204B">
        <w:t>/networking/virtual-service-reviews-v3.yaml</w:t>
      </w:r>
    </w:p>
    <w:p w14:paraId="0ACEFB1D" w14:textId="77777777" w:rsidR="0064204B" w:rsidRDefault="0064204B" w:rsidP="0064204B">
      <w:pPr>
        <w:pStyle w:val="output"/>
      </w:pPr>
      <w:proofErr w:type="spellStart"/>
      <w:proofErr w:type="gramStart"/>
      <w:r>
        <w:t>apiVersion</w:t>
      </w:r>
      <w:proofErr w:type="spellEnd"/>
      <w:proofErr w:type="gramEnd"/>
      <w:r>
        <w:t>: networking.istio.io/v1alpha3</w:t>
      </w:r>
    </w:p>
    <w:p w14:paraId="418440C8" w14:textId="77777777" w:rsidR="0064204B" w:rsidRDefault="0064204B" w:rsidP="0064204B">
      <w:pPr>
        <w:pStyle w:val="output"/>
      </w:pPr>
      <w:proofErr w:type="gramStart"/>
      <w:r>
        <w:t>kind</w:t>
      </w:r>
      <w:proofErr w:type="gramEnd"/>
      <w:r>
        <w:t xml:space="preserve">: </w:t>
      </w:r>
      <w:proofErr w:type="spellStart"/>
      <w:r>
        <w:t>VirtualService</w:t>
      </w:r>
      <w:proofErr w:type="spellEnd"/>
    </w:p>
    <w:p w14:paraId="09B609CF" w14:textId="77777777" w:rsidR="0064204B" w:rsidRDefault="0064204B" w:rsidP="0064204B">
      <w:pPr>
        <w:pStyle w:val="output"/>
      </w:pPr>
      <w:proofErr w:type="gramStart"/>
      <w:r>
        <w:t>metadata</w:t>
      </w:r>
      <w:proofErr w:type="gramEnd"/>
      <w:r>
        <w:t>:</w:t>
      </w:r>
    </w:p>
    <w:p w14:paraId="27A2F2D0" w14:textId="77777777" w:rsidR="0064204B" w:rsidRDefault="0064204B" w:rsidP="0064204B">
      <w:pPr>
        <w:pStyle w:val="output"/>
      </w:pPr>
      <w:r>
        <w:t xml:space="preserve">  </w:t>
      </w:r>
      <w:proofErr w:type="gramStart"/>
      <w:r>
        <w:t>name</w:t>
      </w:r>
      <w:proofErr w:type="gramEnd"/>
      <w:r>
        <w:t>: reviews</w:t>
      </w:r>
    </w:p>
    <w:p w14:paraId="3149DA46" w14:textId="77777777" w:rsidR="0064204B" w:rsidRDefault="0064204B" w:rsidP="0064204B">
      <w:pPr>
        <w:pStyle w:val="output"/>
      </w:pPr>
      <w:proofErr w:type="gramStart"/>
      <w:r>
        <w:t>spec</w:t>
      </w:r>
      <w:proofErr w:type="gramEnd"/>
      <w:r>
        <w:t>:</w:t>
      </w:r>
    </w:p>
    <w:p w14:paraId="7947788E" w14:textId="77777777" w:rsidR="0064204B" w:rsidRDefault="0064204B" w:rsidP="0064204B">
      <w:pPr>
        <w:pStyle w:val="output"/>
      </w:pPr>
      <w:r>
        <w:t xml:space="preserve">  </w:t>
      </w:r>
      <w:proofErr w:type="gramStart"/>
      <w:r>
        <w:t>hosts</w:t>
      </w:r>
      <w:proofErr w:type="gramEnd"/>
      <w:r>
        <w:t>:</w:t>
      </w:r>
    </w:p>
    <w:p w14:paraId="45E8EA94" w14:textId="77777777" w:rsidR="0064204B" w:rsidRDefault="0064204B" w:rsidP="0064204B">
      <w:pPr>
        <w:pStyle w:val="output"/>
      </w:pPr>
      <w:r>
        <w:t xml:space="preserve">    - </w:t>
      </w:r>
      <w:proofErr w:type="gramStart"/>
      <w:r>
        <w:t>reviews</w:t>
      </w:r>
      <w:proofErr w:type="gramEnd"/>
    </w:p>
    <w:p w14:paraId="137C0782" w14:textId="77777777" w:rsidR="0064204B" w:rsidRDefault="0064204B" w:rsidP="0064204B">
      <w:pPr>
        <w:pStyle w:val="output"/>
      </w:pPr>
      <w:r>
        <w:t xml:space="preserve">  </w:t>
      </w:r>
      <w:proofErr w:type="gramStart"/>
      <w:r>
        <w:t>http</w:t>
      </w:r>
      <w:proofErr w:type="gramEnd"/>
      <w:r>
        <w:t>:</w:t>
      </w:r>
    </w:p>
    <w:p w14:paraId="1838D49B" w14:textId="77777777" w:rsidR="0064204B" w:rsidRDefault="0064204B" w:rsidP="0064204B">
      <w:pPr>
        <w:pStyle w:val="output"/>
      </w:pPr>
      <w:r>
        <w:t xml:space="preserve">  - </w:t>
      </w:r>
      <w:proofErr w:type="gramStart"/>
      <w:r>
        <w:t>route</w:t>
      </w:r>
      <w:proofErr w:type="gramEnd"/>
      <w:r>
        <w:t>:</w:t>
      </w:r>
    </w:p>
    <w:p w14:paraId="5740F1A2" w14:textId="77777777" w:rsidR="0064204B" w:rsidRDefault="0064204B" w:rsidP="0064204B">
      <w:pPr>
        <w:pStyle w:val="output"/>
      </w:pPr>
      <w:r>
        <w:t xml:space="preserve">    - </w:t>
      </w:r>
      <w:proofErr w:type="gramStart"/>
      <w:r>
        <w:t>destination</w:t>
      </w:r>
      <w:proofErr w:type="gramEnd"/>
      <w:r>
        <w:t>:</w:t>
      </w:r>
    </w:p>
    <w:p w14:paraId="7182BDF3" w14:textId="77777777" w:rsidR="0064204B" w:rsidRDefault="0064204B" w:rsidP="0064204B">
      <w:pPr>
        <w:pStyle w:val="output"/>
      </w:pPr>
      <w:r>
        <w:t xml:space="preserve">        </w:t>
      </w:r>
      <w:proofErr w:type="gramStart"/>
      <w:r>
        <w:t>host</w:t>
      </w:r>
      <w:proofErr w:type="gramEnd"/>
      <w:r>
        <w:t>: reviews</w:t>
      </w:r>
    </w:p>
    <w:p w14:paraId="7AA38FC8" w14:textId="3FBDF4E9" w:rsidR="0064204B" w:rsidRDefault="0064204B" w:rsidP="0064204B">
      <w:pPr>
        <w:pStyle w:val="output"/>
      </w:pPr>
      <w:r>
        <w:t xml:space="preserve">        </w:t>
      </w:r>
      <w:proofErr w:type="gramStart"/>
      <w:r>
        <w:t>subset</w:t>
      </w:r>
      <w:proofErr w:type="gramEnd"/>
      <w:r>
        <w:t>: v3</w:t>
      </w:r>
    </w:p>
    <w:p w14:paraId="6F6F5B32" w14:textId="77777777" w:rsidR="0064204B" w:rsidRDefault="0064204B" w:rsidP="0064204B"/>
    <w:p w14:paraId="75695C31" w14:textId="4C338482" w:rsidR="0064204B" w:rsidRDefault="0064204B" w:rsidP="0064204B">
      <w:pPr>
        <w:pStyle w:val="output"/>
      </w:pPr>
      <w:proofErr w:type="spellStart"/>
      <w:proofErr w:type="gramStart"/>
      <w:r w:rsidRPr="0064204B">
        <w:t>kubectl</w:t>
      </w:r>
      <w:proofErr w:type="spellEnd"/>
      <w:proofErr w:type="gramEnd"/>
      <w:r w:rsidRPr="0064204B">
        <w:t xml:space="preserve"> apply -f samples/</w:t>
      </w:r>
      <w:proofErr w:type="spellStart"/>
      <w:r w:rsidRPr="0064204B">
        <w:t>bookinfo</w:t>
      </w:r>
      <w:proofErr w:type="spellEnd"/>
      <w:r w:rsidRPr="0064204B">
        <w:t>/networking/virtual-service-reviews-v3.yaml</w:t>
      </w:r>
    </w:p>
    <w:p w14:paraId="1E0A838E" w14:textId="30A3FF60" w:rsidR="0064204B" w:rsidRDefault="0064204B" w:rsidP="0064204B">
      <w:r>
        <w:rPr>
          <w:noProof/>
          <w:lang w:eastAsia="en-US"/>
        </w:rPr>
        <w:drawing>
          <wp:inline distT="0" distB="0" distL="0" distR="0" wp14:anchorId="1E88DA65" wp14:editId="43D9EFE8">
            <wp:extent cx="6115050" cy="23952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050" cy="2395220"/>
                    </a:xfrm>
                    <a:prstGeom prst="rect">
                      <a:avLst/>
                    </a:prstGeom>
                  </pic:spPr>
                </pic:pic>
              </a:graphicData>
            </a:graphic>
          </wp:inline>
        </w:drawing>
      </w:r>
    </w:p>
    <w:p w14:paraId="1795C201" w14:textId="0242B854" w:rsidR="0064204B" w:rsidRDefault="0064204B" w:rsidP="0064204B">
      <w:r>
        <w:t xml:space="preserve">Note: whenever you deploy a services a sidecar get generated automatically inside the service </w:t>
      </w:r>
    </w:p>
    <w:p w14:paraId="54A6158D" w14:textId="5A6B393B" w:rsidR="00863243" w:rsidRDefault="00863243" w:rsidP="0064204B">
      <w:r>
        <w:t>To check</w:t>
      </w:r>
    </w:p>
    <w:p w14:paraId="1488AD40" w14:textId="6DD9A259" w:rsidR="00863243" w:rsidRDefault="00863243" w:rsidP="00863243">
      <w:pPr>
        <w:pStyle w:val="output"/>
      </w:pPr>
      <w:r>
        <w:t xml:space="preserve">$ </w:t>
      </w:r>
      <w:proofErr w:type="spellStart"/>
      <w:r>
        <w:t>Kubectl</w:t>
      </w:r>
      <w:proofErr w:type="spellEnd"/>
      <w:r>
        <w:t xml:space="preserve"> get pods &lt;pod name&gt; -o </w:t>
      </w:r>
      <w:proofErr w:type="spellStart"/>
      <w:r>
        <w:t>yaml</w:t>
      </w:r>
      <w:proofErr w:type="spellEnd"/>
    </w:p>
    <w:p w14:paraId="513611BD" w14:textId="447F48F7" w:rsidR="00863243" w:rsidRPr="0064204B" w:rsidRDefault="00863243" w:rsidP="00863243">
      <w:r>
        <w:t xml:space="preserve">Its gives output with </w:t>
      </w:r>
      <w:proofErr w:type="spellStart"/>
      <w:r>
        <w:t>istio</w:t>
      </w:r>
      <w:proofErr w:type="spellEnd"/>
      <w:r>
        <w:t xml:space="preserve"> injection on code</w:t>
      </w:r>
    </w:p>
    <w:sectPr w:rsidR="00863243" w:rsidRPr="0064204B" w:rsidSect="000B035A">
      <w:headerReference w:type="even" r:id="rId45"/>
      <w:headerReference w:type="default" r:id="rId46"/>
      <w:footerReference w:type="default" r:id="rId47"/>
      <w:headerReference w:type="first" r:id="rId48"/>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33DEE" w14:textId="77777777" w:rsidR="00E112DA" w:rsidRDefault="00E112DA">
      <w:pPr>
        <w:spacing w:line="240" w:lineRule="auto"/>
      </w:pPr>
      <w:r>
        <w:separator/>
      </w:r>
    </w:p>
  </w:endnote>
  <w:endnote w:type="continuationSeparator" w:id="0">
    <w:p w14:paraId="1DC196FE" w14:textId="77777777" w:rsidR="00E112DA" w:rsidRDefault="00E11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964741"/>
      <w:docPartObj>
        <w:docPartGallery w:val="Page Numbers (Bottom of Page)"/>
        <w:docPartUnique/>
      </w:docPartObj>
    </w:sdtPr>
    <w:sdtEndPr/>
    <w:sdtContent>
      <w:p w14:paraId="3CED2C51" w14:textId="77777777" w:rsidR="00D33441" w:rsidRPr="00190922" w:rsidRDefault="00D33441" w:rsidP="00190922">
        <w:pPr>
          <w:pStyle w:val="Footer"/>
        </w:pPr>
        <w:r>
          <w:rPr>
            <w:noProof/>
            <w:lang w:eastAsia="en-US"/>
          </w:rPr>
          <mc:AlternateContent>
            <mc:Choice Requires="wps">
              <w:drawing>
                <wp:anchor distT="0" distB="0" distL="114300" distR="114300" simplePos="0" relativeHeight="251661312" behindDoc="0" locked="0" layoutInCell="1" allowOverlap="1" wp14:anchorId="499A0611" wp14:editId="34E7A1F4">
                  <wp:simplePos x="0" y="0"/>
                  <wp:positionH relativeFrom="column">
                    <wp:posOffset>4162425</wp:posOffset>
                  </wp:positionH>
                  <wp:positionV relativeFrom="paragraph">
                    <wp:posOffset>-3175</wp:posOffset>
                  </wp:positionV>
                  <wp:extent cx="2226310" cy="354965"/>
                  <wp:effectExtent l="0" t="0" r="21590" b="26035"/>
                  <wp:wrapNone/>
                  <wp:docPr id="6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6310" cy="354965"/>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F148564" w14:textId="77777777" w:rsidR="00D33441" w:rsidRPr="00F353DC" w:rsidRDefault="00D33441"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A0611"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" fillcolor="#0070c0" strokecolor="white [3212]" strokeweight=".5pt">
                  <v:path arrowok="t"/>
                  <v:textbox>
                    <w:txbxContent>
                      <w:p w14:paraId="5F148564" w14:textId="77777777" w:rsidR="00D33441" w:rsidRPr="00F353DC" w:rsidRDefault="00D33441"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fldChar w:fldCharType="begin"/>
        </w:r>
        <w:r>
          <w:instrText xml:space="preserve"> PAGE   \* MERGEFORMAT </w:instrText>
        </w:r>
        <w:r>
          <w:fldChar w:fldCharType="separate"/>
        </w:r>
        <w:r w:rsidR="00174086">
          <w:rPr>
            <w:noProof/>
          </w:rPr>
          <w:t>18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85547" w14:textId="77777777" w:rsidR="00E112DA" w:rsidRDefault="00E112DA">
      <w:pPr>
        <w:spacing w:line="240" w:lineRule="auto"/>
      </w:pPr>
      <w:r>
        <w:separator/>
      </w:r>
    </w:p>
  </w:footnote>
  <w:footnote w:type="continuationSeparator" w:id="0">
    <w:p w14:paraId="661EC445" w14:textId="77777777" w:rsidR="00E112DA" w:rsidRDefault="00E112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8D27" w14:textId="77777777" w:rsidR="00D33441" w:rsidRDefault="00E112DA">
    <w:pPr>
      <w:pStyle w:val="Header"/>
    </w:pPr>
    <w:r>
      <w:rPr>
        <w:noProof/>
        <w:lang w:eastAsia="en-US"/>
      </w:rPr>
      <w:pict w14:anchorId="26A4E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035D7" w14:textId="77777777" w:rsidR="00D33441" w:rsidRPr="004063DB" w:rsidRDefault="00E112DA" w:rsidP="004063DB">
    <w:pPr>
      <w:pStyle w:val="Header"/>
      <w:pBdr>
        <w:bottom w:val="double" w:sz="6" w:space="1" w:color="auto"/>
      </w:pBdr>
      <w:rPr>
        <w:sz w:val="20"/>
        <w:szCs w:val="20"/>
      </w:rPr>
    </w:pPr>
    <w:r>
      <w:rPr>
        <w:b/>
        <w:noProof/>
        <w:color w:val="C00000"/>
        <w:sz w:val="40"/>
        <w:szCs w:val="40"/>
        <w:lang w:eastAsia="en-US"/>
      </w:rPr>
      <w:pict w14:anchorId="1E980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D33441" w:rsidRPr="004063DB">
      <w:rPr>
        <w:b/>
        <w:color w:val="C00000"/>
        <w:sz w:val="40"/>
        <w:szCs w:val="40"/>
      </w:rPr>
      <w:t>ZippyOPS</w:t>
    </w:r>
    <w:proofErr w:type="spellEnd"/>
    <w:r w:rsidR="00D33441" w:rsidRPr="004063DB">
      <w:rPr>
        <w:b/>
        <w:sz w:val="40"/>
        <w:szCs w:val="40"/>
      </w:rPr>
      <w:tab/>
    </w:r>
    <w:r w:rsidR="00D33441" w:rsidRPr="004063DB">
      <w:rPr>
        <w:b/>
        <w:sz w:val="40"/>
        <w:szCs w:val="40"/>
      </w:rPr>
      <w:tab/>
    </w:r>
    <w:r w:rsidR="00D33441">
      <w:rPr>
        <w:b/>
        <w:sz w:val="40"/>
        <w:szCs w:val="40"/>
      </w:rPr>
      <w:tab/>
    </w:r>
    <w:r w:rsidR="00D33441">
      <w:rPr>
        <w:b/>
        <w:sz w:val="40"/>
        <w:szCs w:val="40"/>
      </w:rPr>
      <w:tab/>
    </w:r>
    <w:r w:rsidR="00D33441">
      <w:rPr>
        <w:b/>
        <w:sz w:val="40"/>
        <w:szCs w:val="40"/>
      </w:rPr>
      <w:tab/>
    </w:r>
    <w:r w:rsidR="00D33441">
      <w:rPr>
        <w:b/>
        <w:sz w:val="40"/>
        <w:szCs w:val="40"/>
      </w:rPr>
      <w:tab/>
    </w:r>
    <w:r w:rsidR="00D33441">
      <w:rPr>
        <w:b/>
        <w:sz w:val="40"/>
        <w:szCs w:val="40"/>
      </w:rPr>
      <w:tab/>
    </w:r>
    <w:r w:rsidR="00D33441">
      <w:rPr>
        <w:b/>
        <w:sz w:val="40"/>
        <w:szCs w:val="4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29889" w14:textId="77777777" w:rsidR="00D33441" w:rsidRDefault="00D33441">
    <w:pPr>
      <w:pStyle w:val="Header"/>
    </w:pPr>
    <w:r>
      <w:rPr>
        <w:noProof/>
        <w:lang w:eastAsia="en-US"/>
      </w:rPr>
      <w:drawing>
        <wp:anchor distT="0" distB="0" distL="114300" distR="114300" simplePos="0" relativeHeight="251659264" behindDoc="1" locked="0" layoutInCell="1" allowOverlap="1" wp14:anchorId="353CD712" wp14:editId="7A13A7AD">
          <wp:simplePos x="0" y="0"/>
          <wp:positionH relativeFrom="page">
            <wp:align>left</wp:align>
          </wp:positionH>
          <wp:positionV relativeFrom="page">
            <wp:posOffset>320040</wp:posOffset>
          </wp:positionV>
          <wp:extent cx="5129784" cy="7397496"/>
          <wp:effectExtent l="19050" t="0" r="13970" b="3023235"/>
          <wp:wrapNone/>
          <wp:docPr id="11" name="Picture 1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0118119F"/>
    <w:multiLevelType w:val="hybridMultilevel"/>
    <w:tmpl w:val="76B8DA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1DA48AD"/>
    <w:multiLevelType w:val="hybridMultilevel"/>
    <w:tmpl w:val="998C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44415"/>
    <w:multiLevelType w:val="multilevel"/>
    <w:tmpl w:val="1780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A71866"/>
    <w:multiLevelType w:val="hybridMultilevel"/>
    <w:tmpl w:val="5DC6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ED045F"/>
    <w:multiLevelType w:val="hybridMultilevel"/>
    <w:tmpl w:val="E0ACB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0B69FC"/>
    <w:multiLevelType w:val="multilevel"/>
    <w:tmpl w:val="501CC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5F069B"/>
    <w:multiLevelType w:val="multilevel"/>
    <w:tmpl w:val="334A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976060"/>
    <w:multiLevelType w:val="hybridMultilevel"/>
    <w:tmpl w:val="03145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23D30"/>
    <w:multiLevelType w:val="multilevel"/>
    <w:tmpl w:val="58F0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AA44F5"/>
    <w:multiLevelType w:val="multilevel"/>
    <w:tmpl w:val="358C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7F1B95"/>
    <w:multiLevelType w:val="hybridMultilevel"/>
    <w:tmpl w:val="62109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146058"/>
    <w:multiLevelType w:val="hybridMultilevel"/>
    <w:tmpl w:val="B32C0F5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9B1E9A"/>
    <w:multiLevelType w:val="hybridMultilevel"/>
    <w:tmpl w:val="6EF2C676"/>
    <w:lvl w:ilvl="0" w:tplc="86362B88">
      <w:start w:val="4"/>
      <w:numFmt w:val="bullet"/>
      <w:lvlText w:val="-"/>
      <w:lvlJc w:val="left"/>
      <w:pPr>
        <w:ind w:left="825" w:hanging="360"/>
      </w:pPr>
      <w:rPr>
        <w:rFonts w:ascii="Calibri" w:eastAsiaTheme="maj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5">
    <w:nsid w:val="300E4301"/>
    <w:multiLevelType w:val="hybridMultilevel"/>
    <w:tmpl w:val="6FAC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8C6E9E"/>
    <w:multiLevelType w:val="hybridMultilevel"/>
    <w:tmpl w:val="E39C9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C660A8"/>
    <w:multiLevelType w:val="hybridMultilevel"/>
    <w:tmpl w:val="B3E4B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E8412E"/>
    <w:multiLevelType w:val="multilevel"/>
    <w:tmpl w:val="8F727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D41F49"/>
    <w:multiLevelType w:val="hybridMultilevel"/>
    <w:tmpl w:val="C08C4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674AFB"/>
    <w:multiLevelType w:val="hybridMultilevel"/>
    <w:tmpl w:val="825A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E7931"/>
    <w:multiLevelType w:val="multilevel"/>
    <w:tmpl w:val="26A8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E03914"/>
    <w:multiLevelType w:val="multilevel"/>
    <w:tmpl w:val="CAF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B52DF7"/>
    <w:multiLevelType w:val="hybridMultilevel"/>
    <w:tmpl w:val="4BD6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010C0E"/>
    <w:multiLevelType w:val="hybridMultilevel"/>
    <w:tmpl w:val="460CD068"/>
    <w:lvl w:ilvl="0" w:tplc="74DCB5F6">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nsid w:val="4D226662"/>
    <w:multiLevelType w:val="multilevel"/>
    <w:tmpl w:val="FA68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2F5503"/>
    <w:multiLevelType w:val="hybridMultilevel"/>
    <w:tmpl w:val="2234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7A3436"/>
    <w:multiLevelType w:val="hybridMultilevel"/>
    <w:tmpl w:val="018CC2BC"/>
    <w:lvl w:ilvl="0" w:tplc="7376D3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676E7D"/>
    <w:multiLevelType w:val="hybridMultilevel"/>
    <w:tmpl w:val="F57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923CA1"/>
    <w:multiLevelType w:val="multilevel"/>
    <w:tmpl w:val="3720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F46CF"/>
    <w:multiLevelType w:val="hybridMultilevel"/>
    <w:tmpl w:val="48901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317F9C"/>
    <w:multiLevelType w:val="multilevel"/>
    <w:tmpl w:val="D16E0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7164C1"/>
    <w:multiLevelType w:val="hybridMultilevel"/>
    <w:tmpl w:val="269E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14768F"/>
    <w:multiLevelType w:val="hybridMultilevel"/>
    <w:tmpl w:val="F5FC788A"/>
    <w:lvl w:ilvl="0" w:tplc="CB5AB1FE">
      <w:start w:val="4"/>
      <w:numFmt w:val="bullet"/>
      <w:lvlText w:val="-"/>
      <w:lvlJc w:val="left"/>
      <w:pPr>
        <w:ind w:left="465" w:hanging="360"/>
      </w:pPr>
      <w:rPr>
        <w:rFonts w:ascii="Calibri" w:eastAsiaTheme="majorEastAsia"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4">
    <w:nsid w:val="65FE195A"/>
    <w:multiLevelType w:val="multilevel"/>
    <w:tmpl w:val="82A8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FE7D67"/>
    <w:multiLevelType w:val="hybridMultilevel"/>
    <w:tmpl w:val="11A2E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F376019"/>
    <w:multiLevelType w:val="multilevel"/>
    <w:tmpl w:val="DBC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A8366F"/>
    <w:multiLevelType w:val="multilevel"/>
    <w:tmpl w:val="ECC0F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95339E"/>
    <w:multiLevelType w:val="hybridMultilevel"/>
    <w:tmpl w:val="DB446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DB7EAA"/>
    <w:multiLevelType w:val="hybridMultilevel"/>
    <w:tmpl w:val="0548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B34CB0"/>
    <w:multiLevelType w:val="hybridMultilevel"/>
    <w:tmpl w:val="6760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6A2F66"/>
    <w:multiLevelType w:val="hybridMultilevel"/>
    <w:tmpl w:val="41641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E62C30"/>
    <w:multiLevelType w:val="multilevel"/>
    <w:tmpl w:val="F486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E53F4"/>
    <w:multiLevelType w:val="hybridMultilevel"/>
    <w:tmpl w:val="DA86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4"/>
  </w:num>
  <w:num w:numId="5">
    <w:abstractNumId w:val="13"/>
  </w:num>
  <w:num w:numId="6">
    <w:abstractNumId w:val="39"/>
  </w:num>
  <w:num w:numId="7">
    <w:abstractNumId w:val="6"/>
  </w:num>
  <w:num w:numId="8">
    <w:abstractNumId w:val="16"/>
  </w:num>
  <w:num w:numId="9">
    <w:abstractNumId w:val="17"/>
  </w:num>
  <w:num w:numId="10">
    <w:abstractNumId w:val="23"/>
  </w:num>
  <w:num w:numId="11">
    <w:abstractNumId w:val="5"/>
  </w:num>
  <w:num w:numId="12">
    <w:abstractNumId w:val="12"/>
  </w:num>
  <w:num w:numId="13">
    <w:abstractNumId w:val="35"/>
  </w:num>
  <w:num w:numId="14">
    <w:abstractNumId w:val="41"/>
  </w:num>
  <w:num w:numId="15">
    <w:abstractNumId w:val="7"/>
    <w:lvlOverride w:ilvl="0">
      <w:lvl w:ilvl="0">
        <w:numFmt w:val="bullet"/>
        <w:lvlText w:val=""/>
        <w:lvlJc w:val="left"/>
        <w:pPr>
          <w:tabs>
            <w:tab w:val="num" w:pos="720"/>
          </w:tabs>
          <w:ind w:left="720" w:hanging="360"/>
        </w:pPr>
        <w:rPr>
          <w:rFonts w:ascii="Symbol" w:hAnsi="Symbol" w:hint="default"/>
          <w:sz w:val="20"/>
        </w:rPr>
      </w:lvl>
    </w:lvlOverride>
  </w:num>
  <w:num w:numId="16">
    <w:abstractNumId w:val="37"/>
  </w:num>
  <w:num w:numId="17">
    <w:abstractNumId w:val="37"/>
    <w:lvlOverride w:ilvl="1">
      <w:lvl w:ilvl="1">
        <w:numFmt w:val="bullet"/>
        <w:lvlText w:val=""/>
        <w:lvlJc w:val="left"/>
        <w:pPr>
          <w:tabs>
            <w:tab w:val="num" w:pos="1440"/>
          </w:tabs>
          <w:ind w:left="1440" w:hanging="360"/>
        </w:pPr>
        <w:rPr>
          <w:rFonts w:ascii="Symbol" w:hAnsi="Symbol" w:hint="default"/>
          <w:sz w:val="20"/>
        </w:rPr>
      </w:lvl>
    </w:lvlOverride>
  </w:num>
  <w:num w:numId="18">
    <w:abstractNumId w:val="40"/>
  </w:num>
  <w:num w:numId="19">
    <w:abstractNumId w:val="27"/>
  </w:num>
  <w:num w:numId="20">
    <w:abstractNumId w:val="2"/>
  </w:num>
  <w:num w:numId="21">
    <w:abstractNumId w:val="33"/>
  </w:num>
  <w:num w:numId="22">
    <w:abstractNumId w:val="14"/>
  </w:num>
  <w:num w:numId="23">
    <w:abstractNumId w:val="21"/>
  </w:num>
  <w:num w:numId="24">
    <w:abstractNumId w:val="42"/>
  </w:num>
  <w:num w:numId="25">
    <w:abstractNumId w:val="22"/>
  </w:num>
  <w:num w:numId="26">
    <w:abstractNumId w:val="11"/>
  </w:num>
  <w:num w:numId="27">
    <w:abstractNumId w:val="29"/>
  </w:num>
  <w:num w:numId="28">
    <w:abstractNumId w:val="43"/>
  </w:num>
  <w:num w:numId="29">
    <w:abstractNumId w:val="15"/>
  </w:num>
  <w:num w:numId="30">
    <w:abstractNumId w:val="26"/>
  </w:num>
  <w:num w:numId="31">
    <w:abstractNumId w:val="20"/>
  </w:num>
  <w:num w:numId="32">
    <w:abstractNumId w:val="19"/>
  </w:num>
  <w:num w:numId="33">
    <w:abstractNumId w:val="30"/>
  </w:num>
  <w:num w:numId="34">
    <w:abstractNumId w:val="18"/>
  </w:num>
  <w:num w:numId="35">
    <w:abstractNumId w:val="9"/>
  </w:num>
  <w:num w:numId="36">
    <w:abstractNumId w:val="36"/>
  </w:num>
  <w:num w:numId="37">
    <w:abstractNumId w:val="38"/>
  </w:num>
  <w:num w:numId="38">
    <w:abstractNumId w:val="10"/>
  </w:num>
  <w:num w:numId="39">
    <w:abstractNumId w:val="31"/>
  </w:num>
  <w:num w:numId="40">
    <w:abstractNumId w:val="8"/>
  </w:num>
  <w:num w:numId="41">
    <w:abstractNumId w:val="34"/>
  </w:num>
  <w:num w:numId="42">
    <w:abstractNumId w:val="32"/>
  </w:num>
  <w:num w:numId="43">
    <w:abstractNumId w:val="28"/>
  </w:num>
  <w:num w:numId="44">
    <w:abstractNumId w:val="25"/>
  </w:num>
  <w:num w:numId="4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FEE"/>
    <w:rsid w:val="00002E16"/>
    <w:rsid w:val="00010993"/>
    <w:rsid w:val="0001326C"/>
    <w:rsid w:val="00016548"/>
    <w:rsid w:val="00016917"/>
    <w:rsid w:val="000228C0"/>
    <w:rsid w:val="00031D1C"/>
    <w:rsid w:val="00035D39"/>
    <w:rsid w:val="000367A5"/>
    <w:rsid w:val="000375BA"/>
    <w:rsid w:val="00040821"/>
    <w:rsid w:val="000416D5"/>
    <w:rsid w:val="000523BD"/>
    <w:rsid w:val="00052C23"/>
    <w:rsid w:val="000568E8"/>
    <w:rsid w:val="000628FC"/>
    <w:rsid w:val="00067FDB"/>
    <w:rsid w:val="0008193C"/>
    <w:rsid w:val="000914F7"/>
    <w:rsid w:val="000A7609"/>
    <w:rsid w:val="000A767E"/>
    <w:rsid w:val="000B035A"/>
    <w:rsid w:val="000B25A4"/>
    <w:rsid w:val="000B5A5B"/>
    <w:rsid w:val="000E5140"/>
    <w:rsid w:val="000E6A71"/>
    <w:rsid w:val="00113210"/>
    <w:rsid w:val="0011414C"/>
    <w:rsid w:val="00117A92"/>
    <w:rsid w:val="001200CD"/>
    <w:rsid w:val="00122300"/>
    <w:rsid w:val="00123413"/>
    <w:rsid w:val="00164D64"/>
    <w:rsid w:val="001668E8"/>
    <w:rsid w:val="00174086"/>
    <w:rsid w:val="00180131"/>
    <w:rsid w:val="00190922"/>
    <w:rsid w:val="00192BA9"/>
    <w:rsid w:val="001A2922"/>
    <w:rsid w:val="001B28E5"/>
    <w:rsid w:val="001C08CB"/>
    <w:rsid w:val="001C1AB3"/>
    <w:rsid w:val="001C2F59"/>
    <w:rsid w:val="001C30B8"/>
    <w:rsid w:val="001C39F8"/>
    <w:rsid w:val="001C65F8"/>
    <w:rsid w:val="001D074E"/>
    <w:rsid w:val="001E19B2"/>
    <w:rsid w:val="001F32E8"/>
    <w:rsid w:val="001F5601"/>
    <w:rsid w:val="001F6376"/>
    <w:rsid w:val="001F7229"/>
    <w:rsid w:val="00204149"/>
    <w:rsid w:val="00205E22"/>
    <w:rsid w:val="002107E0"/>
    <w:rsid w:val="00213EEF"/>
    <w:rsid w:val="00215F90"/>
    <w:rsid w:val="002276D9"/>
    <w:rsid w:val="00232ADD"/>
    <w:rsid w:val="00233FEE"/>
    <w:rsid w:val="00241536"/>
    <w:rsid w:val="00244F6E"/>
    <w:rsid w:val="00245F1B"/>
    <w:rsid w:val="00253F31"/>
    <w:rsid w:val="00257FE7"/>
    <w:rsid w:val="00263DD9"/>
    <w:rsid w:val="0027773F"/>
    <w:rsid w:val="002873B3"/>
    <w:rsid w:val="00290A81"/>
    <w:rsid w:val="00292E76"/>
    <w:rsid w:val="00297BC0"/>
    <w:rsid w:val="002A6344"/>
    <w:rsid w:val="002B3333"/>
    <w:rsid w:val="002B6296"/>
    <w:rsid w:val="002D6D73"/>
    <w:rsid w:val="002E7FF8"/>
    <w:rsid w:val="002F1C41"/>
    <w:rsid w:val="002F54D7"/>
    <w:rsid w:val="002F5C11"/>
    <w:rsid w:val="00303ECC"/>
    <w:rsid w:val="003046CE"/>
    <w:rsid w:val="0031181C"/>
    <w:rsid w:val="0031688A"/>
    <w:rsid w:val="0032723D"/>
    <w:rsid w:val="00353E55"/>
    <w:rsid w:val="00354D0F"/>
    <w:rsid w:val="003667D3"/>
    <w:rsid w:val="00367EDF"/>
    <w:rsid w:val="00370F31"/>
    <w:rsid w:val="003731A6"/>
    <w:rsid w:val="00373ED0"/>
    <w:rsid w:val="003765DE"/>
    <w:rsid w:val="0039029D"/>
    <w:rsid w:val="00395D3F"/>
    <w:rsid w:val="003B1F8D"/>
    <w:rsid w:val="003B6DA1"/>
    <w:rsid w:val="003B7E58"/>
    <w:rsid w:val="003C1E78"/>
    <w:rsid w:val="003C6574"/>
    <w:rsid w:val="003D140B"/>
    <w:rsid w:val="003E1CD2"/>
    <w:rsid w:val="003E76E5"/>
    <w:rsid w:val="003F0E95"/>
    <w:rsid w:val="00401EE7"/>
    <w:rsid w:val="00403013"/>
    <w:rsid w:val="004063DB"/>
    <w:rsid w:val="00425213"/>
    <w:rsid w:val="00425C41"/>
    <w:rsid w:val="00430D21"/>
    <w:rsid w:val="00440784"/>
    <w:rsid w:val="00445A2C"/>
    <w:rsid w:val="00461CA3"/>
    <w:rsid w:val="00461E1B"/>
    <w:rsid w:val="00462913"/>
    <w:rsid w:val="0047082C"/>
    <w:rsid w:val="00476908"/>
    <w:rsid w:val="00490B28"/>
    <w:rsid w:val="00492067"/>
    <w:rsid w:val="00492C41"/>
    <w:rsid w:val="004A11A2"/>
    <w:rsid w:val="004A4BC9"/>
    <w:rsid w:val="004A525E"/>
    <w:rsid w:val="004A7894"/>
    <w:rsid w:val="004B473C"/>
    <w:rsid w:val="004C1A3C"/>
    <w:rsid w:val="004C4280"/>
    <w:rsid w:val="004C458F"/>
    <w:rsid w:val="004C7D65"/>
    <w:rsid w:val="004D7652"/>
    <w:rsid w:val="004E07C0"/>
    <w:rsid w:val="004E1D1B"/>
    <w:rsid w:val="004E7AFE"/>
    <w:rsid w:val="004F1565"/>
    <w:rsid w:val="004F75AC"/>
    <w:rsid w:val="005012EB"/>
    <w:rsid w:val="00501902"/>
    <w:rsid w:val="005029C4"/>
    <w:rsid w:val="0051165F"/>
    <w:rsid w:val="00513C09"/>
    <w:rsid w:val="005141C0"/>
    <w:rsid w:val="00514629"/>
    <w:rsid w:val="005225D7"/>
    <w:rsid w:val="00530605"/>
    <w:rsid w:val="00535D73"/>
    <w:rsid w:val="00541D83"/>
    <w:rsid w:val="00542C52"/>
    <w:rsid w:val="0054329E"/>
    <w:rsid w:val="005603E9"/>
    <w:rsid w:val="005650C5"/>
    <w:rsid w:val="0056611E"/>
    <w:rsid w:val="00566A88"/>
    <w:rsid w:val="00567AD0"/>
    <w:rsid w:val="005744E3"/>
    <w:rsid w:val="005807A3"/>
    <w:rsid w:val="0058135A"/>
    <w:rsid w:val="005815CB"/>
    <w:rsid w:val="00594527"/>
    <w:rsid w:val="00594672"/>
    <w:rsid w:val="005A395B"/>
    <w:rsid w:val="005B2EF5"/>
    <w:rsid w:val="005C15DF"/>
    <w:rsid w:val="005C23DE"/>
    <w:rsid w:val="005D3499"/>
    <w:rsid w:val="005F17C2"/>
    <w:rsid w:val="005F49CA"/>
    <w:rsid w:val="0060359D"/>
    <w:rsid w:val="006037F1"/>
    <w:rsid w:val="00606FE7"/>
    <w:rsid w:val="00607488"/>
    <w:rsid w:val="006242C7"/>
    <w:rsid w:val="0062569E"/>
    <w:rsid w:val="00634DEA"/>
    <w:rsid w:val="0064204B"/>
    <w:rsid w:val="006469BE"/>
    <w:rsid w:val="006530D2"/>
    <w:rsid w:val="00672B19"/>
    <w:rsid w:val="00681A96"/>
    <w:rsid w:val="00690511"/>
    <w:rsid w:val="006A1332"/>
    <w:rsid w:val="006A48E8"/>
    <w:rsid w:val="006C0252"/>
    <w:rsid w:val="006C287D"/>
    <w:rsid w:val="006E0657"/>
    <w:rsid w:val="006E2DBD"/>
    <w:rsid w:val="006E4ED3"/>
    <w:rsid w:val="006E593D"/>
    <w:rsid w:val="006F5506"/>
    <w:rsid w:val="006F792D"/>
    <w:rsid w:val="00703E58"/>
    <w:rsid w:val="00712D08"/>
    <w:rsid w:val="00717041"/>
    <w:rsid w:val="007209B0"/>
    <w:rsid w:val="007461E6"/>
    <w:rsid w:val="00763DE5"/>
    <w:rsid w:val="00774A4E"/>
    <w:rsid w:val="00776ECC"/>
    <w:rsid w:val="00797E89"/>
    <w:rsid w:val="007A033D"/>
    <w:rsid w:val="007A0441"/>
    <w:rsid w:val="007A0A5B"/>
    <w:rsid w:val="007A2FAF"/>
    <w:rsid w:val="007B00EB"/>
    <w:rsid w:val="007B22DD"/>
    <w:rsid w:val="007B4DAE"/>
    <w:rsid w:val="007B52C7"/>
    <w:rsid w:val="007B5BFF"/>
    <w:rsid w:val="007C321E"/>
    <w:rsid w:val="007C4846"/>
    <w:rsid w:val="007E4E41"/>
    <w:rsid w:val="007F3C15"/>
    <w:rsid w:val="00804344"/>
    <w:rsid w:val="00826C20"/>
    <w:rsid w:val="00830ACA"/>
    <w:rsid w:val="00833CA8"/>
    <w:rsid w:val="00834C6B"/>
    <w:rsid w:val="00841550"/>
    <w:rsid w:val="00846F9B"/>
    <w:rsid w:val="00862447"/>
    <w:rsid w:val="00863243"/>
    <w:rsid w:val="00882E6A"/>
    <w:rsid w:val="008872E0"/>
    <w:rsid w:val="00887923"/>
    <w:rsid w:val="008904E1"/>
    <w:rsid w:val="00891687"/>
    <w:rsid w:val="008B2B65"/>
    <w:rsid w:val="008B2D3B"/>
    <w:rsid w:val="008B755F"/>
    <w:rsid w:val="008C67EE"/>
    <w:rsid w:val="008D1BA4"/>
    <w:rsid w:val="008E1F21"/>
    <w:rsid w:val="008E26D2"/>
    <w:rsid w:val="008F2298"/>
    <w:rsid w:val="008F4987"/>
    <w:rsid w:val="008F53F9"/>
    <w:rsid w:val="008F58E1"/>
    <w:rsid w:val="00900C7B"/>
    <w:rsid w:val="00907521"/>
    <w:rsid w:val="00916858"/>
    <w:rsid w:val="00916C6D"/>
    <w:rsid w:val="00925D7E"/>
    <w:rsid w:val="00931D60"/>
    <w:rsid w:val="009333B0"/>
    <w:rsid w:val="00937A84"/>
    <w:rsid w:val="00940CD5"/>
    <w:rsid w:val="00943019"/>
    <w:rsid w:val="009466EC"/>
    <w:rsid w:val="00953921"/>
    <w:rsid w:val="00954258"/>
    <w:rsid w:val="00956D8B"/>
    <w:rsid w:val="0096250C"/>
    <w:rsid w:val="009671FD"/>
    <w:rsid w:val="00987F41"/>
    <w:rsid w:val="0099590E"/>
    <w:rsid w:val="009A2CE6"/>
    <w:rsid w:val="009B0674"/>
    <w:rsid w:val="009C3C65"/>
    <w:rsid w:val="009C4BBA"/>
    <w:rsid w:val="009C650C"/>
    <w:rsid w:val="009C7360"/>
    <w:rsid w:val="009D0010"/>
    <w:rsid w:val="009D3738"/>
    <w:rsid w:val="009D4474"/>
    <w:rsid w:val="009E1668"/>
    <w:rsid w:val="009E643B"/>
    <w:rsid w:val="009F52E8"/>
    <w:rsid w:val="00A005BB"/>
    <w:rsid w:val="00A016F1"/>
    <w:rsid w:val="00A136E3"/>
    <w:rsid w:val="00A1596C"/>
    <w:rsid w:val="00A20CD0"/>
    <w:rsid w:val="00A2150D"/>
    <w:rsid w:val="00A27A34"/>
    <w:rsid w:val="00A60D15"/>
    <w:rsid w:val="00A66C3D"/>
    <w:rsid w:val="00A80E45"/>
    <w:rsid w:val="00A833AF"/>
    <w:rsid w:val="00A8607D"/>
    <w:rsid w:val="00A87993"/>
    <w:rsid w:val="00A929C1"/>
    <w:rsid w:val="00A93833"/>
    <w:rsid w:val="00A95C5F"/>
    <w:rsid w:val="00AA19C3"/>
    <w:rsid w:val="00AA2EA9"/>
    <w:rsid w:val="00AA480C"/>
    <w:rsid w:val="00AB76A5"/>
    <w:rsid w:val="00AC39E1"/>
    <w:rsid w:val="00AD51F5"/>
    <w:rsid w:val="00AD57E3"/>
    <w:rsid w:val="00AD5AB7"/>
    <w:rsid w:val="00AE134C"/>
    <w:rsid w:val="00AE61E8"/>
    <w:rsid w:val="00AE7CC3"/>
    <w:rsid w:val="00AF7302"/>
    <w:rsid w:val="00B05917"/>
    <w:rsid w:val="00B107AF"/>
    <w:rsid w:val="00B13302"/>
    <w:rsid w:val="00B17947"/>
    <w:rsid w:val="00B23D64"/>
    <w:rsid w:val="00B34957"/>
    <w:rsid w:val="00B357CB"/>
    <w:rsid w:val="00B4020F"/>
    <w:rsid w:val="00B41E4C"/>
    <w:rsid w:val="00B46725"/>
    <w:rsid w:val="00B47D9B"/>
    <w:rsid w:val="00B50A4B"/>
    <w:rsid w:val="00B62927"/>
    <w:rsid w:val="00B6454E"/>
    <w:rsid w:val="00B66C06"/>
    <w:rsid w:val="00B75A55"/>
    <w:rsid w:val="00B83DC2"/>
    <w:rsid w:val="00B90634"/>
    <w:rsid w:val="00B90F44"/>
    <w:rsid w:val="00B921AD"/>
    <w:rsid w:val="00BC13B5"/>
    <w:rsid w:val="00BD46C4"/>
    <w:rsid w:val="00BD7736"/>
    <w:rsid w:val="00BE699A"/>
    <w:rsid w:val="00BF2650"/>
    <w:rsid w:val="00BF2AB9"/>
    <w:rsid w:val="00C003A2"/>
    <w:rsid w:val="00C00C8C"/>
    <w:rsid w:val="00C00CED"/>
    <w:rsid w:val="00C0283C"/>
    <w:rsid w:val="00C062C3"/>
    <w:rsid w:val="00C12831"/>
    <w:rsid w:val="00C17BA3"/>
    <w:rsid w:val="00C17FCF"/>
    <w:rsid w:val="00C214FB"/>
    <w:rsid w:val="00C227AA"/>
    <w:rsid w:val="00C24F1C"/>
    <w:rsid w:val="00C32627"/>
    <w:rsid w:val="00C43CCE"/>
    <w:rsid w:val="00C51655"/>
    <w:rsid w:val="00C523CA"/>
    <w:rsid w:val="00C53154"/>
    <w:rsid w:val="00C6083F"/>
    <w:rsid w:val="00C701AC"/>
    <w:rsid w:val="00C701D6"/>
    <w:rsid w:val="00C750BB"/>
    <w:rsid w:val="00C7619B"/>
    <w:rsid w:val="00C841FB"/>
    <w:rsid w:val="00C9256E"/>
    <w:rsid w:val="00CB0AA7"/>
    <w:rsid w:val="00CB24A2"/>
    <w:rsid w:val="00CB7234"/>
    <w:rsid w:val="00CC66F1"/>
    <w:rsid w:val="00CF0BB0"/>
    <w:rsid w:val="00CF26E4"/>
    <w:rsid w:val="00CF5EB3"/>
    <w:rsid w:val="00D02B67"/>
    <w:rsid w:val="00D202BA"/>
    <w:rsid w:val="00D2138B"/>
    <w:rsid w:val="00D269A1"/>
    <w:rsid w:val="00D27F23"/>
    <w:rsid w:val="00D304CD"/>
    <w:rsid w:val="00D33441"/>
    <w:rsid w:val="00D36848"/>
    <w:rsid w:val="00D372DF"/>
    <w:rsid w:val="00D45037"/>
    <w:rsid w:val="00D52304"/>
    <w:rsid w:val="00D531C0"/>
    <w:rsid w:val="00D74E3F"/>
    <w:rsid w:val="00D858E8"/>
    <w:rsid w:val="00D85E0C"/>
    <w:rsid w:val="00D877EA"/>
    <w:rsid w:val="00D935D0"/>
    <w:rsid w:val="00DA74A7"/>
    <w:rsid w:val="00DA78DC"/>
    <w:rsid w:val="00DB174E"/>
    <w:rsid w:val="00DB20C0"/>
    <w:rsid w:val="00DE007B"/>
    <w:rsid w:val="00DE0677"/>
    <w:rsid w:val="00DE0CBE"/>
    <w:rsid w:val="00DE350C"/>
    <w:rsid w:val="00DE43DA"/>
    <w:rsid w:val="00DF2BFF"/>
    <w:rsid w:val="00DF3939"/>
    <w:rsid w:val="00E065B5"/>
    <w:rsid w:val="00E108E7"/>
    <w:rsid w:val="00E112DA"/>
    <w:rsid w:val="00E17BFE"/>
    <w:rsid w:val="00E2059E"/>
    <w:rsid w:val="00E27A0D"/>
    <w:rsid w:val="00E45785"/>
    <w:rsid w:val="00E54737"/>
    <w:rsid w:val="00E548BD"/>
    <w:rsid w:val="00E56219"/>
    <w:rsid w:val="00E57EDF"/>
    <w:rsid w:val="00E72E5E"/>
    <w:rsid w:val="00E77392"/>
    <w:rsid w:val="00E820D4"/>
    <w:rsid w:val="00E906D0"/>
    <w:rsid w:val="00E90CD0"/>
    <w:rsid w:val="00E95D25"/>
    <w:rsid w:val="00EC6FD1"/>
    <w:rsid w:val="00ED1C0F"/>
    <w:rsid w:val="00EE202C"/>
    <w:rsid w:val="00EF6EE7"/>
    <w:rsid w:val="00EF74E1"/>
    <w:rsid w:val="00F02A1B"/>
    <w:rsid w:val="00F06062"/>
    <w:rsid w:val="00F06B54"/>
    <w:rsid w:val="00F16961"/>
    <w:rsid w:val="00F22277"/>
    <w:rsid w:val="00F22BBF"/>
    <w:rsid w:val="00F2548F"/>
    <w:rsid w:val="00F30F20"/>
    <w:rsid w:val="00F353DC"/>
    <w:rsid w:val="00F35DDA"/>
    <w:rsid w:val="00F42E09"/>
    <w:rsid w:val="00F436CB"/>
    <w:rsid w:val="00F51512"/>
    <w:rsid w:val="00F51564"/>
    <w:rsid w:val="00F65473"/>
    <w:rsid w:val="00F72A56"/>
    <w:rsid w:val="00F75F75"/>
    <w:rsid w:val="00F762A1"/>
    <w:rsid w:val="00F90F6A"/>
    <w:rsid w:val="00FA39AF"/>
    <w:rsid w:val="00FA4DCE"/>
    <w:rsid w:val="00FA6263"/>
    <w:rsid w:val="00FA73FB"/>
    <w:rsid w:val="00FB1A68"/>
    <w:rsid w:val="00FB5D95"/>
    <w:rsid w:val="00FC0C56"/>
    <w:rsid w:val="00FC3C4A"/>
    <w:rsid w:val="00FC7FAC"/>
    <w:rsid w:val="00FD58AD"/>
    <w:rsid w:val="00FE6437"/>
    <w:rsid w:val="00FF27A8"/>
    <w:rsid w:val="00FF392F"/>
    <w:rsid w:val="00FF53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5D98D1D6"/>
  <w15:docId w15:val="{89020352-3DC0-4304-8B28-D75330EF5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B921AD"/>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b/>
      <w:caps/>
      <w:sz w:val="28"/>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B921AD"/>
    <w:rPr>
      <w:rFonts w:ascii="Calibri" w:hAnsi="Calibri"/>
      <w:b/>
      <w:caps/>
      <w:sz w:val="28"/>
      <w:shd w:val="clear" w:color="auto" w:fill="F1D7E0" w:themeFill="accent2"/>
    </w:rPr>
  </w:style>
  <w:style w:type="paragraph" w:styleId="ListBullet">
    <w:name w:val="List Bullet"/>
    <w:basedOn w:val="Normal"/>
    <w:uiPriority w:val="11"/>
    <w:qFormat/>
    <w:rsid w:val="00257FE7"/>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rsid w:val="00257FE7"/>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1">
    <w:name w:val="Grid Table 21"/>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1">
    <w:name w:val="Grid Table 3 - Accent 51"/>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1">
    <w:name w:val="List Table 1 Light - Accent 41"/>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1">
    <w:name w:val="Grid Table 31"/>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2"/>
      </w:numPr>
      <w:contextualSpacing/>
    </w:pPr>
  </w:style>
  <w:style w:type="paragraph" w:styleId="TOC1">
    <w:name w:val="toc 1"/>
    <w:basedOn w:val="Normal"/>
    <w:next w:val="Normal"/>
    <w:autoRedefine/>
    <w:uiPriority w:val="39"/>
    <w:unhideWhenUsed/>
    <w:rsid w:val="007B52C7"/>
    <w:pPr>
      <w:spacing w:after="100"/>
    </w:pPr>
  </w:style>
  <w:style w:type="paragraph" w:customStyle="1" w:styleId="output">
    <w:name w:val="output"/>
    <w:basedOn w:val="Normal"/>
    <w:link w:val="outputChar"/>
    <w:qFormat/>
    <w:rsid w:val="0050190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Cs w:val="18"/>
      <w:lang w:eastAsia="en-US"/>
    </w:rPr>
  </w:style>
  <w:style w:type="character" w:customStyle="1" w:styleId="outputChar">
    <w:name w:val="output Char"/>
    <w:basedOn w:val="DefaultParagraphFont"/>
    <w:link w:val="output"/>
    <w:rsid w:val="00501902"/>
    <w:rPr>
      <w:rFonts w:ascii="Consolas" w:eastAsia="Times New Roman" w:hAnsi="Consolas" w:cs="Courier New"/>
      <w:color w:val="313131"/>
      <w:sz w:val="24"/>
      <w:szCs w:val="18"/>
      <w:shd w:val="clear" w:color="auto" w:fill="F1F1F1"/>
      <w:lang w:eastAsia="en-US"/>
    </w:rPr>
  </w:style>
  <w:style w:type="paragraph" w:styleId="TOC2">
    <w:name w:val="toc 2"/>
    <w:basedOn w:val="Normal"/>
    <w:next w:val="Normal"/>
    <w:autoRedefine/>
    <w:uiPriority w:val="39"/>
    <w:unhideWhenUsed/>
    <w:rsid w:val="00CB7234"/>
    <w:pPr>
      <w:spacing w:after="100"/>
      <w:ind w:left="240"/>
    </w:pPr>
  </w:style>
  <w:style w:type="paragraph" w:styleId="TOC3">
    <w:name w:val="toc 3"/>
    <w:basedOn w:val="Normal"/>
    <w:next w:val="Normal"/>
    <w:autoRedefine/>
    <w:uiPriority w:val="39"/>
    <w:unhideWhenUsed/>
    <w:rsid w:val="0008193C"/>
    <w:pPr>
      <w:spacing w:after="100"/>
      <w:ind w:left="480"/>
    </w:pPr>
  </w:style>
  <w:style w:type="paragraph" w:styleId="ListParagraph">
    <w:name w:val="List Paragraph"/>
    <w:basedOn w:val="Normal"/>
    <w:uiPriority w:val="34"/>
    <w:unhideWhenUsed/>
    <w:qFormat/>
    <w:rsid w:val="00D36848"/>
    <w:pPr>
      <w:ind w:left="720"/>
      <w:contextualSpacing/>
    </w:pPr>
  </w:style>
  <w:style w:type="character" w:customStyle="1" w:styleId="hljs-comment">
    <w:name w:val="hljs-comment"/>
    <w:basedOn w:val="DefaultParagraphFont"/>
    <w:rsid w:val="005225D7"/>
  </w:style>
  <w:style w:type="character" w:customStyle="1" w:styleId="ph">
    <w:name w:val="ph"/>
    <w:basedOn w:val="DefaultParagraphFont"/>
    <w:rsid w:val="005225D7"/>
  </w:style>
  <w:style w:type="paragraph" w:styleId="NormalWeb">
    <w:name w:val="Normal (Web)"/>
    <w:basedOn w:val="Normal"/>
    <w:uiPriority w:val="99"/>
    <w:unhideWhenUsed/>
    <w:rsid w:val="00CF26E4"/>
    <w:pPr>
      <w:spacing w:before="100" w:beforeAutospacing="1" w:after="100" w:afterAutospacing="1" w:line="240" w:lineRule="auto"/>
    </w:pPr>
    <w:rPr>
      <w:rFonts w:ascii="Times New Roman" w:eastAsia="Times New Roman" w:hAnsi="Times New Roman" w:cs="Times New Roman"/>
      <w:szCs w:val="24"/>
      <w:lang w:eastAsia="en-US"/>
    </w:rPr>
  </w:style>
  <w:style w:type="character" w:customStyle="1" w:styleId="hljs-keyword">
    <w:name w:val="hljs-keyword"/>
    <w:basedOn w:val="DefaultParagraphFont"/>
    <w:rsid w:val="00CF26E4"/>
  </w:style>
  <w:style w:type="character" w:customStyle="1" w:styleId="hljs-string">
    <w:name w:val="hljs-string"/>
    <w:basedOn w:val="DefaultParagraphFont"/>
    <w:rsid w:val="00891687"/>
  </w:style>
  <w:style w:type="character" w:customStyle="1" w:styleId="pun">
    <w:name w:val="pun"/>
    <w:basedOn w:val="DefaultParagraphFont"/>
    <w:rsid w:val="00891687"/>
  </w:style>
  <w:style w:type="character" w:customStyle="1" w:styleId="pln">
    <w:name w:val="pln"/>
    <w:basedOn w:val="DefaultParagraphFont"/>
    <w:rsid w:val="00891687"/>
  </w:style>
  <w:style w:type="character" w:customStyle="1" w:styleId="str">
    <w:name w:val="str"/>
    <w:basedOn w:val="DefaultParagraphFont"/>
    <w:rsid w:val="00891687"/>
  </w:style>
  <w:style w:type="character" w:customStyle="1" w:styleId="com">
    <w:name w:val="com"/>
    <w:basedOn w:val="DefaultParagraphFont"/>
    <w:rsid w:val="00891687"/>
  </w:style>
  <w:style w:type="character" w:customStyle="1" w:styleId="kwd">
    <w:name w:val="kwd"/>
    <w:basedOn w:val="DefaultParagraphFont"/>
    <w:rsid w:val="00891687"/>
  </w:style>
  <w:style w:type="character" w:customStyle="1" w:styleId="lit">
    <w:name w:val="lit"/>
    <w:basedOn w:val="DefaultParagraphFont"/>
    <w:rsid w:val="00891687"/>
  </w:style>
  <w:style w:type="character" w:styleId="Strong">
    <w:name w:val="Strong"/>
    <w:basedOn w:val="DefaultParagraphFont"/>
    <w:uiPriority w:val="22"/>
    <w:qFormat/>
    <w:rsid w:val="005C15DF"/>
    <w:rPr>
      <w:b/>
      <w:bCs/>
    </w:rPr>
  </w:style>
  <w:style w:type="character" w:customStyle="1" w:styleId="UnresolvedMention">
    <w:name w:val="Unresolved Mention"/>
    <w:basedOn w:val="DefaultParagraphFont"/>
    <w:uiPriority w:val="99"/>
    <w:semiHidden/>
    <w:unhideWhenUsed/>
    <w:rsid w:val="002F5C11"/>
    <w:rPr>
      <w:color w:val="605E5C"/>
      <w:shd w:val="clear" w:color="auto" w:fill="E1DFDD"/>
    </w:rPr>
  </w:style>
  <w:style w:type="paragraph" w:styleId="NoSpacing">
    <w:name w:val="No Spacing"/>
    <w:uiPriority w:val="1"/>
    <w:qFormat/>
    <w:rsid w:val="002F5C11"/>
    <w:pPr>
      <w:spacing w:before="0" w:line="240" w:lineRule="auto"/>
    </w:pPr>
    <w:rPr>
      <w:rFonts w:eastAsiaTheme="minorHAnsi"/>
      <w:lang w:eastAsia="en-US"/>
    </w:rPr>
  </w:style>
  <w:style w:type="character" w:styleId="SubtleEmphasis">
    <w:name w:val="Subtle Emphasis"/>
    <w:basedOn w:val="DefaultParagraphFont"/>
    <w:uiPriority w:val="19"/>
    <w:qFormat/>
    <w:rsid w:val="002F5C11"/>
    <w:rPr>
      <w:i/>
      <w:iCs/>
      <w:color w:val="404040" w:themeColor="text1" w:themeTint="BF"/>
    </w:rPr>
  </w:style>
  <w:style w:type="character" w:customStyle="1" w:styleId="hljs-variable">
    <w:name w:val="hljs-variable"/>
    <w:basedOn w:val="DefaultParagraphFont"/>
    <w:rsid w:val="001E19B2"/>
  </w:style>
  <w:style w:type="character" w:customStyle="1" w:styleId="hljs-symbol">
    <w:name w:val="hljs-symbol"/>
    <w:basedOn w:val="DefaultParagraphFont"/>
    <w:rsid w:val="001E19B2"/>
  </w:style>
  <w:style w:type="character" w:customStyle="1" w:styleId="hljs-regexp">
    <w:name w:val="hljs-regexp"/>
    <w:basedOn w:val="DefaultParagraphFont"/>
    <w:rsid w:val="001E19B2"/>
  </w:style>
  <w:style w:type="character" w:customStyle="1" w:styleId="hljs-constant">
    <w:name w:val="hljs-constant"/>
    <w:basedOn w:val="DefaultParagraphFont"/>
    <w:rsid w:val="001E19B2"/>
  </w:style>
  <w:style w:type="character" w:customStyle="1" w:styleId="hljs-number">
    <w:name w:val="hljs-number"/>
    <w:basedOn w:val="DefaultParagraphFont"/>
    <w:rsid w:val="001E19B2"/>
  </w:style>
  <w:style w:type="character" w:customStyle="1" w:styleId="hljs-builtin">
    <w:name w:val="hljs-built_in"/>
    <w:basedOn w:val="DefaultParagraphFont"/>
    <w:rsid w:val="001E19B2"/>
  </w:style>
  <w:style w:type="character" w:customStyle="1" w:styleId="hljs-operator">
    <w:name w:val="hljs-operator"/>
    <w:basedOn w:val="DefaultParagraphFont"/>
    <w:rsid w:val="001E19B2"/>
  </w:style>
  <w:style w:type="character" w:customStyle="1" w:styleId="hljs-deletion">
    <w:name w:val="hljs-deletion"/>
    <w:basedOn w:val="DefaultParagraphFont"/>
    <w:rsid w:val="00AE134C"/>
  </w:style>
  <w:style w:type="character" w:customStyle="1" w:styleId="hljs-title">
    <w:name w:val="hljs-title"/>
    <w:basedOn w:val="DefaultParagraphFont"/>
    <w:rsid w:val="003B6DA1"/>
  </w:style>
  <w:style w:type="character" w:customStyle="1" w:styleId="hljs-url">
    <w:name w:val="hljs-url"/>
    <w:basedOn w:val="DefaultParagraphFont"/>
    <w:rsid w:val="003B6DA1"/>
  </w:style>
  <w:style w:type="character" w:styleId="FollowedHyperlink">
    <w:name w:val="FollowedHyperlink"/>
    <w:basedOn w:val="DefaultParagraphFont"/>
    <w:uiPriority w:val="99"/>
    <w:semiHidden/>
    <w:unhideWhenUsed/>
    <w:rsid w:val="00607488"/>
    <w:rPr>
      <w:color w:val="7F7F7F" w:themeColor="followedHyperlink"/>
      <w:u w:val="single"/>
    </w:rPr>
  </w:style>
  <w:style w:type="character" w:customStyle="1" w:styleId="token">
    <w:name w:val="token"/>
    <w:basedOn w:val="DefaultParagraphFont"/>
    <w:rsid w:val="00395D3F"/>
  </w:style>
  <w:style w:type="character" w:styleId="Emphasis">
    <w:name w:val="Emphasis"/>
    <w:basedOn w:val="DefaultParagraphFont"/>
    <w:uiPriority w:val="20"/>
    <w:qFormat/>
    <w:rsid w:val="00476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531">
      <w:bodyDiv w:val="1"/>
      <w:marLeft w:val="0"/>
      <w:marRight w:val="0"/>
      <w:marTop w:val="0"/>
      <w:marBottom w:val="0"/>
      <w:divBdr>
        <w:top w:val="none" w:sz="0" w:space="0" w:color="auto"/>
        <w:left w:val="none" w:sz="0" w:space="0" w:color="auto"/>
        <w:bottom w:val="none" w:sz="0" w:space="0" w:color="auto"/>
        <w:right w:val="none" w:sz="0" w:space="0" w:color="auto"/>
      </w:divBdr>
    </w:div>
    <w:div w:id="23941624">
      <w:bodyDiv w:val="1"/>
      <w:marLeft w:val="0"/>
      <w:marRight w:val="0"/>
      <w:marTop w:val="0"/>
      <w:marBottom w:val="0"/>
      <w:divBdr>
        <w:top w:val="none" w:sz="0" w:space="0" w:color="auto"/>
        <w:left w:val="none" w:sz="0" w:space="0" w:color="auto"/>
        <w:bottom w:val="none" w:sz="0" w:space="0" w:color="auto"/>
        <w:right w:val="none" w:sz="0" w:space="0" w:color="auto"/>
      </w:divBdr>
    </w:div>
    <w:div w:id="24794274">
      <w:bodyDiv w:val="1"/>
      <w:marLeft w:val="0"/>
      <w:marRight w:val="0"/>
      <w:marTop w:val="0"/>
      <w:marBottom w:val="0"/>
      <w:divBdr>
        <w:top w:val="none" w:sz="0" w:space="0" w:color="auto"/>
        <w:left w:val="none" w:sz="0" w:space="0" w:color="auto"/>
        <w:bottom w:val="none" w:sz="0" w:space="0" w:color="auto"/>
        <w:right w:val="none" w:sz="0" w:space="0" w:color="auto"/>
      </w:divBdr>
    </w:div>
    <w:div w:id="31661199">
      <w:bodyDiv w:val="1"/>
      <w:marLeft w:val="0"/>
      <w:marRight w:val="0"/>
      <w:marTop w:val="0"/>
      <w:marBottom w:val="0"/>
      <w:divBdr>
        <w:top w:val="none" w:sz="0" w:space="0" w:color="auto"/>
        <w:left w:val="none" w:sz="0" w:space="0" w:color="auto"/>
        <w:bottom w:val="none" w:sz="0" w:space="0" w:color="auto"/>
        <w:right w:val="none" w:sz="0" w:space="0" w:color="auto"/>
      </w:divBdr>
      <w:divsChild>
        <w:div w:id="736900535">
          <w:marLeft w:val="0"/>
          <w:marRight w:val="0"/>
          <w:marTop w:val="0"/>
          <w:marBottom w:val="0"/>
          <w:divBdr>
            <w:top w:val="none" w:sz="0" w:space="0" w:color="auto"/>
            <w:left w:val="none" w:sz="0" w:space="0" w:color="auto"/>
            <w:bottom w:val="none" w:sz="0" w:space="0" w:color="auto"/>
            <w:right w:val="none" w:sz="0" w:space="0" w:color="auto"/>
          </w:divBdr>
          <w:divsChild>
            <w:div w:id="41254155">
              <w:marLeft w:val="0"/>
              <w:marRight w:val="0"/>
              <w:marTop w:val="0"/>
              <w:marBottom w:val="0"/>
              <w:divBdr>
                <w:top w:val="none" w:sz="0" w:space="0" w:color="auto"/>
                <w:left w:val="none" w:sz="0" w:space="0" w:color="auto"/>
                <w:bottom w:val="none" w:sz="0" w:space="0" w:color="auto"/>
                <w:right w:val="none" w:sz="0" w:space="0" w:color="auto"/>
              </w:divBdr>
            </w:div>
          </w:divsChild>
        </w:div>
        <w:div w:id="1426458175">
          <w:marLeft w:val="0"/>
          <w:marRight w:val="0"/>
          <w:marTop w:val="0"/>
          <w:marBottom w:val="0"/>
          <w:divBdr>
            <w:top w:val="none" w:sz="0" w:space="0" w:color="auto"/>
            <w:left w:val="none" w:sz="0" w:space="0" w:color="auto"/>
            <w:bottom w:val="none" w:sz="0" w:space="0" w:color="auto"/>
            <w:right w:val="none" w:sz="0" w:space="0" w:color="auto"/>
          </w:divBdr>
          <w:divsChild>
            <w:div w:id="1219241849">
              <w:marLeft w:val="0"/>
              <w:marRight w:val="0"/>
              <w:marTop w:val="0"/>
              <w:marBottom w:val="0"/>
              <w:divBdr>
                <w:top w:val="none" w:sz="0" w:space="0" w:color="auto"/>
                <w:left w:val="none" w:sz="0" w:space="0" w:color="auto"/>
                <w:bottom w:val="none" w:sz="0" w:space="0" w:color="auto"/>
                <w:right w:val="none" w:sz="0" w:space="0" w:color="auto"/>
              </w:divBdr>
            </w:div>
          </w:divsChild>
        </w:div>
        <w:div w:id="1157497005">
          <w:marLeft w:val="0"/>
          <w:marRight w:val="0"/>
          <w:marTop w:val="0"/>
          <w:marBottom w:val="0"/>
          <w:divBdr>
            <w:top w:val="none" w:sz="0" w:space="0" w:color="auto"/>
            <w:left w:val="none" w:sz="0" w:space="0" w:color="auto"/>
            <w:bottom w:val="none" w:sz="0" w:space="0" w:color="auto"/>
            <w:right w:val="none" w:sz="0" w:space="0" w:color="auto"/>
          </w:divBdr>
          <w:divsChild>
            <w:div w:id="6211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1395">
      <w:bodyDiv w:val="1"/>
      <w:marLeft w:val="0"/>
      <w:marRight w:val="0"/>
      <w:marTop w:val="0"/>
      <w:marBottom w:val="0"/>
      <w:divBdr>
        <w:top w:val="none" w:sz="0" w:space="0" w:color="auto"/>
        <w:left w:val="none" w:sz="0" w:space="0" w:color="auto"/>
        <w:bottom w:val="none" w:sz="0" w:space="0" w:color="auto"/>
        <w:right w:val="none" w:sz="0" w:space="0" w:color="auto"/>
      </w:divBdr>
    </w:div>
    <w:div w:id="77792434">
      <w:bodyDiv w:val="1"/>
      <w:marLeft w:val="0"/>
      <w:marRight w:val="0"/>
      <w:marTop w:val="0"/>
      <w:marBottom w:val="0"/>
      <w:divBdr>
        <w:top w:val="none" w:sz="0" w:space="0" w:color="auto"/>
        <w:left w:val="none" w:sz="0" w:space="0" w:color="auto"/>
        <w:bottom w:val="none" w:sz="0" w:space="0" w:color="auto"/>
        <w:right w:val="none" w:sz="0" w:space="0" w:color="auto"/>
      </w:divBdr>
    </w:div>
    <w:div w:id="108090829">
      <w:bodyDiv w:val="1"/>
      <w:marLeft w:val="0"/>
      <w:marRight w:val="0"/>
      <w:marTop w:val="0"/>
      <w:marBottom w:val="0"/>
      <w:divBdr>
        <w:top w:val="none" w:sz="0" w:space="0" w:color="auto"/>
        <w:left w:val="none" w:sz="0" w:space="0" w:color="auto"/>
        <w:bottom w:val="none" w:sz="0" w:space="0" w:color="auto"/>
        <w:right w:val="none" w:sz="0" w:space="0" w:color="auto"/>
      </w:divBdr>
    </w:div>
    <w:div w:id="123085531">
      <w:bodyDiv w:val="1"/>
      <w:marLeft w:val="0"/>
      <w:marRight w:val="0"/>
      <w:marTop w:val="0"/>
      <w:marBottom w:val="0"/>
      <w:divBdr>
        <w:top w:val="none" w:sz="0" w:space="0" w:color="auto"/>
        <w:left w:val="none" w:sz="0" w:space="0" w:color="auto"/>
        <w:bottom w:val="none" w:sz="0" w:space="0" w:color="auto"/>
        <w:right w:val="none" w:sz="0" w:space="0" w:color="auto"/>
      </w:divBdr>
    </w:div>
    <w:div w:id="127020289">
      <w:bodyDiv w:val="1"/>
      <w:marLeft w:val="0"/>
      <w:marRight w:val="0"/>
      <w:marTop w:val="0"/>
      <w:marBottom w:val="0"/>
      <w:divBdr>
        <w:top w:val="none" w:sz="0" w:space="0" w:color="auto"/>
        <w:left w:val="none" w:sz="0" w:space="0" w:color="auto"/>
        <w:bottom w:val="none" w:sz="0" w:space="0" w:color="auto"/>
        <w:right w:val="none" w:sz="0" w:space="0" w:color="auto"/>
      </w:divBdr>
    </w:div>
    <w:div w:id="143665057">
      <w:bodyDiv w:val="1"/>
      <w:marLeft w:val="0"/>
      <w:marRight w:val="0"/>
      <w:marTop w:val="0"/>
      <w:marBottom w:val="0"/>
      <w:divBdr>
        <w:top w:val="none" w:sz="0" w:space="0" w:color="auto"/>
        <w:left w:val="none" w:sz="0" w:space="0" w:color="auto"/>
        <w:bottom w:val="none" w:sz="0" w:space="0" w:color="auto"/>
        <w:right w:val="none" w:sz="0" w:space="0" w:color="auto"/>
      </w:divBdr>
    </w:div>
    <w:div w:id="160240561">
      <w:bodyDiv w:val="1"/>
      <w:marLeft w:val="0"/>
      <w:marRight w:val="0"/>
      <w:marTop w:val="0"/>
      <w:marBottom w:val="0"/>
      <w:divBdr>
        <w:top w:val="none" w:sz="0" w:space="0" w:color="auto"/>
        <w:left w:val="none" w:sz="0" w:space="0" w:color="auto"/>
        <w:bottom w:val="none" w:sz="0" w:space="0" w:color="auto"/>
        <w:right w:val="none" w:sz="0" w:space="0" w:color="auto"/>
      </w:divBdr>
    </w:div>
    <w:div w:id="163320989">
      <w:bodyDiv w:val="1"/>
      <w:marLeft w:val="0"/>
      <w:marRight w:val="0"/>
      <w:marTop w:val="0"/>
      <w:marBottom w:val="0"/>
      <w:divBdr>
        <w:top w:val="none" w:sz="0" w:space="0" w:color="auto"/>
        <w:left w:val="none" w:sz="0" w:space="0" w:color="auto"/>
        <w:bottom w:val="none" w:sz="0" w:space="0" w:color="auto"/>
        <w:right w:val="none" w:sz="0" w:space="0" w:color="auto"/>
      </w:divBdr>
    </w:div>
    <w:div w:id="188613701">
      <w:bodyDiv w:val="1"/>
      <w:marLeft w:val="0"/>
      <w:marRight w:val="0"/>
      <w:marTop w:val="0"/>
      <w:marBottom w:val="0"/>
      <w:divBdr>
        <w:top w:val="none" w:sz="0" w:space="0" w:color="auto"/>
        <w:left w:val="none" w:sz="0" w:space="0" w:color="auto"/>
        <w:bottom w:val="none" w:sz="0" w:space="0" w:color="auto"/>
        <w:right w:val="none" w:sz="0" w:space="0" w:color="auto"/>
      </w:divBdr>
    </w:div>
    <w:div w:id="193272910">
      <w:bodyDiv w:val="1"/>
      <w:marLeft w:val="0"/>
      <w:marRight w:val="0"/>
      <w:marTop w:val="0"/>
      <w:marBottom w:val="0"/>
      <w:divBdr>
        <w:top w:val="none" w:sz="0" w:space="0" w:color="auto"/>
        <w:left w:val="none" w:sz="0" w:space="0" w:color="auto"/>
        <w:bottom w:val="none" w:sz="0" w:space="0" w:color="auto"/>
        <w:right w:val="none" w:sz="0" w:space="0" w:color="auto"/>
      </w:divBdr>
    </w:div>
    <w:div w:id="198208312">
      <w:bodyDiv w:val="1"/>
      <w:marLeft w:val="0"/>
      <w:marRight w:val="0"/>
      <w:marTop w:val="0"/>
      <w:marBottom w:val="0"/>
      <w:divBdr>
        <w:top w:val="none" w:sz="0" w:space="0" w:color="auto"/>
        <w:left w:val="none" w:sz="0" w:space="0" w:color="auto"/>
        <w:bottom w:val="none" w:sz="0" w:space="0" w:color="auto"/>
        <w:right w:val="none" w:sz="0" w:space="0" w:color="auto"/>
      </w:divBdr>
    </w:div>
    <w:div w:id="223611683">
      <w:bodyDiv w:val="1"/>
      <w:marLeft w:val="0"/>
      <w:marRight w:val="0"/>
      <w:marTop w:val="0"/>
      <w:marBottom w:val="0"/>
      <w:divBdr>
        <w:top w:val="none" w:sz="0" w:space="0" w:color="auto"/>
        <w:left w:val="none" w:sz="0" w:space="0" w:color="auto"/>
        <w:bottom w:val="none" w:sz="0" w:space="0" w:color="auto"/>
        <w:right w:val="none" w:sz="0" w:space="0" w:color="auto"/>
      </w:divBdr>
      <w:divsChild>
        <w:div w:id="303857319">
          <w:marLeft w:val="0"/>
          <w:marRight w:val="0"/>
          <w:marTop w:val="0"/>
          <w:marBottom w:val="0"/>
          <w:divBdr>
            <w:top w:val="none" w:sz="0" w:space="0" w:color="auto"/>
            <w:left w:val="none" w:sz="0" w:space="0" w:color="auto"/>
            <w:bottom w:val="none" w:sz="0" w:space="0" w:color="auto"/>
            <w:right w:val="none" w:sz="0" w:space="0" w:color="auto"/>
          </w:divBdr>
          <w:divsChild>
            <w:div w:id="205580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00580">
      <w:bodyDiv w:val="1"/>
      <w:marLeft w:val="0"/>
      <w:marRight w:val="0"/>
      <w:marTop w:val="0"/>
      <w:marBottom w:val="0"/>
      <w:divBdr>
        <w:top w:val="none" w:sz="0" w:space="0" w:color="auto"/>
        <w:left w:val="none" w:sz="0" w:space="0" w:color="auto"/>
        <w:bottom w:val="none" w:sz="0" w:space="0" w:color="auto"/>
        <w:right w:val="none" w:sz="0" w:space="0" w:color="auto"/>
      </w:divBdr>
    </w:div>
    <w:div w:id="252470447">
      <w:bodyDiv w:val="1"/>
      <w:marLeft w:val="0"/>
      <w:marRight w:val="0"/>
      <w:marTop w:val="0"/>
      <w:marBottom w:val="0"/>
      <w:divBdr>
        <w:top w:val="none" w:sz="0" w:space="0" w:color="auto"/>
        <w:left w:val="none" w:sz="0" w:space="0" w:color="auto"/>
        <w:bottom w:val="none" w:sz="0" w:space="0" w:color="auto"/>
        <w:right w:val="none" w:sz="0" w:space="0" w:color="auto"/>
      </w:divBdr>
    </w:div>
    <w:div w:id="259535040">
      <w:bodyDiv w:val="1"/>
      <w:marLeft w:val="0"/>
      <w:marRight w:val="0"/>
      <w:marTop w:val="0"/>
      <w:marBottom w:val="0"/>
      <w:divBdr>
        <w:top w:val="none" w:sz="0" w:space="0" w:color="auto"/>
        <w:left w:val="none" w:sz="0" w:space="0" w:color="auto"/>
        <w:bottom w:val="none" w:sz="0" w:space="0" w:color="auto"/>
        <w:right w:val="none" w:sz="0" w:space="0" w:color="auto"/>
      </w:divBdr>
    </w:div>
    <w:div w:id="265500461">
      <w:bodyDiv w:val="1"/>
      <w:marLeft w:val="0"/>
      <w:marRight w:val="0"/>
      <w:marTop w:val="0"/>
      <w:marBottom w:val="0"/>
      <w:divBdr>
        <w:top w:val="none" w:sz="0" w:space="0" w:color="auto"/>
        <w:left w:val="none" w:sz="0" w:space="0" w:color="auto"/>
        <w:bottom w:val="none" w:sz="0" w:space="0" w:color="auto"/>
        <w:right w:val="none" w:sz="0" w:space="0" w:color="auto"/>
      </w:divBdr>
      <w:divsChild>
        <w:div w:id="202060190">
          <w:marLeft w:val="0"/>
          <w:marRight w:val="0"/>
          <w:marTop w:val="0"/>
          <w:marBottom w:val="0"/>
          <w:divBdr>
            <w:top w:val="none" w:sz="0" w:space="0" w:color="auto"/>
            <w:left w:val="none" w:sz="0" w:space="0" w:color="auto"/>
            <w:bottom w:val="none" w:sz="0" w:space="0" w:color="auto"/>
            <w:right w:val="none" w:sz="0" w:space="0" w:color="auto"/>
          </w:divBdr>
        </w:div>
        <w:div w:id="331416857">
          <w:marLeft w:val="0"/>
          <w:marRight w:val="0"/>
          <w:marTop w:val="0"/>
          <w:marBottom w:val="0"/>
          <w:divBdr>
            <w:top w:val="none" w:sz="0" w:space="0" w:color="auto"/>
            <w:left w:val="none" w:sz="0" w:space="0" w:color="auto"/>
            <w:bottom w:val="none" w:sz="0" w:space="0" w:color="auto"/>
            <w:right w:val="none" w:sz="0" w:space="0" w:color="auto"/>
          </w:divBdr>
        </w:div>
      </w:divsChild>
    </w:div>
    <w:div w:id="269092059">
      <w:bodyDiv w:val="1"/>
      <w:marLeft w:val="0"/>
      <w:marRight w:val="0"/>
      <w:marTop w:val="0"/>
      <w:marBottom w:val="0"/>
      <w:divBdr>
        <w:top w:val="none" w:sz="0" w:space="0" w:color="auto"/>
        <w:left w:val="none" w:sz="0" w:space="0" w:color="auto"/>
        <w:bottom w:val="none" w:sz="0" w:space="0" w:color="auto"/>
        <w:right w:val="none" w:sz="0" w:space="0" w:color="auto"/>
      </w:divBdr>
    </w:div>
    <w:div w:id="322515507">
      <w:bodyDiv w:val="1"/>
      <w:marLeft w:val="0"/>
      <w:marRight w:val="0"/>
      <w:marTop w:val="0"/>
      <w:marBottom w:val="0"/>
      <w:divBdr>
        <w:top w:val="none" w:sz="0" w:space="0" w:color="auto"/>
        <w:left w:val="none" w:sz="0" w:space="0" w:color="auto"/>
        <w:bottom w:val="none" w:sz="0" w:space="0" w:color="auto"/>
        <w:right w:val="none" w:sz="0" w:space="0" w:color="auto"/>
      </w:divBdr>
    </w:div>
    <w:div w:id="324017350">
      <w:bodyDiv w:val="1"/>
      <w:marLeft w:val="0"/>
      <w:marRight w:val="0"/>
      <w:marTop w:val="0"/>
      <w:marBottom w:val="0"/>
      <w:divBdr>
        <w:top w:val="none" w:sz="0" w:space="0" w:color="auto"/>
        <w:left w:val="none" w:sz="0" w:space="0" w:color="auto"/>
        <w:bottom w:val="none" w:sz="0" w:space="0" w:color="auto"/>
        <w:right w:val="none" w:sz="0" w:space="0" w:color="auto"/>
      </w:divBdr>
      <w:divsChild>
        <w:div w:id="1773159546">
          <w:marLeft w:val="0"/>
          <w:marRight w:val="0"/>
          <w:marTop w:val="0"/>
          <w:marBottom w:val="0"/>
          <w:divBdr>
            <w:top w:val="none" w:sz="0" w:space="0" w:color="auto"/>
            <w:left w:val="none" w:sz="0" w:space="0" w:color="auto"/>
            <w:bottom w:val="none" w:sz="0" w:space="0" w:color="auto"/>
            <w:right w:val="none" w:sz="0" w:space="0" w:color="auto"/>
          </w:divBdr>
          <w:divsChild>
            <w:div w:id="643123374">
              <w:marLeft w:val="0"/>
              <w:marRight w:val="0"/>
              <w:marTop w:val="0"/>
              <w:marBottom w:val="0"/>
              <w:divBdr>
                <w:top w:val="none" w:sz="0" w:space="0" w:color="auto"/>
                <w:left w:val="none" w:sz="0" w:space="0" w:color="auto"/>
                <w:bottom w:val="none" w:sz="0" w:space="0" w:color="auto"/>
                <w:right w:val="none" w:sz="0" w:space="0" w:color="auto"/>
              </w:divBdr>
            </w:div>
            <w:div w:id="15116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9844">
      <w:bodyDiv w:val="1"/>
      <w:marLeft w:val="0"/>
      <w:marRight w:val="0"/>
      <w:marTop w:val="0"/>
      <w:marBottom w:val="0"/>
      <w:divBdr>
        <w:top w:val="none" w:sz="0" w:space="0" w:color="auto"/>
        <w:left w:val="none" w:sz="0" w:space="0" w:color="auto"/>
        <w:bottom w:val="none" w:sz="0" w:space="0" w:color="auto"/>
        <w:right w:val="none" w:sz="0" w:space="0" w:color="auto"/>
      </w:divBdr>
    </w:div>
    <w:div w:id="365180491">
      <w:bodyDiv w:val="1"/>
      <w:marLeft w:val="0"/>
      <w:marRight w:val="0"/>
      <w:marTop w:val="0"/>
      <w:marBottom w:val="0"/>
      <w:divBdr>
        <w:top w:val="none" w:sz="0" w:space="0" w:color="auto"/>
        <w:left w:val="none" w:sz="0" w:space="0" w:color="auto"/>
        <w:bottom w:val="none" w:sz="0" w:space="0" w:color="auto"/>
        <w:right w:val="none" w:sz="0" w:space="0" w:color="auto"/>
      </w:divBdr>
    </w:div>
    <w:div w:id="377437918">
      <w:bodyDiv w:val="1"/>
      <w:marLeft w:val="0"/>
      <w:marRight w:val="0"/>
      <w:marTop w:val="0"/>
      <w:marBottom w:val="0"/>
      <w:divBdr>
        <w:top w:val="none" w:sz="0" w:space="0" w:color="auto"/>
        <w:left w:val="none" w:sz="0" w:space="0" w:color="auto"/>
        <w:bottom w:val="none" w:sz="0" w:space="0" w:color="auto"/>
        <w:right w:val="none" w:sz="0" w:space="0" w:color="auto"/>
      </w:divBdr>
    </w:div>
    <w:div w:id="387651949">
      <w:bodyDiv w:val="1"/>
      <w:marLeft w:val="0"/>
      <w:marRight w:val="0"/>
      <w:marTop w:val="0"/>
      <w:marBottom w:val="0"/>
      <w:divBdr>
        <w:top w:val="none" w:sz="0" w:space="0" w:color="auto"/>
        <w:left w:val="none" w:sz="0" w:space="0" w:color="auto"/>
        <w:bottom w:val="none" w:sz="0" w:space="0" w:color="auto"/>
        <w:right w:val="none" w:sz="0" w:space="0" w:color="auto"/>
      </w:divBdr>
    </w:div>
    <w:div w:id="400107346">
      <w:bodyDiv w:val="1"/>
      <w:marLeft w:val="0"/>
      <w:marRight w:val="0"/>
      <w:marTop w:val="0"/>
      <w:marBottom w:val="0"/>
      <w:divBdr>
        <w:top w:val="none" w:sz="0" w:space="0" w:color="auto"/>
        <w:left w:val="none" w:sz="0" w:space="0" w:color="auto"/>
        <w:bottom w:val="none" w:sz="0" w:space="0" w:color="auto"/>
        <w:right w:val="none" w:sz="0" w:space="0" w:color="auto"/>
      </w:divBdr>
    </w:div>
    <w:div w:id="403726975">
      <w:bodyDiv w:val="1"/>
      <w:marLeft w:val="0"/>
      <w:marRight w:val="0"/>
      <w:marTop w:val="0"/>
      <w:marBottom w:val="0"/>
      <w:divBdr>
        <w:top w:val="none" w:sz="0" w:space="0" w:color="auto"/>
        <w:left w:val="none" w:sz="0" w:space="0" w:color="auto"/>
        <w:bottom w:val="none" w:sz="0" w:space="0" w:color="auto"/>
        <w:right w:val="none" w:sz="0" w:space="0" w:color="auto"/>
      </w:divBdr>
    </w:div>
    <w:div w:id="475537433">
      <w:bodyDiv w:val="1"/>
      <w:marLeft w:val="0"/>
      <w:marRight w:val="0"/>
      <w:marTop w:val="0"/>
      <w:marBottom w:val="0"/>
      <w:divBdr>
        <w:top w:val="none" w:sz="0" w:space="0" w:color="auto"/>
        <w:left w:val="none" w:sz="0" w:space="0" w:color="auto"/>
        <w:bottom w:val="none" w:sz="0" w:space="0" w:color="auto"/>
        <w:right w:val="none" w:sz="0" w:space="0" w:color="auto"/>
      </w:divBdr>
    </w:div>
    <w:div w:id="486945601">
      <w:bodyDiv w:val="1"/>
      <w:marLeft w:val="0"/>
      <w:marRight w:val="0"/>
      <w:marTop w:val="0"/>
      <w:marBottom w:val="0"/>
      <w:divBdr>
        <w:top w:val="none" w:sz="0" w:space="0" w:color="auto"/>
        <w:left w:val="none" w:sz="0" w:space="0" w:color="auto"/>
        <w:bottom w:val="none" w:sz="0" w:space="0" w:color="auto"/>
        <w:right w:val="none" w:sz="0" w:space="0" w:color="auto"/>
      </w:divBdr>
    </w:div>
    <w:div w:id="489176388">
      <w:bodyDiv w:val="1"/>
      <w:marLeft w:val="0"/>
      <w:marRight w:val="0"/>
      <w:marTop w:val="0"/>
      <w:marBottom w:val="0"/>
      <w:divBdr>
        <w:top w:val="none" w:sz="0" w:space="0" w:color="auto"/>
        <w:left w:val="none" w:sz="0" w:space="0" w:color="auto"/>
        <w:bottom w:val="none" w:sz="0" w:space="0" w:color="auto"/>
        <w:right w:val="none" w:sz="0" w:space="0" w:color="auto"/>
      </w:divBdr>
    </w:div>
    <w:div w:id="496962133">
      <w:bodyDiv w:val="1"/>
      <w:marLeft w:val="0"/>
      <w:marRight w:val="0"/>
      <w:marTop w:val="0"/>
      <w:marBottom w:val="0"/>
      <w:divBdr>
        <w:top w:val="none" w:sz="0" w:space="0" w:color="auto"/>
        <w:left w:val="none" w:sz="0" w:space="0" w:color="auto"/>
        <w:bottom w:val="none" w:sz="0" w:space="0" w:color="auto"/>
        <w:right w:val="none" w:sz="0" w:space="0" w:color="auto"/>
      </w:divBdr>
      <w:divsChild>
        <w:div w:id="494342328">
          <w:marLeft w:val="0"/>
          <w:marRight w:val="0"/>
          <w:marTop w:val="0"/>
          <w:marBottom w:val="0"/>
          <w:divBdr>
            <w:top w:val="none" w:sz="0" w:space="0" w:color="auto"/>
            <w:left w:val="none" w:sz="0" w:space="0" w:color="auto"/>
            <w:bottom w:val="none" w:sz="0" w:space="0" w:color="auto"/>
            <w:right w:val="none" w:sz="0" w:space="0" w:color="auto"/>
          </w:divBdr>
        </w:div>
        <w:div w:id="1763331785">
          <w:marLeft w:val="0"/>
          <w:marRight w:val="0"/>
          <w:marTop w:val="0"/>
          <w:marBottom w:val="0"/>
          <w:divBdr>
            <w:top w:val="none" w:sz="0" w:space="0" w:color="auto"/>
            <w:left w:val="none" w:sz="0" w:space="0" w:color="auto"/>
            <w:bottom w:val="none" w:sz="0" w:space="0" w:color="auto"/>
            <w:right w:val="none" w:sz="0" w:space="0" w:color="auto"/>
          </w:divBdr>
        </w:div>
      </w:divsChild>
    </w:div>
    <w:div w:id="509680319">
      <w:bodyDiv w:val="1"/>
      <w:marLeft w:val="0"/>
      <w:marRight w:val="0"/>
      <w:marTop w:val="0"/>
      <w:marBottom w:val="0"/>
      <w:divBdr>
        <w:top w:val="none" w:sz="0" w:space="0" w:color="auto"/>
        <w:left w:val="none" w:sz="0" w:space="0" w:color="auto"/>
        <w:bottom w:val="none" w:sz="0" w:space="0" w:color="auto"/>
        <w:right w:val="none" w:sz="0" w:space="0" w:color="auto"/>
      </w:divBdr>
    </w:div>
    <w:div w:id="523833937">
      <w:bodyDiv w:val="1"/>
      <w:marLeft w:val="0"/>
      <w:marRight w:val="0"/>
      <w:marTop w:val="0"/>
      <w:marBottom w:val="0"/>
      <w:divBdr>
        <w:top w:val="none" w:sz="0" w:space="0" w:color="auto"/>
        <w:left w:val="none" w:sz="0" w:space="0" w:color="auto"/>
        <w:bottom w:val="none" w:sz="0" w:space="0" w:color="auto"/>
        <w:right w:val="none" w:sz="0" w:space="0" w:color="auto"/>
      </w:divBdr>
    </w:div>
    <w:div w:id="532115979">
      <w:bodyDiv w:val="1"/>
      <w:marLeft w:val="0"/>
      <w:marRight w:val="0"/>
      <w:marTop w:val="0"/>
      <w:marBottom w:val="0"/>
      <w:divBdr>
        <w:top w:val="none" w:sz="0" w:space="0" w:color="auto"/>
        <w:left w:val="none" w:sz="0" w:space="0" w:color="auto"/>
        <w:bottom w:val="none" w:sz="0" w:space="0" w:color="auto"/>
        <w:right w:val="none" w:sz="0" w:space="0" w:color="auto"/>
      </w:divBdr>
    </w:div>
    <w:div w:id="537592209">
      <w:bodyDiv w:val="1"/>
      <w:marLeft w:val="0"/>
      <w:marRight w:val="0"/>
      <w:marTop w:val="0"/>
      <w:marBottom w:val="0"/>
      <w:divBdr>
        <w:top w:val="none" w:sz="0" w:space="0" w:color="auto"/>
        <w:left w:val="none" w:sz="0" w:space="0" w:color="auto"/>
        <w:bottom w:val="none" w:sz="0" w:space="0" w:color="auto"/>
        <w:right w:val="none" w:sz="0" w:space="0" w:color="auto"/>
      </w:divBdr>
    </w:div>
    <w:div w:id="547450312">
      <w:bodyDiv w:val="1"/>
      <w:marLeft w:val="0"/>
      <w:marRight w:val="0"/>
      <w:marTop w:val="0"/>
      <w:marBottom w:val="0"/>
      <w:divBdr>
        <w:top w:val="none" w:sz="0" w:space="0" w:color="auto"/>
        <w:left w:val="none" w:sz="0" w:space="0" w:color="auto"/>
        <w:bottom w:val="none" w:sz="0" w:space="0" w:color="auto"/>
        <w:right w:val="none" w:sz="0" w:space="0" w:color="auto"/>
      </w:divBdr>
      <w:divsChild>
        <w:div w:id="1096515367">
          <w:marLeft w:val="0"/>
          <w:marRight w:val="0"/>
          <w:marTop w:val="0"/>
          <w:marBottom w:val="0"/>
          <w:divBdr>
            <w:top w:val="none" w:sz="0" w:space="0" w:color="auto"/>
            <w:left w:val="none" w:sz="0" w:space="0" w:color="auto"/>
            <w:bottom w:val="none" w:sz="0" w:space="0" w:color="auto"/>
            <w:right w:val="none" w:sz="0" w:space="0" w:color="auto"/>
          </w:divBdr>
        </w:div>
      </w:divsChild>
    </w:div>
    <w:div w:id="565184835">
      <w:bodyDiv w:val="1"/>
      <w:marLeft w:val="0"/>
      <w:marRight w:val="0"/>
      <w:marTop w:val="0"/>
      <w:marBottom w:val="0"/>
      <w:divBdr>
        <w:top w:val="none" w:sz="0" w:space="0" w:color="auto"/>
        <w:left w:val="none" w:sz="0" w:space="0" w:color="auto"/>
        <w:bottom w:val="none" w:sz="0" w:space="0" w:color="auto"/>
        <w:right w:val="none" w:sz="0" w:space="0" w:color="auto"/>
      </w:divBdr>
    </w:div>
    <w:div w:id="594367668">
      <w:bodyDiv w:val="1"/>
      <w:marLeft w:val="0"/>
      <w:marRight w:val="0"/>
      <w:marTop w:val="0"/>
      <w:marBottom w:val="0"/>
      <w:divBdr>
        <w:top w:val="none" w:sz="0" w:space="0" w:color="auto"/>
        <w:left w:val="none" w:sz="0" w:space="0" w:color="auto"/>
        <w:bottom w:val="none" w:sz="0" w:space="0" w:color="auto"/>
        <w:right w:val="none" w:sz="0" w:space="0" w:color="auto"/>
      </w:divBdr>
    </w:div>
    <w:div w:id="616109763">
      <w:bodyDiv w:val="1"/>
      <w:marLeft w:val="0"/>
      <w:marRight w:val="0"/>
      <w:marTop w:val="0"/>
      <w:marBottom w:val="0"/>
      <w:divBdr>
        <w:top w:val="none" w:sz="0" w:space="0" w:color="auto"/>
        <w:left w:val="none" w:sz="0" w:space="0" w:color="auto"/>
        <w:bottom w:val="none" w:sz="0" w:space="0" w:color="auto"/>
        <w:right w:val="none" w:sz="0" w:space="0" w:color="auto"/>
      </w:divBdr>
    </w:div>
    <w:div w:id="622925656">
      <w:bodyDiv w:val="1"/>
      <w:marLeft w:val="0"/>
      <w:marRight w:val="0"/>
      <w:marTop w:val="0"/>
      <w:marBottom w:val="0"/>
      <w:divBdr>
        <w:top w:val="none" w:sz="0" w:space="0" w:color="auto"/>
        <w:left w:val="none" w:sz="0" w:space="0" w:color="auto"/>
        <w:bottom w:val="none" w:sz="0" w:space="0" w:color="auto"/>
        <w:right w:val="none" w:sz="0" w:space="0" w:color="auto"/>
      </w:divBdr>
    </w:div>
    <w:div w:id="632369602">
      <w:bodyDiv w:val="1"/>
      <w:marLeft w:val="0"/>
      <w:marRight w:val="0"/>
      <w:marTop w:val="0"/>
      <w:marBottom w:val="0"/>
      <w:divBdr>
        <w:top w:val="none" w:sz="0" w:space="0" w:color="auto"/>
        <w:left w:val="none" w:sz="0" w:space="0" w:color="auto"/>
        <w:bottom w:val="none" w:sz="0" w:space="0" w:color="auto"/>
        <w:right w:val="none" w:sz="0" w:space="0" w:color="auto"/>
      </w:divBdr>
    </w:div>
    <w:div w:id="651254865">
      <w:bodyDiv w:val="1"/>
      <w:marLeft w:val="0"/>
      <w:marRight w:val="0"/>
      <w:marTop w:val="0"/>
      <w:marBottom w:val="0"/>
      <w:divBdr>
        <w:top w:val="none" w:sz="0" w:space="0" w:color="auto"/>
        <w:left w:val="none" w:sz="0" w:space="0" w:color="auto"/>
        <w:bottom w:val="none" w:sz="0" w:space="0" w:color="auto"/>
        <w:right w:val="none" w:sz="0" w:space="0" w:color="auto"/>
      </w:divBdr>
    </w:div>
    <w:div w:id="652682157">
      <w:bodyDiv w:val="1"/>
      <w:marLeft w:val="0"/>
      <w:marRight w:val="0"/>
      <w:marTop w:val="0"/>
      <w:marBottom w:val="0"/>
      <w:divBdr>
        <w:top w:val="none" w:sz="0" w:space="0" w:color="auto"/>
        <w:left w:val="none" w:sz="0" w:space="0" w:color="auto"/>
        <w:bottom w:val="none" w:sz="0" w:space="0" w:color="auto"/>
        <w:right w:val="none" w:sz="0" w:space="0" w:color="auto"/>
      </w:divBdr>
    </w:div>
    <w:div w:id="699278208">
      <w:bodyDiv w:val="1"/>
      <w:marLeft w:val="0"/>
      <w:marRight w:val="0"/>
      <w:marTop w:val="0"/>
      <w:marBottom w:val="0"/>
      <w:divBdr>
        <w:top w:val="none" w:sz="0" w:space="0" w:color="auto"/>
        <w:left w:val="none" w:sz="0" w:space="0" w:color="auto"/>
        <w:bottom w:val="none" w:sz="0" w:space="0" w:color="auto"/>
        <w:right w:val="none" w:sz="0" w:space="0" w:color="auto"/>
      </w:divBdr>
    </w:div>
    <w:div w:id="702442483">
      <w:bodyDiv w:val="1"/>
      <w:marLeft w:val="0"/>
      <w:marRight w:val="0"/>
      <w:marTop w:val="0"/>
      <w:marBottom w:val="0"/>
      <w:divBdr>
        <w:top w:val="none" w:sz="0" w:space="0" w:color="auto"/>
        <w:left w:val="none" w:sz="0" w:space="0" w:color="auto"/>
        <w:bottom w:val="none" w:sz="0" w:space="0" w:color="auto"/>
        <w:right w:val="none" w:sz="0" w:space="0" w:color="auto"/>
      </w:divBdr>
    </w:div>
    <w:div w:id="707687298">
      <w:bodyDiv w:val="1"/>
      <w:marLeft w:val="0"/>
      <w:marRight w:val="0"/>
      <w:marTop w:val="0"/>
      <w:marBottom w:val="0"/>
      <w:divBdr>
        <w:top w:val="none" w:sz="0" w:space="0" w:color="auto"/>
        <w:left w:val="none" w:sz="0" w:space="0" w:color="auto"/>
        <w:bottom w:val="none" w:sz="0" w:space="0" w:color="auto"/>
        <w:right w:val="none" w:sz="0" w:space="0" w:color="auto"/>
      </w:divBdr>
    </w:div>
    <w:div w:id="728722735">
      <w:bodyDiv w:val="1"/>
      <w:marLeft w:val="0"/>
      <w:marRight w:val="0"/>
      <w:marTop w:val="0"/>
      <w:marBottom w:val="0"/>
      <w:divBdr>
        <w:top w:val="none" w:sz="0" w:space="0" w:color="auto"/>
        <w:left w:val="none" w:sz="0" w:space="0" w:color="auto"/>
        <w:bottom w:val="none" w:sz="0" w:space="0" w:color="auto"/>
        <w:right w:val="none" w:sz="0" w:space="0" w:color="auto"/>
      </w:divBdr>
    </w:div>
    <w:div w:id="730544684">
      <w:bodyDiv w:val="1"/>
      <w:marLeft w:val="0"/>
      <w:marRight w:val="0"/>
      <w:marTop w:val="0"/>
      <w:marBottom w:val="0"/>
      <w:divBdr>
        <w:top w:val="none" w:sz="0" w:space="0" w:color="auto"/>
        <w:left w:val="none" w:sz="0" w:space="0" w:color="auto"/>
        <w:bottom w:val="none" w:sz="0" w:space="0" w:color="auto"/>
        <w:right w:val="none" w:sz="0" w:space="0" w:color="auto"/>
      </w:divBdr>
    </w:div>
    <w:div w:id="732895064">
      <w:bodyDiv w:val="1"/>
      <w:marLeft w:val="0"/>
      <w:marRight w:val="0"/>
      <w:marTop w:val="0"/>
      <w:marBottom w:val="0"/>
      <w:divBdr>
        <w:top w:val="none" w:sz="0" w:space="0" w:color="auto"/>
        <w:left w:val="none" w:sz="0" w:space="0" w:color="auto"/>
        <w:bottom w:val="none" w:sz="0" w:space="0" w:color="auto"/>
        <w:right w:val="none" w:sz="0" w:space="0" w:color="auto"/>
      </w:divBdr>
    </w:div>
    <w:div w:id="851191011">
      <w:bodyDiv w:val="1"/>
      <w:marLeft w:val="0"/>
      <w:marRight w:val="0"/>
      <w:marTop w:val="0"/>
      <w:marBottom w:val="0"/>
      <w:divBdr>
        <w:top w:val="none" w:sz="0" w:space="0" w:color="auto"/>
        <w:left w:val="none" w:sz="0" w:space="0" w:color="auto"/>
        <w:bottom w:val="none" w:sz="0" w:space="0" w:color="auto"/>
        <w:right w:val="none" w:sz="0" w:space="0" w:color="auto"/>
      </w:divBdr>
    </w:div>
    <w:div w:id="851919338">
      <w:bodyDiv w:val="1"/>
      <w:marLeft w:val="0"/>
      <w:marRight w:val="0"/>
      <w:marTop w:val="0"/>
      <w:marBottom w:val="0"/>
      <w:divBdr>
        <w:top w:val="none" w:sz="0" w:space="0" w:color="auto"/>
        <w:left w:val="none" w:sz="0" w:space="0" w:color="auto"/>
        <w:bottom w:val="none" w:sz="0" w:space="0" w:color="auto"/>
        <w:right w:val="none" w:sz="0" w:space="0" w:color="auto"/>
      </w:divBdr>
    </w:div>
    <w:div w:id="854269310">
      <w:bodyDiv w:val="1"/>
      <w:marLeft w:val="0"/>
      <w:marRight w:val="0"/>
      <w:marTop w:val="0"/>
      <w:marBottom w:val="0"/>
      <w:divBdr>
        <w:top w:val="none" w:sz="0" w:space="0" w:color="auto"/>
        <w:left w:val="none" w:sz="0" w:space="0" w:color="auto"/>
        <w:bottom w:val="none" w:sz="0" w:space="0" w:color="auto"/>
        <w:right w:val="none" w:sz="0" w:space="0" w:color="auto"/>
      </w:divBdr>
    </w:div>
    <w:div w:id="859511026">
      <w:bodyDiv w:val="1"/>
      <w:marLeft w:val="0"/>
      <w:marRight w:val="0"/>
      <w:marTop w:val="0"/>
      <w:marBottom w:val="0"/>
      <w:divBdr>
        <w:top w:val="none" w:sz="0" w:space="0" w:color="auto"/>
        <w:left w:val="none" w:sz="0" w:space="0" w:color="auto"/>
        <w:bottom w:val="none" w:sz="0" w:space="0" w:color="auto"/>
        <w:right w:val="none" w:sz="0" w:space="0" w:color="auto"/>
      </w:divBdr>
    </w:div>
    <w:div w:id="882863959">
      <w:bodyDiv w:val="1"/>
      <w:marLeft w:val="0"/>
      <w:marRight w:val="0"/>
      <w:marTop w:val="0"/>
      <w:marBottom w:val="0"/>
      <w:divBdr>
        <w:top w:val="none" w:sz="0" w:space="0" w:color="auto"/>
        <w:left w:val="none" w:sz="0" w:space="0" w:color="auto"/>
        <w:bottom w:val="none" w:sz="0" w:space="0" w:color="auto"/>
        <w:right w:val="none" w:sz="0" w:space="0" w:color="auto"/>
      </w:divBdr>
    </w:div>
    <w:div w:id="895506879">
      <w:bodyDiv w:val="1"/>
      <w:marLeft w:val="0"/>
      <w:marRight w:val="0"/>
      <w:marTop w:val="0"/>
      <w:marBottom w:val="0"/>
      <w:divBdr>
        <w:top w:val="none" w:sz="0" w:space="0" w:color="auto"/>
        <w:left w:val="none" w:sz="0" w:space="0" w:color="auto"/>
        <w:bottom w:val="none" w:sz="0" w:space="0" w:color="auto"/>
        <w:right w:val="none" w:sz="0" w:space="0" w:color="auto"/>
      </w:divBdr>
    </w:div>
    <w:div w:id="903487426">
      <w:bodyDiv w:val="1"/>
      <w:marLeft w:val="0"/>
      <w:marRight w:val="0"/>
      <w:marTop w:val="0"/>
      <w:marBottom w:val="0"/>
      <w:divBdr>
        <w:top w:val="none" w:sz="0" w:space="0" w:color="auto"/>
        <w:left w:val="none" w:sz="0" w:space="0" w:color="auto"/>
        <w:bottom w:val="none" w:sz="0" w:space="0" w:color="auto"/>
        <w:right w:val="none" w:sz="0" w:space="0" w:color="auto"/>
      </w:divBdr>
    </w:div>
    <w:div w:id="942424462">
      <w:bodyDiv w:val="1"/>
      <w:marLeft w:val="0"/>
      <w:marRight w:val="0"/>
      <w:marTop w:val="0"/>
      <w:marBottom w:val="0"/>
      <w:divBdr>
        <w:top w:val="none" w:sz="0" w:space="0" w:color="auto"/>
        <w:left w:val="none" w:sz="0" w:space="0" w:color="auto"/>
        <w:bottom w:val="none" w:sz="0" w:space="0" w:color="auto"/>
        <w:right w:val="none" w:sz="0" w:space="0" w:color="auto"/>
      </w:divBdr>
    </w:div>
    <w:div w:id="969169818">
      <w:bodyDiv w:val="1"/>
      <w:marLeft w:val="0"/>
      <w:marRight w:val="0"/>
      <w:marTop w:val="0"/>
      <w:marBottom w:val="0"/>
      <w:divBdr>
        <w:top w:val="none" w:sz="0" w:space="0" w:color="auto"/>
        <w:left w:val="none" w:sz="0" w:space="0" w:color="auto"/>
        <w:bottom w:val="none" w:sz="0" w:space="0" w:color="auto"/>
        <w:right w:val="none" w:sz="0" w:space="0" w:color="auto"/>
      </w:divBdr>
    </w:div>
    <w:div w:id="969746158">
      <w:bodyDiv w:val="1"/>
      <w:marLeft w:val="0"/>
      <w:marRight w:val="0"/>
      <w:marTop w:val="0"/>
      <w:marBottom w:val="0"/>
      <w:divBdr>
        <w:top w:val="none" w:sz="0" w:space="0" w:color="auto"/>
        <w:left w:val="none" w:sz="0" w:space="0" w:color="auto"/>
        <w:bottom w:val="none" w:sz="0" w:space="0" w:color="auto"/>
        <w:right w:val="none" w:sz="0" w:space="0" w:color="auto"/>
      </w:divBdr>
    </w:div>
    <w:div w:id="1004280063">
      <w:bodyDiv w:val="1"/>
      <w:marLeft w:val="0"/>
      <w:marRight w:val="0"/>
      <w:marTop w:val="0"/>
      <w:marBottom w:val="0"/>
      <w:divBdr>
        <w:top w:val="none" w:sz="0" w:space="0" w:color="auto"/>
        <w:left w:val="none" w:sz="0" w:space="0" w:color="auto"/>
        <w:bottom w:val="none" w:sz="0" w:space="0" w:color="auto"/>
        <w:right w:val="none" w:sz="0" w:space="0" w:color="auto"/>
      </w:divBdr>
    </w:div>
    <w:div w:id="1022508905">
      <w:bodyDiv w:val="1"/>
      <w:marLeft w:val="0"/>
      <w:marRight w:val="0"/>
      <w:marTop w:val="0"/>
      <w:marBottom w:val="0"/>
      <w:divBdr>
        <w:top w:val="none" w:sz="0" w:space="0" w:color="auto"/>
        <w:left w:val="none" w:sz="0" w:space="0" w:color="auto"/>
        <w:bottom w:val="none" w:sz="0" w:space="0" w:color="auto"/>
        <w:right w:val="none" w:sz="0" w:space="0" w:color="auto"/>
      </w:divBdr>
    </w:div>
    <w:div w:id="1025443672">
      <w:bodyDiv w:val="1"/>
      <w:marLeft w:val="0"/>
      <w:marRight w:val="0"/>
      <w:marTop w:val="0"/>
      <w:marBottom w:val="0"/>
      <w:divBdr>
        <w:top w:val="none" w:sz="0" w:space="0" w:color="auto"/>
        <w:left w:val="none" w:sz="0" w:space="0" w:color="auto"/>
        <w:bottom w:val="none" w:sz="0" w:space="0" w:color="auto"/>
        <w:right w:val="none" w:sz="0" w:space="0" w:color="auto"/>
      </w:divBdr>
    </w:div>
    <w:div w:id="1045177261">
      <w:bodyDiv w:val="1"/>
      <w:marLeft w:val="0"/>
      <w:marRight w:val="0"/>
      <w:marTop w:val="0"/>
      <w:marBottom w:val="0"/>
      <w:divBdr>
        <w:top w:val="none" w:sz="0" w:space="0" w:color="auto"/>
        <w:left w:val="none" w:sz="0" w:space="0" w:color="auto"/>
        <w:bottom w:val="none" w:sz="0" w:space="0" w:color="auto"/>
        <w:right w:val="none" w:sz="0" w:space="0" w:color="auto"/>
      </w:divBdr>
    </w:div>
    <w:div w:id="1045371042">
      <w:bodyDiv w:val="1"/>
      <w:marLeft w:val="0"/>
      <w:marRight w:val="0"/>
      <w:marTop w:val="0"/>
      <w:marBottom w:val="0"/>
      <w:divBdr>
        <w:top w:val="none" w:sz="0" w:space="0" w:color="auto"/>
        <w:left w:val="none" w:sz="0" w:space="0" w:color="auto"/>
        <w:bottom w:val="none" w:sz="0" w:space="0" w:color="auto"/>
        <w:right w:val="none" w:sz="0" w:space="0" w:color="auto"/>
      </w:divBdr>
      <w:divsChild>
        <w:div w:id="189490368">
          <w:marLeft w:val="0"/>
          <w:marRight w:val="0"/>
          <w:marTop w:val="0"/>
          <w:marBottom w:val="0"/>
          <w:divBdr>
            <w:top w:val="none" w:sz="0" w:space="0" w:color="auto"/>
            <w:left w:val="none" w:sz="0" w:space="0" w:color="auto"/>
            <w:bottom w:val="none" w:sz="0" w:space="0" w:color="auto"/>
            <w:right w:val="none" w:sz="0" w:space="0" w:color="auto"/>
          </w:divBdr>
          <w:divsChild>
            <w:div w:id="1669869169">
              <w:marLeft w:val="0"/>
              <w:marRight w:val="0"/>
              <w:marTop w:val="0"/>
              <w:marBottom w:val="0"/>
              <w:divBdr>
                <w:top w:val="none" w:sz="0" w:space="0" w:color="auto"/>
                <w:left w:val="none" w:sz="0" w:space="0" w:color="auto"/>
                <w:bottom w:val="none" w:sz="0" w:space="0" w:color="auto"/>
                <w:right w:val="none" w:sz="0" w:space="0" w:color="auto"/>
              </w:divBdr>
            </w:div>
            <w:div w:id="8443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2875">
      <w:bodyDiv w:val="1"/>
      <w:marLeft w:val="0"/>
      <w:marRight w:val="0"/>
      <w:marTop w:val="0"/>
      <w:marBottom w:val="0"/>
      <w:divBdr>
        <w:top w:val="none" w:sz="0" w:space="0" w:color="auto"/>
        <w:left w:val="none" w:sz="0" w:space="0" w:color="auto"/>
        <w:bottom w:val="none" w:sz="0" w:space="0" w:color="auto"/>
        <w:right w:val="none" w:sz="0" w:space="0" w:color="auto"/>
      </w:divBdr>
      <w:divsChild>
        <w:div w:id="246114500">
          <w:marLeft w:val="0"/>
          <w:marRight w:val="0"/>
          <w:marTop w:val="0"/>
          <w:marBottom w:val="0"/>
          <w:divBdr>
            <w:top w:val="none" w:sz="0" w:space="0" w:color="auto"/>
            <w:left w:val="none" w:sz="0" w:space="0" w:color="auto"/>
            <w:bottom w:val="none" w:sz="0" w:space="0" w:color="auto"/>
            <w:right w:val="none" w:sz="0" w:space="0" w:color="auto"/>
          </w:divBdr>
        </w:div>
      </w:divsChild>
    </w:div>
    <w:div w:id="1071730951">
      <w:bodyDiv w:val="1"/>
      <w:marLeft w:val="0"/>
      <w:marRight w:val="0"/>
      <w:marTop w:val="0"/>
      <w:marBottom w:val="0"/>
      <w:divBdr>
        <w:top w:val="none" w:sz="0" w:space="0" w:color="auto"/>
        <w:left w:val="none" w:sz="0" w:space="0" w:color="auto"/>
        <w:bottom w:val="none" w:sz="0" w:space="0" w:color="auto"/>
        <w:right w:val="none" w:sz="0" w:space="0" w:color="auto"/>
      </w:divBdr>
    </w:div>
    <w:div w:id="1084490703">
      <w:bodyDiv w:val="1"/>
      <w:marLeft w:val="0"/>
      <w:marRight w:val="0"/>
      <w:marTop w:val="0"/>
      <w:marBottom w:val="0"/>
      <w:divBdr>
        <w:top w:val="none" w:sz="0" w:space="0" w:color="auto"/>
        <w:left w:val="none" w:sz="0" w:space="0" w:color="auto"/>
        <w:bottom w:val="none" w:sz="0" w:space="0" w:color="auto"/>
        <w:right w:val="none" w:sz="0" w:space="0" w:color="auto"/>
      </w:divBdr>
    </w:div>
    <w:div w:id="1087068894">
      <w:bodyDiv w:val="1"/>
      <w:marLeft w:val="0"/>
      <w:marRight w:val="0"/>
      <w:marTop w:val="0"/>
      <w:marBottom w:val="0"/>
      <w:divBdr>
        <w:top w:val="none" w:sz="0" w:space="0" w:color="auto"/>
        <w:left w:val="none" w:sz="0" w:space="0" w:color="auto"/>
        <w:bottom w:val="none" w:sz="0" w:space="0" w:color="auto"/>
        <w:right w:val="none" w:sz="0" w:space="0" w:color="auto"/>
      </w:divBdr>
    </w:div>
    <w:div w:id="1099837171">
      <w:bodyDiv w:val="1"/>
      <w:marLeft w:val="0"/>
      <w:marRight w:val="0"/>
      <w:marTop w:val="0"/>
      <w:marBottom w:val="0"/>
      <w:divBdr>
        <w:top w:val="none" w:sz="0" w:space="0" w:color="auto"/>
        <w:left w:val="none" w:sz="0" w:space="0" w:color="auto"/>
        <w:bottom w:val="none" w:sz="0" w:space="0" w:color="auto"/>
        <w:right w:val="none" w:sz="0" w:space="0" w:color="auto"/>
      </w:divBdr>
    </w:div>
    <w:div w:id="1121025410">
      <w:bodyDiv w:val="1"/>
      <w:marLeft w:val="0"/>
      <w:marRight w:val="0"/>
      <w:marTop w:val="0"/>
      <w:marBottom w:val="0"/>
      <w:divBdr>
        <w:top w:val="none" w:sz="0" w:space="0" w:color="auto"/>
        <w:left w:val="none" w:sz="0" w:space="0" w:color="auto"/>
        <w:bottom w:val="none" w:sz="0" w:space="0" w:color="auto"/>
        <w:right w:val="none" w:sz="0" w:space="0" w:color="auto"/>
      </w:divBdr>
    </w:div>
    <w:div w:id="1125613539">
      <w:bodyDiv w:val="1"/>
      <w:marLeft w:val="0"/>
      <w:marRight w:val="0"/>
      <w:marTop w:val="0"/>
      <w:marBottom w:val="0"/>
      <w:divBdr>
        <w:top w:val="none" w:sz="0" w:space="0" w:color="auto"/>
        <w:left w:val="none" w:sz="0" w:space="0" w:color="auto"/>
        <w:bottom w:val="none" w:sz="0" w:space="0" w:color="auto"/>
        <w:right w:val="none" w:sz="0" w:space="0" w:color="auto"/>
      </w:divBdr>
      <w:divsChild>
        <w:div w:id="231891880">
          <w:marLeft w:val="0"/>
          <w:marRight w:val="0"/>
          <w:marTop w:val="0"/>
          <w:marBottom w:val="0"/>
          <w:divBdr>
            <w:top w:val="none" w:sz="0" w:space="0" w:color="auto"/>
            <w:left w:val="none" w:sz="0" w:space="0" w:color="auto"/>
            <w:bottom w:val="none" w:sz="0" w:space="0" w:color="auto"/>
            <w:right w:val="none" w:sz="0" w:space="0" w:color="auto"/>
          </w:divBdr>
        </w:div>
      </w:divsChild>
    </w:div>
    <w:div w:id="1131676901">
      <w:bodyDiv w:val="1"/>
      <w:marLeft w:val="0"/>
      <w:marRight w:val="0"/>
      <w:marTop w:val="0"/>
      <w:marBottom w:val="0"/>
      <w:divBdr>
        <w:top w:val="none" w:sz="0" w:space="0" w:color="auto"/>
        <w:left w:val="none" w:sz="0" w:space="0" w:color="auto"/>
        <w:bottom w:val="none" w:sz="0" w:space="0" w:color="auto"/>
        <w:right w:val="none" w:sz="0" w:space="0" w:color="auto"/>
      </w:divBdr>
    </w:div>
    <w:div w:id="1133644223">
      <w:bodyDiv w:val="1"/>
      <w:marLeft w:val="0"/>
      <w:marRight w:val="0"/>
      <w:marTop w:val="0"/>
      <w:marBottom w:val="0"/>
      <w:divBdr>
        <w:top w:val="none" w:sz="0" w:space="0" w:color="auto"/>
        <w:left w:val="none" w:sz="0" w:space="0" w:color="auto"/>
        <w:bottom w:val="none" w:sz="0" w:space="0" w:color="auto"/>
        <w:right w:val="none" w:sz="0" w:space="0" w:color="auto"/>
      </w:divBdr>
    </w:div>
    <w:div w:id="1135610516">
      <w:bodyDiv w:val="1"/>
      <w:marLeft w:val="0"/>
      <w:marRight w:val="0"/>
      <w:marTop w:val="0"/>
      <w:marBottom w:val="0"/>
      <w:divBdr>
        <w:top w:val="none" w:sz="0" w:space="0" w:color="auto"/>
        <w:left w:val="none" w:sz="0" w:space="0" w:color="auto"/>
        <w:bottom w:val="none" w:sz="0" w:space="0" w:color="auto"/>
        <w:right w:val="none" w:sz="0" w:space="0" w:color="auto"/>
      </w:divBdr>
    </w:div>
    <w:div w:id="1147018995">
      <w:bodyDiv w:val="1"/>
      <w:marLeft w:val="0"/>
      <w:marRight w:val="0"/>
      <w:marTop w:val="0"/>
      <w:marBottom w:val="0"/>
      <w:divBdr>
        <w:top w:val="none" w:sz="0" w:space="0" w:color="auto"/>
        <w:left w:val="none" w:sz="0" w:space="0" w:color="auto"/>
        <w:bottom w:val="none" w:sz="0" w:space="0" w:color="auto"/>
        <w:right w:val="none" w:sz="0" w:space="0" w:color="auto"/>
      </w:divBdr>
    </w:div>
    <w:div w:id="1149788860">
      <w:bodyDiv w:val="1"/>
      <w:marLeft w:val="0"/>
      <w:marRight w:val="0"/>
      <w:marTop w:val="0"/>
      <w:marBottom w:val="0"/>
      <w:divBdr>
        <w:top w:val="none" w:sz="0" w:space="0" w:color="auto"/>
        <w:left w:val="none" w:sz="0" w:space="0" w:color="auto"/>
        <w:bottom w:val="none" w:sz="0" w:space="0" w:color="auto"/>
        <w:right w:val="none" w:sz="0" w:space="0" w:color="auto"/>
      </w:divBdr>
    </w:div>
    <w:div w:id="1219170607">
      <w:bodyDiv w:val="1"/>
      <w:marLeft w:val="0"/>
      <w:marRight w:val="0"/>
      <w:marTop w:val="0"/>
      <w:marBottom w:val="0"/>
      <w:divBdr>
        <w:top w:val="none" w:sz="0" w:space="0" w:color="auto"/>
        <w:left w:val="none" w:sz="0" w:space="0" w:color="auto"/>
        <w:bottom w:val="none" w:sz="0" w:space="0" w:color="auto"/>
        <w:right w:val="none" w:sz="0" w:space="0" w:color="auto"/>
      </w:divBdr>
    </w:div>
    <w:div w:id="1267734584">
      <w:bodyDiv w:val="1"/>
      <w:marLeft w:val="0"/>
      <w:marRight w:val="0"/>
      <w:marTop w:val="0"/>
      <w:marBottom w:val="0"/>
      <w:divBdr>
        <w:top w:val="none" w:sz="0" w:space="0" w:color="auto"/>
        <w:left w:val="none" w:sz="0" w:space="0" w:color="auto"/>
        <w:bottom w:val="none" w:sz="0" w:space="0" w:color="auto"/>
        <w:right w:val="none" w:sz="0" w:space="0" w:color="auto"/>
      </w:divBdr>
      <w:divsChild>
        <w:div w:id="1639146077">
          <w:marLeft w:val="0"/>
          <w:marRight w:val="0"/>
          <w:marTop w:val="0"/>
          <w:marBottom w:val="0"/>
          <w:divBdr>
            <w:top w:val="none" w:sz="0" w:space="0" w:color="auto"/>
            <w:left w:val="none" w:sz="0" w:space="0" w:color="auto"/>
            <w:bottom w:val="none" w:sz="0" w:space="0" w:color="auto"/>
            <w:right w:val="none" w:sz="0" w:space="0" w:color="auto"/>
          </w:divBdr>
        </w:div>
      </w:divsChild>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sChild>
        <w:div w:id="1058045502">
          <w:marLeft w:val="0"/>
          <w:marRight w:val="0"/>
          <w:marTop w:val="0"/>
          <w:marBottom w:val="0"/>
          <w:divBdr>
            <w:top w:val="none" w:sz="0" w:space="0" w:color="auto"/>
            <w:left w:val="none" w:sz="0" w:space="0" w:color="auto"/>
            <w:bottom w:val="none" w:sz="0" w:space="0" w:color="auto"/>
            <w:right w:val="none" w:sz="0" w:space="0" w:color="auto"/>
          </w:divBdr>
          <w:divsChild>
            <w:div w:id="1540127543">
              <w:marLeft w:val="0"/>
              <w:marRight w:val="0"/>
              <w:marTop w:val="0"/>
              <w:marBottom w:val="0"/>
              <w:divBdr>
                <w:top w:val="none" w:sz="0" w:space="0" w:color="auto"/>
                <w:left w:val="none" w:sz="0" w:space="0" w:color="auto"/>
                <w:bottom w:val="none" w:sz="0" w:space="0" w:color="auto"/>
                <w:right w:val="none" w:sz="0" w:space="0" w:color="auto"/>
              </w:divBdr>
            </w:div>
            <w:div w:id="4515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4275">
      <w:bodyDiv w:val="1"/>
      <w:marLeft w:val="0"/>
      <w:marRight w:val="0"/>
      <w:marTop w:val="0"/>
      <w:marBottom w:val="0"/>
      <w:divBdr>
        <w:top w:val="none" w:sz="0" w:space="0" w:color="auto"/>
        <w:left w:val="none" w:sz="0" w:space="0" w:color="auto"/>
        <w:bottom w:val="none" w:sz="0" w:space="0" w:color="auto"/>
        <w:right w:val="none" w:sz="0" w:space="0" w:color="auto"/>
      </w:divBdr>
    </w:div>
    <w:div w:id="1309625256">
      <w:bodyDiv w:val="1"/>
      <w:marLeft w:val="0"/>
      <w:marRight w:val="0"/>
      <w:marTop w:val="0"/>
      <w:marBottom w:val="0"/>
      <w:divBdr>
        <w:top w:val="none" w:sz="0" w:space="0" w:color="auto"/>
        <w:left w:val="none" w:sz="0" w:space="0" w:color="auto"/>
        <w:bottom w:val="none" w:sz="0" w:space="0" w:color="auto"/>
        <w:right w:val="none" w:sz="0" w:space="0" w:color="auto"/>
      </w:divBdr>
      <w:divsChild>
        <w:div w:id="1646815547">
          <w:marLeft w:val="0"/>
          <w:marRight w:val="0"/>
          <w:marTop w:val="0"/>
          <w:marBottom w:val="0"/>
          <w:divBdr>
            <w:top w:val="none" w:sz="0" w:space="0" w:color="auto"/>
            <w:left w:val="none" w:sz="0" w:space="0" w:color="auto"/>
            <w:bottom w:val="none" w:sz="0" w:space="0" w:color="auto"/>
            <w:right w:val="none" w:sz="0" w:space="0" w:color="auto"/>
          </w:divBdr>
        </w:div>
        <w:div w:id="402339225">
          <w:marLeft w:val="0"/>
          <w:marRight w:val="0"/>
          <w:marTop w:val="0"/>
          <w:marBottom w:val="0"/>
          <w:divBdr>
            <w:top w:val="none" w:sz="0" w:space="0" w:color="auto"/>
            <w:left w:val="none" w:sz="0" w:space="0" w:color="auto"/>
            <w:bottom w:val="none" w:sz="0" w:space="0" w:color="auto"/>
            <w:right w:val="none" w:sz="0" w:space="0" w:color="auto"/>
          </w:divBdr>
        </w:div>
      </w:divsChild>
    </w:div>
    <w:div w:id="1325087216">
      <w:bodyDiv w:val="1"/>
      <w:marLeft w:val="0"/>
      <w:marRight w:val="0"/>
      <w:marTop w:val="0"/>
      <w:marBottom w:val="0"/>
      <w:divBdr>
        <w:top w:val="none" w:sz="0" w:space="0" w:color="auto"/>
        <w:left w:val="none" w:sz="0" w:space="0" w:color="auto"/>
        <w:bottom w:val="none" w:sz="0" w:space="0" w:color="auto"/>
        <w:right w:val="none" w:sz="0" w:space="0" w:color="auto"/>
      </w:divBdr>
    </w:div>
    <w:div w:id="1326133520">
      <w:bodyDiv w:val="1"/>
      <w:marLeft w:val="0"/>
      <w:marRight w:val="0"/>
      <w:marTop w:val="0"/>
      <w:marBottom w:val="0"/>
      <w:divBdr>
        <w:top w:val="none" w:sz="0" w:space="0" w:color="auto"/>
        <w:left w:val="none" w:sz="0" w:space="0" w:color="auto"/>
        <w:bottom w:val="none" w:sz="0" w:space="0" w:color="auto"/>
        <w:right w:val="none" w:sz="0" w:space="0" w:color="auto"/>
      </w:divBdr>
    </w:div>
    <w:div w:id="1327901224">
      <w:bodyDiv w:val="1"/>
      <w:marLeft w:val="0"/>
      <w:marRight w:val="0"/>
      <w:marTop w:val="0"/>
      <w:marBottom w:val="0"/>
      <w:divBdr>
        <w:top w:val="none" w:sz="0" w:space="0" w:color="auto"/>
        <w:left w:val="none" w:sz="0" w:space="0" w:color="auto"/>
        <w:bottom w:val="none" w:sz="0" w:space="0" w:color="auto"/>
        <w:right w:val="none" w:sz="0" w:space="0" w:color="auto"/>
      </w:divBdr>
    </w:div>
    <w:div w:id="1350639155">
      <w:bodyDiv w:val="1"/>
      <w:marLeft w:val="0"/>
      <w:marRight w:val="0"/>
      <w:marTop w:val="0"/>
      <w:marBottom w:val="0"/>
      <w:divBdr>
        <w:top w:val="none" w:sz="0" w:space="0" w:color="auto"/>
        <w:left w:val="none" w:sz="0" w:space="0" w:color="auto"/>
        <w:bottom w:val="none" w:sz="0" w:space="0" w:color="auto"/>
        <w:right w:val="none" w:sz="0" w:space="0" w:color="auto"/>
      </w:divBdr>
    </w:div>
    <w:div w:id="1351682363">
      <w:bodyDiv w:val="1"/>
      <w:marLeft w:val="0"/>
      <w:marRight w:val="0"/>
      <w:marTop w:val="0"/>
      <w:marBottom w:val="0"/>
      <w:divBdr>
        <w:top w:val="none" w:sz="0" w:space="0" w:color="auto"/>
        <w:left w:val="none" w:sz="0" w:space="0" w:color="auto"/>
        <w:bottom w:val="none" w:sz="0" w:space="0" w:color="auto"/>
        <w:right w:val="none" w:sz="0" w:space="0" w:color="auto"/>
      </w:divBdr>
    </w:div>
    <w:div w:id="1353992921">
      <w:bodyDiv w:val="1"/>
      <w:marLeft w:val="0"/>
      <w:marRight w:val="0"/>
      <w:marTop w:val="0"/>
      <w:marBottom w:val="0"/>
      <w:divBdr>
        <w:top w:val="none" w:sz="0" w:space="0" w:color="auto"/>
        <w:left w:val="none" w:sz="0" w:space="0" w:color="auto"/>
        <w:bottom w:val="none" w:sz="0" w:space="0" w:color="auto"/>
        <w:right w:val="none" w:sz="0" w:space="0" w:color="auto"/>
      </w:divBdr>
    </w:div>
    <w:div w:id="1397359053">
      <w:bodyDiv w:val="1"/>
      <w:marLeft w:val="0"/>
      <w:marRight w:val="0"/>
      <w:marTop w:val="0"/>
      <w:marBottom w:val="0"/>
      <w:divBdr>
        <w:top w:val="none" w:sz="0" w:space="0" w:color="auto"/>
        <w:left w:val="none" w:sz="0" w:space="0" w:color="auto"/>
        <w:bottom w:val="none" w:sz="0" w:space="0" w:color="auto"/>
        <w:right w:val="none" w:sz="0" w:space="0" w:color="auto"/>
      </w:divBdr>
    </w:div>
    <w:div w:id="1412699621">
      <w:bodyDiv w:val="1"/>
      <w:marLeft w:val="0"/>
      <w:marRight w:val="0"/>
      <w:marTop w:val="0"/>
      <w:marBottom w:val="0"/>
      <w:divBdr>
        <w:top w:val="none" w:sz="0" w:space="0" w:color="auto"/>
        <w:left w:val="none" w:sz="0" w:space="0" w:color="auto"/>
        <w:bottom w:val="none" w:sz="0" w:space="0" w:color="auto"/>
        <w:right w:val="none" w:sz="0" w:space="0" w:color="auto"/>
      </w:divBdr>
    </w:div>
    <w:div w:id="1468012115">
      <w:bodyDiv w:val="1"/>
      <w:marLeft w:val="0"/>
      <w:marRight w:val="0"/>
      <w:marTop w:val="0"/>
      <w:marBottom w:val="0"/>
      <w:divBdr>
        <w:top w:val="none" w:sz="0" w:space="0" w:color="auto"/>
        <w:left w:val="none" w:sz="0" w:space="0" w:color="auto"/>
        <w:bottom w:val="none" w:sz="0" w:space="0" w:color="auto"/>
        <w:right w:val="none" w:sz="0" w:space="0" w:color="auto"/>
      </w:divBdr>
    </w:div>
    <w:div w:id="1479495899">
      <w:bodyDiv w:val="1"/>
      <w:marLeft w:val="0"/>
      <w:marRight w:val="0"/>
      <w:marTop w:val="0"/>
      <w:marBottom w:val="0"/>
      <w:divBdr>
        <w:top w:val="none" w:sz="0" w:space="0" w:color="auto"/>
        <w:left w:val="none" w:sz="0" w:space="0" w:color="auto"/>
        <w:bottom w:val="none" w:sz="0" w:space="0" w:color="auto"/>
        <w:right w:val="none" w:sz="0" w:space="0" w:color="auto"/>
      </w:divBdr>
    </w:div>
    <w:div w:id="1502549730">
      <w:bodyDiv w:val="1"/>
      <w:marLeft w:val="0"/>
      <w:marRight w:val="0"/>
      <w:marTop w:val="0"/>
      <w:marBottom w:val="0"/>
      <w:divBdr>
        <w:top w:val="none" w:sz="0" w:space="0" w:color="auto"/>
        <w:left w:val="none" w:sz="0" w:space="0" w:color="auto"/>
        <w:bottom w:val="none" w:sz="0" w:space="0" w:color="auto"/>
        <w:right w:val="none" w:sz="0" w:space="0" w:color="auto"/>
      </w:divBdr>
    </w:div>
    <w:div w:id="1513570534">
      <w:bodyDiv w:val="1"/>
      <w:marLeft w:val="0"/>
      <w:marRight w:val="0"/>
      <w:marTop w:val="0"/>
      <w:marBottom w:val="0"/>
      <w:divBdr>
        <w:top w:val="none" w:sz="0" w:space="0" w:color="auto"/>
        <w:left w:val="none" w:sz="0" w:space="0" w:color="auto"/>
        <w:bottom w:val="none" w:sz="0" w:space="0" w:color="auto"/>
        <w:right w:val="none" w:sz="0" w:space="0" w:color="auto"/>
      </w:divBdr>
    </w:div>
    <w:div w:id="1523283292">
      <w:bodyDiv w:val="1"/>
      <w:marLeft w:val="0"/>
      <w:marRight w:val="0"/>
      <w:marTop w:val="0"/>
      <w:marBottom w:val="0"/>
      <w:divBdr>
        <w:top w:val="none" w:sz="0" w:space="0" w:color="auto"/>
        <w:left w:val="none" w:sz="0" w:space="0" w:color="auto"/>
        <w:bottom w:val="none" w:sz="0" w:space="0" w:color="auto"/>
        <w:right w:val="none" w:sz="0" w:space="0" w:color="auto"/>
      </w:divBdr>
      <w:divsChild>
        <w:div w:id="48774168">
          <w:marLeft w:val="0"/>
          <w:marRight w:val="0"/>
          <w:marTop w:val="0"/>
          <w:marBottom w:val="0"/>
          <w:divBdr>
            <w:top w:val="none" w:sz="0" w:space="0" w:color="auto"/>
            <w:left w:val="none" w:sz="0" w:space="0" w:color="auto"/>
            <w:bottom w:val="none" w:sz="0" w:space="0" w:color="auto"/>
            <w:right w:val="none" w:sz="0" w:space="0" w:color="auto"/>
          </w:divBdr>
          <w:divsChild>
            <w:div w:id="1504199504">
              <w:marLeft w:val="0"/>
              <w:marRight w:val="0"/>
              <w:marTop w:val="0"/>
              <w:marBottom w:val="0"/>
              <w:divBdr>
                <w:top w:val="none" w:sz="0" w:space="0" w:color="auto"/>
                <w:left w:val="none" w:sz="0" w:space="0" w:color="auto"/>
                <w:bottom w:val="none" w:sz="0" w:space="0" w:color="auto"/>
                <w:right w:val="none" w:sz="0" w:space="0" w:color="auto"/>
              </w:divBdr>
              <w:divsChild>
                <w:div w:id="4875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59400">
          <w:marLeft w:val="0"/>
          <w:marRight w:val="0"/>
          <w:marTop w:val="0"/>
          <w:marBottom w:val="0"/>
          <w:divBdr>
            <w:top w:val="none" w:sz="0" w:space="0" w:color="auto"/>
            <w:left w:val="none" w:sz="0" w:space="0" w:color="auto"/>
            <w:bottom w:val="none" w:sz="0" w:space="0" w:color="auto"/>
            <w:right w:val="none" w:sz="0" w:space="0" w:color="auto"/>
          </w:divBdr>
          <w:divsChild>
            <w:div w:id="1026713178">
              <w:marLeft w:val="0"/>
              <w:marRight w:val="0"/>
              <w:marTop w:val="0"/>
              <w:marBottom w:val="0"/>
              <w:divBdr>
                <w:top w:val="none" w:sz="0" w:space="0" w:color="auto"/>
                <w:left w:val="none" w:sz="0" w:space="0" w:color="auto"/>
                <w:bottom w:val="none" w:sz="0" w:space="0" w:color="auto"/>
                <w:right w:val="none" w:sz="0" w:space="0" w:color="auto"/>
              </w:divBdr>
              <w:divsChild>
                <w:div w:id="18576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0294">
          <w:marLeft w:val="0"/>
          <w:marRight w:val="0"/>
          <w:marTop w:val="0"/>
          <w:marBottom w:val="0"/>
          <w:divBdr>
            <w:top w:val="none" w:sz="0" w:space="0" w:color="auto"/>
            <w:left w:val="none" w:sz="0" w:space="0" w:color="auto"/>
            <w:bottom w:val="none" w:sz="0" w:space="0" w:color="auto"/>
            <w:right w:val="none" w:sz="0" w:space="0" w:color="auto"/>
          </w:divBdr>
          <w:divsChild>
            <w:div w:id="2572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495">
      <w:bodyDiv w:val="1"/>
      <w:marLeft w:val="0"/>
      <w:marRight w:val="0"/>
      <w:marTop w:val="0"/>
      <w:marBottom w:val="0"/>
      <w:divBdr>
        <w:top w:val="none" w:sz="0" w:space="0" w:color="auto"/>
        <w:left w:val="none" w:sz="0" w:space="0" w:color="auto"/>
        <w:bottom w:val="none" w:sz="0" w:space="0" w:color="auto"/>
        <w:right w:val="none" w:sz="0" w:space="0" w:color="auto"/>
      </w:divBdr>
    </w:div>
    <w:div w:id="1557476054">
      <w:bodyDiv w:val="1"/>
      <w:marLeft w:val="0"/>
      <w:marRight w:val="0"/>
      <w:marTop w:val="0"/>
      <w:marBottom w:val="0"/>
      <w:divBdr>
        <w:top w:val="none" w:sz="0" w:space="0" w:color="auto"/>
        <w:left w:val="none" w:sz="0" w:space="0" w:color="auto"/>
        <w:bottom w:val="none" w:sz="0" w:space="0" w:color="auto"/>
        <w:right w:val="none" w:sz="0" w:space="0" w:color="auto"/>
      </w:divBdr>
    </w:div>
    <w:div w:id="1560095217">
      <w:bodyDiv w:val="1"/>
      <w:marLeft w:val="0"/>
      <w:marRight w:val="0"/>
      <w:marTop w:val="0"/>
      <w:marBottom w:val="0"/>
      <w:divBdr>
        <w:top w:val="none" w:sz="0" w:space="0" w:color="auto"/>
        <w:left w:val="none" w:sz="0" w:space="0" w:color="auto"/>
        <w:bottom w:val="none" w:sz="0" w:space="0" w:color="auto"/>
        <w:right w:val="none" w:sz="0" w:space="0" w:color="auto"/>
      </w:divBdr>
    </w:div>
    <w:div w:id="1571423678">
      <w:bodyDiv w:val="1"/>
      <w:marLeft w:val="0"/>
      <w:marRight w:val="0"/>
      <w:marTop w:val="0"/>
      <w:marBottom w:val="0"/>
      <w:divBdr>
        <w:top w:val="none" w:sz="0" w:space="0" w:color="auto"/>
        <w:left w:val="none" w:sz="0" w:space="0" w:color="auto"/>
        <w:bottom w:val="none" w:sz="0" w:space="0" w:color="auto"/>
        <w:right w:val="none" w:sz="0" w:space="0" w:color="auto"/>
      </w:divBdr>
    </w:div>
    <w:div w:id="1573348148">
      <w:bodyDiv w:val="1"/>
      <w:marLeft w:val="0"/>
      <w:marRight w:val="0"/>
      <w:marTop w:val="0"/>
      <w:marBottom w:val="0"/>
      <w:divBdr>
        <w:top w:val="none" w:sz="0" w:space="0" w:color="auto"/>
        <w:left w:val="none" w:sz="0" w:space="0" w:color="auto"/>
        <w:bottom w:val="none" w:sz="0" w:space="0" w:color="auto"/>
        <w:right w:val="none" w:sz="0" w:space="0" w:color="auto"/>
      </w:divBdr>
    </w:div>
    <w:div w:id="1585721586">
      <w:bodyDiv w:val="1"/>
      <w:marLeft w:val="0"/>
      <w:marRight w:val="0"/>
      <w:marTop w:val="0"/>
      <w:marBottom w:val="0"/>
      <w:divBdr>
        <w:top w:val="none" w:sz="0" w:space="0" w:color="auto"/>
        <w:left w:val="none" w:sz="0" w:space="0" w:color="auto"/>
        <w:bottom w:val="none" w:sz="0" w:space="0" w:color="auto"/>
        <w:right w:val="none" w:sz="0" w:space="0" w:color="auto"/>
      </w:divBdr>
    </w:div>
    <w:div w:id="1587180203">
      <w:bodyDiv w:val="1"/>
      <w:marLeft w:val="0"/>
      <w:marRight w:val="0"/>
      <w:marTop w:val="0"/>
      <w:marBottom w:val="0"/>
      <w:divBdr>
        <w:top w:val="none" w:sz="0" w:space="0" w:color="auto"/>
        <w:left w:val="none" w:sz="0" w:space="0" w:color="auto"/>
        <w:bottom w:val="none" w:sz="0" w:space="0" w:color="auto"/>
        <w:right w:val="none" w:sz="0" w:space="0" w:color="auto"/>
      </w:divBdr>
    </w:div>
    <w:div w:id="1602958109">
      <w:bodyDiv w:val="1"/>
      <w:marLeft w:val="0"/>
      <w:marRight w:val="0"/>
      <w:marTop w:val="0"/>
      <w:marBottom w:val="0"/>
      <w:divBdr>
        <w:top w:val="none" w:sz="0" w:space="0" w:color="auto"/>
        <w:left w:val="none" w:sz="0" w:space="0" w:color="auto"/>
        <w:bottom w:val="none" w:sz="0" w:space="0" w:color="auto"/>
        <w:right w:val="none" w:sz="0" w:space="0" w:color="auto"/>
      </w:divBdr>
    </w:div>
    <w:div w:id="1623221159">
      <w:bodyDiv w:val="1"/>
      <w:marLeft w:val="0"/>
      <w:marRight w:val="0"/>
      <w:marTop w:val="0"/>
      <w:marBottom w:val="0"/>
      <w:divBdr>
        <w:top w:val="none" w:sz="0" w:space="0" w:color="auto"/>
        <w:left w:val="none" w:sz="0" w:space="0" w:color="auto"/>
        <w:bottom w:val="none" w:sz="0" w:space="0" w:color="auto"/>
        <w:right w:val="none" w:sz="0" w:space="0" w:color="auto"/>
      </w:divBdr>
    </w:div>
    <w:div w:id="1631133621">
      <w:bodyDiv w:val="1"/>
      <w:marLeft w:val="0"/>
      <w:marRight w:val="0"/>
      <w:marTop w:val="0"/>
      <w:marBottom w:val="0"/>
      <w:divBdr>
        <w:top w:val="none" w:sz="0" w:space="0" w:color="auto"/>
        <w:left w:val="none" w:sz="0" w:space="0" w:color="auto"/>
        <w:bottom w:val="none" w:sz="0" w:space="0" w:color="auto"/>
        <w:right w:val="none" w:sz="0" w:space="0" w:color="auto"/>
      </w:divBdr>
    </w:div>
    <w:div w:id="1631666511">
      <w:bodyDiv w:val="1"/>
      <w:marLeft w:val="0"/>
      <w:marRight w:val="0"/>
      <w:marTop w:val="0"/>
      <w:marBottom w:val="0"/>
      <w:divBdr>
        <w:top w:val="none" w:sz="0" w:space="0" w:color="auto"/>
        <w:left w:val="none" w:sz="0" w:space="0" w:color="auto"/>
        <w:bottom w:val="none" w:sz="0" w:space="0" w:color="auto"/>
        <w:right w:val="none" w:sz="0" w:space="0" w:color="auto"/>
      </w:divBdr>
      <w:divsChild>
        <w:div w:id="632904346">
          <w:marLeft w:val="0"/>
          <w:marRight w:val="0"/>
          <w:marTop w:val="0"/>
          <w:marBottom w:val="0"/>
          <w:divBdr>
            <w:top w:val="none" w:sz="0" w:space="0" w:color="auto"/>
            <w:left w:val="none" w:sz="0" w:space="0" w:color="auto"/>
            <w:bottom w:val="none" w:sz="0" w:space="0" w:color="auto"/>
            <w:right w:val="none" w:sz="0" w:space="0" w:color="auto"/>
          </w:divBdr>
          <w:divsChild>
            <w:div w:id="19821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4841">
      <w:bodyDiv w:val="1"/>
      <w:marLeft w:val="0"/>
      <w:marRight w:val="0"/>
      <w:marTop w:val="0"/>
      <w:marBottom w:val="0"/>
      <w:divBdr>
        <w:top w:val="none" w:sz="0" w:space="0" w:color="auto"/>
        <w:left w:val="none" w:sz="0" w:space="0" w:color="auto"/>
        <w:bottom w:val="none" w:sz="0" w:space="0" w:color="auto"/>
        <w:right w:val="none" w:sz="0" w:space="0" w:color="auto"/>
      </w:divBdr>
    </w:div>
    <w:div w:id="1680888078">
      <w:bodyDiv w:val="1"/>
      <w:marLeft w:val="0"/>
      <w:marRight w:val="0"/>
      <w:marTop w:val="0"/>
      <w:marBottom w:val="0"/>
      <w:divBdr>
        <w:top w:val="none" w:sz="0" w:space="0" w:color="auto"/>
        <w:left w:val="none" w:sz="0" w:space="0" w:color="auto"/>
        <w:bottom w:val="none" w:sz="0" w:space="0" w:color="auto"/>
        <w:right w:val="none" w:sz="0" w:space="0" w:color="auto"/>
      </w:divBdr>
    </w:div>
    <w:div w:id="1683237604">
      <w:bodyDiv w:val="1"/>
      <w:marLeft w:val="0"/>
      <w:marRight w:val="0"/>
      <w:marTop w:val="0"/>
      <w:marBottom w:val="0"/>
      <w:divBdr>
        <w:top w:val="none" w:sz="0" w:space="0" w:color="auto"/>
        <w:left w:val="none" w:sz="0" w:space="0" w:color="auto"/>
        <w:bottom w:val="none" w:sz="0" w:space="0" w:color="auto"/>
        <w:right w:val="none" w:sz="0" w:space="0" w:color="auto"/>
      </w:divBdr>
    </w:div>
    <w:div w:id="1683438825">
      <w:bodyDiv w:val="1"/>
      <w:marLeft w:val="0"/>
      <w:marRight w:val="0"/>
      <w:marTop w:val="0"/>
      <w:marBottom w:val="0"/>
      <w:divBdr>
        <w:top w:val="none" w:sz="0" w:space="0" w:color="auto"/>
        <w:left w:val="none" w:sz="0" w:space="0" w:color="auto"/>
        <w:bottom w:val="none" w:sz="0" w:space="0" w:color="auto"/>
        <w:right w:val="none" w:sz="0" w:space="0" w:color="auto"/>
      </w:divBdr>
    </w:div>
    <w:div w:id="1726441154">
      <w:bodyDiv w:val="1"/>
      <w:marLeft w:val="0"/>
      <w:marRight w:val="0"/>
      <w:marTop w:val="0"/>
      <w:marBottom w:val="0"/>
      <w:divBdr>
        <w:top w:val="none" w:sz="0" w:space="0" w:color="auto"/>
        <w:left w:val="none" w:sz="0" w:space="0" w:color="auto"/>
        <w:bottom w:val="none" w:sz="0" w:space="0" w:color="auto"/>
        <w:right w:val="none" w:sz="0" w:space="0" w:color="auto"/>
      </w:divBdr>
    </w:div>
    <w:div w:id="1749230626">
      <w:bodyDiv w:val="1"/>
      <w:marLeft w:val="0"/>
      <w:marRight w:val="0"/>
      <w:marTop w:val="0"/>
      <w:marBottom w:val="0"/>
      <w:divBdr>
        <w:top w:val="none" w:sz="0" w:space="0" w:color="auto"/>
        <w:left w:val="none" w:sz="0" w:space="0" w:color="auto"/>
        <w:bottom w:val="none" w:sz="0" w:space="0" w:color="auto"/>
        <w:right w:val="none" w:sz="0" w:space="0" w:color="auto"/>
      </w:divBdr>
    </w:div>
    <w:div w:id="1756776711">
      <w:bodyDiv w:val="1"/>
      <w:marLeft w:val="0"/>
      <w:marRight w:val="0"/>
      <w:marTop w:val="0"/>
      <w:marBottom w:val="0"/>
      <w:divBdr>
        <w:top w:val="none" w:sz="0" w:space="0" w:color="auto"/>
        <w:left w:val="none" w:sz="0" w:space="0" w:color="auto"/>
        <w:bottom w:val="none" w:sz="0" w:space="0" w:color="auto"/>
        <w:right w:val="none" w:sz="0" w:space="0" w:color="auto"/>
      </w:divBdr>
    </w:div>
    <w:div w:id="1762486832">
      <w:bodyDiv w:val="1"/>
      <w:marLeft w:val="0"/>
      <w:marRight w:val="0"/>
      <w:marTop w:val="0"/>
      <w:marBottom w:val="0"/>
      <w:divBdr>
        <w:top w:val="none" w:sz="0" w:space="0" w:color="auto"/>
        <w:left w:val="none" w:sz="0" w:space="0" w:color="auto"/>
        <w:bottom w:val="none" w:sz="0" w:space="0" w:color="auto"/>
        <w:right w:val="none" w:sz="0" w:space="0" w:color="auto"/>
      </w:divBdr>
    </w:div>
    <w:div w:id="1768847684">
      <w:bodyDiv w:val="1"/>
      <w:marLeft w:val="0"/>
      <w:marRight w:val="0"/>
      <w:marTop w:val="0"/>
      <w:marBottom w:val="0"/>
      <w:divBdr>
        <w:top w:val="none" w:sz="0" w:space="0" w:color="auto"/>
        <w:left w:val="none" w:sz="0" w:space="0" w:color="auto"/>
        <w:bottom w:val="none" w:sz="0" w:space="0" w:color="auto"/>
        <w:right w:val="none" w:sz="0" w:space="0" w:color="auto"/>
      </w:divBdr>
    </w:div>
    <w:div w:id="1805006988">
      <w:bodyDiv w:val="1"/>
      <w:marLeft w:val="0"/>
      <w:marRight w:val="0"/>
      <w:marTop w:val="0"/>
      <w:marBottom w:val="0"/>
      <w:divBdr>
        <w:top w:val="none" w:sz="0" w:space="0" w:color="auto"/>
        <w:left w:val="none" w:sz="0" w:space="0" w:color="auto"/>
        <w:bottom w:val="none" w:sz="0" w:space="0" w:color="auto"/>
        <w:right w:val="none" w:sz="0" w:space="0" w:color="auto"/>
      </w:divBdr>
    </w:div>
    <w:div w:id="1809738896">
      <w:bodyDiv w:val="1"/>
      <w:marLeft w:val="0"/>
      <w:marRight w:val="0"/>
      <w:marTop w:val="0"/>
      <w:marBottom w:val="0"/>
      <w:divBdr>
        <w:top w:val="none" w:sz="0" w:space="0" w:color="auto"/>
        <w:left w:val="none" w:sz="0" w:space="0" w:color="auto"/>
        <w:bottom w:val="none" w:sz="0" w:space="0" w:color="auto"/>
        <w:right w:val="none" w:sz="0" w:space="0" w:color="auto"/>
      </w:divBdr>
    </w:div>
    <w:div w:id="1848867182">
      <w:bodyDiv w:val="1"/>
      <w:marLeft w:val="0"/>
      <w:marRight w:val="0"/>
      <w:marTop w:val="0"/>
      <w:marBottom w:val="0"/>
      <w:divBdr>
        <w:top w:val="none" w:sz="0" w:space="0" w:color="auto"/>
        <w:left w:val="none" w:sz="0" w:space="0" w:color="auto"/>
        <w:bottom w:val="none" w:sz="0" w:space="0" w:color="auto"/>
        <w:right w:val="none" w:sz="0" w:space="0" w:color="auto"/>
      </w:divBdr>
    </w:div>
    <w:div w:id="1850177838">
      <w:bodyDiv w:val="1"/>
      <w:marLeft w:val="0"/>
      <w:marRight w:val="0"/>
      <w:marTop w:val="0"/>
      <w:marBottom w:val="0"/>
      <w:divBdr>
        <w:top w:val="none" w:sz="0" w:space="0" w:color="auto"/>
        <w:left w:val="none" w:sz="0" w:space="0" w:color="auto"/>
        <w:bottom w:val="none" w:sz="0" w:space="0" w:color="auto"/>
        <w:right w:val="none" w:sz="0" w:space="0" w:color="auto"/>
      </w:divBdr>
    </w:div>
    <w:div w:id="1859999368">
      <w:bodyDiv w:val="1"/>
      <w:marLeft w:val="0"/>
      <w:marRight w:val="0"/>
      <w:marTop w:val="0"/>
      <w:marBottom w:val="0"/>
      <w:divBdr>
        <w:top w:val="none" w:sz="0" w:space="0" w:color="auto"/>
        <w:left w:val="none" w:sz="0" w:space="0" w:color="auto"/>
        <w:bottom w:val="none" w:sz="0" w:space="0" w:color="auto"/>
        <w:right w:val="none" w:sz="0" w:space="0" w:color="auto"/>
      </w:divBdr>
    </w:div>
    <w:div w:id="1860239525">
      <w:bodyDiv w:val="1"/>
      <w:marLeft w:val="0"/>
      <w:marRight w:val="0"/>
      <w:marTop w:val="0"/>
      <w:marBottom w:val="0"/>
      <w:divBdr>
        <w:top w:val="none" w:sz="0" w:space="0" w:color="auto"/>
        <w:left w:val="none" w:sz="0" w:space="0" w:color="auto"/>
        <w:bottom w:val="none" w:sz="0" w:space="0" w:color="auto"/>
        <w:right w:val="none" w:sz="0" w:space="0" w:color="auto"/>
      </w:divBdr>
    </w:div>
    <w:div w:id="1869444550">
      <w:bodyDiv w:val="1"/>
      <w:marLeft w:val="0"/>
      <w:marRight w:val="0"/>
      <w:marTop w:val="0"/>
      <w:marBottom w:val="0"/>
      <w:divBdr>
        <w:top w:val="none" w:sz="0" w:space="0" w:color="auto"/>
        <w:left w:val="none" w:sz="0" w:space="0" w:color="auto"/>
        <w:bottom w:val="none" w:sz="0" w:space="0" w:color="auto"/>
        <w:right w:val="none" w:sz="0" w:space="0" w:color="auto"/>
      </w:divBdr>
    </w:div>
    <w:div w:id="1881238127">
      <w:bodyDiv w:val="1"/>
      <w:marLeft w:val="0"/>
      <w:marRight w:val="0"/>
      <w:marTop w:val="0"/>
      <w:marBottom w:val="0"/>
      <w:divBdr>
        <w:top w:val="none" w:sz="0" w:space="0" w:color="auto"/>
        <w:left w:val="none" w:sz="0" w:space="0" w:color="auto"/>
        <w:bottom w:val="none" w:sz="0" w:space="0" w:color="auto"/>
        <w:right w:val="none" w:sz="0" w:space="0" w:color="auto"/>
      </w:divBdr>
    </w:div>
    <w:div w:id="1886133361">
      <w:bodyDiv w:val="1"/>
      <w:marLeft w:val="0"/>
      <w:marRight w:val="0"/>
      <w:marTop w:val="0"/>
      <w:marBottom w:val="0"/>
      <w:divBdr>
        <w:top w:val="none" w:sz="0" w:space="0" w:color="auto"/>
        <w:left w:val="none" w:sz="0" w:space="0" w:color="auto"/>
        <w:bottom w:val="none" w:sz="0" w:space="0" w:color="auto"/>
        <w:right w:val="none" w:sz="0" w:space="0" w:color="auto"/>
      </w:divBdr>
      <w:divsChild>
        <w:div w:id="1407606790">
          <w:marLeft w:val="0"/>
          <w:marRight w:val="0"/>
          <w:marTop w:val="0"/>
          <w:marBottom w:val="0"/>
          <w:divBdr>
            <w:top w:val="none" w:sz="0" w:space="0" w:color="auto"/>
            <w:left w:val="none" w:sz="0" w:space="0" w:color="auto"/>
            <w:bottom w:val="none" w:sz="0" w:space="0" w:color="auto"/>
            <w:right w:val="none" w:sz="0" w:space="0" w:color="auto"/>
          </w:divBdr>
          <w:divsChild>
            <w:div w:id="14030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1415">
      <w:bodyDiv w:val="1"/>
      <w:marLeft w:val="0"/>
      <w:marRight w:val="0"/>
      <w:marTop w:val="0"/>
      <w:marBottom w:val="0"/>
      <w:divBdr>
        <w:top w:val="none" w:sz="0" w:space="0" w:color="auto"/>
        <w:left w:val="none" w:sz="0" w:space="0" w:color="auto"/>
        <w:bottom w:val="none" w:sz="0" w:space="0" w:color="auto"/>
        <w:right w:val="none" w:sz="0" w:space="0" w:color="auto"/>
      </w:divBdr>
    </w:div>
    <w:div w:id="1933125252">
      <w:bodyDiv w:val="1"/>
      <w:marLeft w:val="0"/>
      <w:marRight w:val="0"/>
      <w:marTop w:val="0"/>
      <w:marBottom w:val="0"/>
      <w:divBdr>
        <w:top w:val="none" w:sz="0" w:space="0" w:color="auto"/>
        <w:left w:val="none" w:sz="0" w:space="0" w:color="auto"/>
        <w:bottom w:val="none" w:sz="0" w:space="0" w:color="auto"/>
        <w:right w:val="none" w:sz="0" w:space="0" w:color="auto"/>
      </w:divBdr>
    </w:div>
    <w:div w:id="1947957890">
      <w:bodyDiv w:val="1"/>
      <w:marLeft w:val="0"/>
      <w:marRight w:val="0"/>
      <w:marTop w:val="0"/>
      <w:marBottom w:val="0"/>
      <w:divBdr>
        <w:top w:val="none" w:sz="0" w:space="0" w:color="auto"/>
        <w:left w:val="none" w:sz="0" w:space="0" w:color="auto"/>
        <w:bottom w:val="none" w:sz="0" w:space="0" w:color="auto"/>
        <w:right w:val="none" w:sz="0" w:space="0" w:color="auto"/>
      </w:divBdr>
    </w:div>
    <w:div w:id="2044556808">
      <w:bodyDiv w:val="1"/>
      <w:marLeft w:val="0"/>
      <w:marRight w:val="0"/>
      <w:marTop w:val="0"/>
      <w:marBottom w:val="0"/>
      <w:divBdr>
        <w:top w:val="none" w:sz="0" w:space="0" w:color="auto"/>
        <w:left w:val="none" w:sz="0" w:space="0" w:color="auto"/>
        <w:bottom w:val="none" w:sz="0" w:space="0" w:color="auto"/>
        <w:right w:val="none" w:sz="0" w:space="0" w:color="auto"/>
      </w:divBdr>
    </w:div>
    <w:div w:id="2045011878">
      <w:bodyDiv w:val="1"/>
      <w:marLeft w:val="0"/>
      <w:marRight w:val="0"/>
      <w:marTop w:val="0"/>
      <w:marBottom w:val="0"/>
      <w:divBdr>
        <w:top w:val="none" w:sz="0" w:space="0" w:color="auto"/>
        <w:left w:val="none" w:sz="0" w:space="0" w:color="auto"/>
        <w:bottom w:val="none" w:sz="0" w:space="0" w:color="auto"/>
        <w:right w:val="none" w:sz="0" w:space="0" w:color="auto"/>
      </w:divBdr>
    </w:div>
    <w:div w:id="2057965012">
      <w:bodyDiv w:val="1"/>
      <w:marLeft w:val="0"/>
      <w:marRight w:val="0"/>
      <w:marTop w:val="0"/>
      <w:marBottom w:val="0"/>
      <w:divBdr>
        <w:top w:val="none" w:sz="0" w:space="0" w:color="auto"/>
        <w:left w:val="none" w:sz="0" w:space="0" w:color="auto"/>
        <w:bottom w:val="none" w:sz="0" w:space="0" w:color="auto"/>
        <w:right w:val="none" w:sz="0" w:space="0" w:color="auto"/>
      </w:divBdr>
    </w:div>
    <w:div w:id="2101871684">
      <w:bodyDiv w:val="1"/>
      <w:marLeft w:val="0"/>
      <w:marRight w:val="0"/>
      <w:marTop w:val="0"/>
      <w:marBottom w:val="0"/>
      <w:divBdr>
        <w:top w:val="none" w:sz="0" w:space="0" w:color="auto"/>
        <w:left w:val="none" w:sz="0" w:space="0" w:color="auto"/>
        <w:bottom w:val="none" w:sz="0" w:space="0" w:color="auto"/>
        <w:right w:val="none" w:sz="0" w:space="0" w:color="auto"/>
      </w:divBdr>
      <w:divsChild>
        <w:div w:id="67461358">
          <w:marLeft w:val="0"/>
          <w:marRight w:val="0"/>
          <w:marTop w:val="0"/>
          <w:marBottom w:val="0"/>
          <w:divBdr>
            <w:top w:val="none" w:sz="0" w:space="0" w:color="auto"/>
            <w:left w:val="none" w:sz="0" w:space="0" w:color="auto"/>
            <w:bottom w:val="none" w:sz="0" w:space="0" w:color="auto"/>
            <w:right w:val="none" w:sz="0" w:space="0" w:color="auto"/>
          </w:divBdr>
        </w:div>
        <w:div w:id="1041594066">
          <w:marLeft w:val="0"/>
          <w:marRight w:val="0"/>
          <w:marTop w:val="0"/>
          <w:marBottom w:val="0"/>
          <w:divBdr>
            <w:top w:val="none" w:sz="0" w:space="0" w:color="auto"/>
            <w:left w:val="none" w:sz="0" w:space="0" w:color="auto"/>
            <w:bottom w:val="none" w:sz="0" w:space="0" w:color="auto"/>
            <w:right w:val="none" w:sz="0" w:space="0" w:color="auto"/>
          </w:divBdr>
        </w:div>
      </w:divsChild>
    </w:div>
    <w:div w:id="2121605312">
      <w:bodyDiv w:val="1"/>
      <w:marLeft w:val="0"/>
      <w:marRight w:val="0"/>
      <w:marTop w:val="0"/>
      <w:marBottom w:val="0"/>
      <w:divBdr>
        <w:top w:val="none" w:sz="0" w:space="0" w:color="auto"/>
        <w:left w:val="none" w:sz="0" w:space="0" w:color="auto"/>
        <w:bottom w:val="none" w:sz="0" w:space="0" w:color="auto"/>
        <w:right w:val="none" w:sz="0" w:space="0" w:color="auto"/>
      </w:divBdr>
    </w:div>
    <w:div w:id="213328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istio.io/docs/concepts/policies-and-telemetry/" TargetMode="External"/><Relationship Id="rId26" Type="http://schemas.openxmlformats.org/officeDocument/2006/relationships/hyperlink" Target="https://istio.io/docs/tasks/security/mtls-migration/" TargetMode="External"/><Relationship Id="rId39" Type="http://schemas.openxmlformats.org/officeDocument/2006/relationships/image" Target="media/image5.png"/><Relationship Id="rId21" Type="http://schemas.openxmlformats.org/officeDocument/2006/relationships/hyperlink" Target="https://istio.io/docs/concepts/traffic-management/" TargetMode="External"/><Relationship Id="rId34" Type="http://schemas.openxmlformats.org/officeDocument/2006/relationships/hyperlink" Target="https://istio.io/docs/reference/commands/istioctl/" TargetMode="External"/><Relationship Id="rId42" Type="http://schemas.openxmlformats.org/officeDocument/2006/relationships/image" Target="media/image8.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stio.io/docs/concepts/policies-and-telemetry/" TargetMode="External"/><Relationship Id="rId29" Type="http://schemas.openxmlformats.org/officeDocument/2006/relationships/image" Target="media/image2.png"/><Relationship Id="rId11" Type="http://schemas.openxmlformats.org/officeDocument/2006/relationships/hyperlink" Target="https://istio.io/docs/concepts/policies-and-telemetry/" TargetMode="External"/><Relationship Id="rId24" Type="http://schemas.openxmlformats.org/officeDocument/2006/relationships/hyperlink" Target="https://istio.io/docs/concepts/security/" TargetMode="External"/><Relationship Id="rId32" Type="http://schemas.openxmlformats.org/officeDocument/2006/relationships/hyperlink" Target="https://raw.githubusercontent.com/istio/istio/release-1.1/samples/bookinfo/platform/kube/bookinfo.yaml" TargetMode="External"/><Relationship Id="rId37" Type="http://schemas.openxmlformats.org/officeDocument/2006/relationships/hyperlink" Target="https://raw.githubusercontent.com/istio/istio/release-1.1/samples/bookinfo/networking/destination-rule-all-mtls.yaml" TargetMode="External"/><Relationship Id="rId40" Type="http://schemas.openxmlformats.org/officeDocument/2006/relationships/image" Target="media/image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istio.io/docs/concepts/policies-and-telemetry/" TargetMode="External"/><Relationship Id="rId23" Type="http://schemas.openxmlformats.org/officeDocument/2006/relationships/hyperlink" Target="https://istio.io/docs/concepts/security/" TargetMode="External"/><Relationship Id="rId28" Type="http://schemas.openxmlformats.org/officeDocument/2006/relationships/hyperlink" Target="https://istio.io/docs/concepts/security/" TargetMode="External"/><Relationship Id="rId36" Type="http://schemas.openxmlformats.org/officeDocument/2006/relationships/hyperlink" Target="https://raw.githubusercontent.com/istio/istio/release-1.1/samples/bookinfo/networking/destination-rule-all.yaml" TargetMode="External"/><Relationship Id="rId49" Type="http://schemas.openxmlformats.org/officeDocument/2006/relationships/fontTable" Target="fontTable.xml"/><Relationship Id="rId10" Type="http://schemas.openxmlformats.org/officeDocument/2006/relationships/hyperlink" Target="https://www.envoyproxy.io/" TargetMode="External"/><Relationship Id="rId19" Type="http://schemas.openxmlformats.org/officeDocument/2006/relationships/hyperlink" Target="https://istio.io/docs/concepts/policies-and-telemetry/" TargetMode="External"/><Relationship Id="rId31" Type="http://schemas.openxmlformats.org/officeDocument/2006/relationships/hyperlink" Target="https://istio.io/docs/setup/kubernetes/additional-setup/sidecar-injection/" TargetMode="Externa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stio.io/docs/tasks/telemetry/distributed-tracing/overview/" TargetMode="External"/><Relationship Id="rId14" Type="http://schemas.openxmlformats.org/officeDocument/2006/relationships/hyperlink" Target="https://envoyproxy.github.io/envoy/" TargetMode="External"/><Relationship Id="rId22" Type="http://schemas.openxmlformats.org/officeDocument/2006/relationships/hyperlink" Target="https://github.com/envoyproxy/data-plane-api" TargetMode="External"/><Relationship Id="rId27" Type="http://schemas.openxmlformats.org/officeDocument/2006/relationships/hyperlink" Target="https://istio.io/docs/concepts/security/" TargetMode="External"/><Relationship Id="rId30" Type="http://schemas.openxmlformats.org/officeDocument/2006/relationships/image" Target="media/image3.png"/><Relationship Id="rId35" Type="http://schemas.openxmlformats.org/officeDocument/2006/relationships/hyperlink" Target="https://raw.githubusercontent.com/istio/istio/release-1.1/samples/bookinfo/networking/bookinfo-gateway.yaml" TargetMode="External"/><Relationship Id="rId43" Type="http://schemas.openxmlformats.org/officeDocument/2006/relationships/image" Target="media/image9.png"/><Relationship Id="rId48" Type="http://schemas.openxmlformats.org/officeDocument/2006/relationships/header" Target="header3.xml"/><Relationship Id="rId8" Type="http://schemas.openxmlformats.org/officeDocument/2006/relationships/hyperlink" Target="mailto:zippyops@gmail.com" TargetMode="External"/><Relationship Id="rId3" Type="http://schemas.openxmlformats.org/officeDocument/2006/relationships/styles" Target="styles.xml"/><Relationship Id="rId12" Type="http://schemas.openxmlformats.org/officeDocument/2006/relationships/hyperlink" Target="https://istio.io/docs/concepts/what-is-istio/arch.svg" TargetMode="External"/><Relationship Id="rId17" Type="http://schemas.openxmlformats.org/officeDocument/2006/relationships/hyperlink" Target="https://istio.io/docs/concepts/what-is-istio/" TargetMode="External"/><Relationship Id="rId25" Type="http://schemas.openxmlformats.org/officeDocument/2006/relationships/hyperlink" Target="https://kubernetes.io/docs/concepts/extend-kubernetes/api-extension/custom-resources/" TargetMode="External"/><Relationship Id="rId33" Type="http://schemas.openxmlformats.org/officeDocument/2006/relationships/hyperlink" Target="https://istio.io/docs/setup/kubernetes/additional-setup/sidecar-injection/" TargetMode="External"/><Relationship Id="rId38" Type="http://schemas.openxmlformats.org/officeDocument/2006/relationships/image" Target="media/image4.png"/><Relationship Id="rId46" Type="http://schemas.openxmlformats.org/officeDocument/2006/relationships/header" Target="header2.xml"/><Relationship Id="rId20" Type="http://schemas.openxmlformats.org/officeDocument/2006/relationships/hyperlink" Target="https://istio.io/docs/concepts/policies-and-telemetry/"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430B9-442C-40A0-96E7-8C6B1D4A2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549</TotalTime>
  <Pages>19</Pages>
  <Words>4939</Words>
  <Characters>28156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33029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sathish babu</dc:creator>
  <cp:keywords/>
  <dc:description/>
  <cp:lastModifiedBy>zippyops</cp:lastModifiedBy>
  <cp:revision>17</cp:revision>
  <dcterms:created xsi:type="dcterms:W3CDTF">2019-03-19T11:38:00Z</dcterms:created>
  <dcterms:modified xsi:type="dcterms:W3CDTF">2019-03-26T12:34:00Z</dcterms:modified>
  <cp:contentStatus/>
</cp:coreProperties>
</file>