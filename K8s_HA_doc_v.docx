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75F409" w14:textId="77777777" w:rsidR="000B035A" w:rsidRPr="00DA78DC" w:rsidRDefault="000B035A" w:rsidP="00C00C8C">
      <w:pPr>
        <w:pStyle w:val="Title"/>
        <w:jc w:val="center"/>
        <w:rPr>
          <w:rFonts w:cs="Calibri"/>
          <w:sz w:val="24"/>
          <w:szCs w:val="24"/>
        </w:rPr>
      </w:pPr>
    </w:p>
    <w:p w14:paraId="161FCCFF" w14:textId="77777777" w:rsidR="004C7D65" w:rsidRPr="00DA78DC" w:rsidRDefault="004C7D65" w:rsidP="00C00C8C">
      <w:pPr>
        <w:pStyle w:val="Title"/>
        <w:jc w:val="center"/>
        <w:rPr>
          <w:rFonts w:cs="Calibri"/>
          <w:sz w:val="24"/>
          <w:szCs w:val="24"/>
        </w:rPr>
      </w:pPr>
    </w:p>
    <w:p w14:paraId="5D08104D" w14:textId="77777777" w:rsidR="005225D7" w:rsidRPr="00DA78DC" w:rsidRDefault="005225D7" w:rsidP="00F353DC">
      <w:pPr>
        <w:pStyle w:val="Title"/>
        <w:ind w:left="3600" w:right="-1170"/>
        <w:jc w:val="center"/>
        <w:rPr>
          <w:rFonts w:cs="Calibri"/>
          <w:b/>
          <w:sz w:val="24"/>
          <w:szCs w:val="24"/>
        </w:rPr>
      </w:pPr>
    </w:p>
    <w:p w14:paraId="1966469F" w14:textId="77777777" w:rsidR="005225D7" w:rsidRPr="00DA78DC" w:rsidRDefault="005225D7" w:rsidP="00F353DC">
      <w:pPr>
        <w:pStyle w:val="Title"/>
        <w:ind w:left="3600" w:right="-1170"/>
        <w:jc w:val="center"/>
        <w:rPr>
          <w:rFonts w:cs="Calibri"/>
          <w:b/>
          <w:sz w:val="24"/>
          <w:szCs w:val="24"/>
        </w:rPr>
      </w:pPr>
    </w:p>
    <w:p w14:paraId="03B003C7" w14:textId="77777777" w:rsidR="005225D7" w:rsidRPr="00DA78DC" w:rsidRDefault="005225D7" w:rsidP="00F353DC">
      <w:pPr>
        <w:pStyle w:val="Title"/>
        <w:ind w:left="3600" w:right="-1170"/>
        <w:jc w:val="center"/>
        <w:rPr>
          <w:rFonts w:cs="Calibri"/>
          <w:b/>
          <w:sz w:val="24"/>
          <w:szCs w:val="24"/>
        </w:rPr>
      </w:pPr>
    </w:p>
    <w:p w14:paraId="128D9DBF" w14:textId="77777777" w:rsidR="005225D7" w:rsidRPr="00DA78DC" w:rsidRDefault="005225D7" w:rsidP="00F353DC">
      <w:pPr>
        <w:pStyle w:val="Title"/>
        <w:ind w:left="3600" w:right="-1170"/>
        <w:jc w:val="center"/>
        <w:rPr>
          <w:rFonts w:cs="Calibri"/>
          <w:b/>
          <w:sz w:val="24"/>
          <w:szCs w:val="24"/>
        </w:rPr>
      </w:pPr>
    </w:p>
    <w:p w14:paraId="5DE9618E" w14:textId="77777777" w:rsidR="005225D7" w:rsidRPr="00DA78DC" w:rsidRDefault="005225D7" w:rsidP="00F353DC">
      <w:pPr>
        <w:pStyle w:val="Title"/>
        <w:ind w:left="3600" w:right="-1170"/>
        <w:jc w:val="center"/>
        <w:rPr>
          <w:rFonts w:cs="Calibri"/>
          <w:b/>
          <w:sz w:val="24"/>
          <w:szCs w:val="24"/>
        </w:rPr>
      </w:pPr>
    </w:p>
    <w:p w14:paraId="4E14138E" w14:textId="77777777" w:rsidR="00DE0677" w:rsidRPr="00DA78DC" w:rsidRDefault="00DE0677" w:rsidP="00F353DC">
      <w:pPr>
        <w:pStyle w:val="Title"/>
        <w:ind w:left="3600" w:right="-1170"/>
        <w:jc w:val="center"/>
        <w:rPr>
          <w:rFonts w:cs="Calibri"/>
          <w:b/>
          <w:sz w:val="24"/>
          <w:szCs w:val="24"/>
        </w:rPr>
      </w:pPr>
    </w:p>
    <w:p w14:paraId="523EE5C5" w14:textId="77777777" w:rsidR="00DE0677" w:rsidRPr="00DA78DC" w:rsidRDefault="00DE0677" w:rsidP="00F353DC">
      <w:pPr>
        <w:pStyle w:val="Title"/>
        <w:ind w:left="3600" w:right="-1170"/>
        <w:jc w:val="center"/>
        <w:rPr>
          <w:rFonts w:cs="Calibri"/>
          <w:b/>
          <w:sz w:val="24"/>
          <w:szCs w:val="24"/>
        </w:rPr>
      </w:pPr>
    </w:p>
    <w:p w14:paraId="24F60A73" w14:textId="77777777" w:rsidR="00DE0677" w:rsidRPr="00DA78DC" w:rsidRDefault="00DE0677" w:rsidP="00F353DC">
      <w:pPr>
        <w:pStyle w:val="Title"/>
        <w:ind w:left="3600" w:right="-1170"/>
        <w:jc w:val="center"/>
        <w:rPr>
          <w:rFonts w:cs="Calibri"/>
          <w:b/>
          <w:sz w:val="24"/>
          <w:szCs w:val="24"/>
        </w:rPr>
      </w:pPr>
    </w:p>
    <w:p w14:paraId="0A7B5433" w14:textId="77777777" w:rsidR="00DE0677" w:rsidRPr="00DA78DC" w:rsidRDefault="00DE0677" w:rsidP="00F353DC">
      <w:pPr>
        <w:pStyle w:val="Title"/>
        <w:ind w:left="3600" w:right="-1170"/>
        <w:jc w:val="center"/>
        <w:rPr>
          <w:rFonts w:cs="Calibri"/>
          <w:b/>
          <w:sz w:val="24"/>
          <w:szCs w:val="24"/>
        </w:rPr>
      </w:pPr>
    </w:p>
    <w:p w14:paraId="688DF8BA" w14:textId="77777777" w:rsidR="00DE0677" w:rsidRPr="00DA78DC" w:rsidRDefault="00DE0677" w:rsidP="00F353DC">
      <w:pPr>
        <w:pStyle w:val="Title"/>
        <w:ind w:left="3600" w:right="-1170"/>
        <w:jc w:val="center"/>
        <w:rPr>
          <w:rFonts w:cs="Calibri"/>
          <w:b/>
          <w:sz w:val="24"/>
          <w:szCs w:val="24"/>
        </w:rPr>
      </w:pPr>
    </w:p>
    <w:p w14:paraId="74F02F2D" w14:textId="77777777" w:rsidR="00DE0677" w:rsidRPr="00DA78DC" w:rsidRDefault="00DE0677" w:rsidP="00F353DC">
      <w:pPr>
        <w:pStyle w:val="Title"/>
        <w:ind w:left="3600" w:right="-1170"/>
        <w:jc w:val="center"/>
        <w:rPr>
          <w:rFonts w:cs="Calibri"/>
          <w:b/>
          <w:sz w:val="24"/>
          <w:szCs w:val="24"/>
        </w:rPr>
      </w:pPr>
    </w:p>
    <w:p w14:paraId="0FE18CFA" w14:textId="77777777" w:rsidR="00DE0677" w:rsidRPr="00DA78DC" w:rsidRDefault="00DE0677" w:rsidP="00F353DC">
      <w:pPr>
        <w:pStyle w:val="Title"/>
        <w:ind w:left="3600" w:right="-1170"/>
        <w:jc w:val="center"/>
        <w:rPr>
          <w:rFonts w:cs="Calibri"/>
          <w:b/>
          <w:sz w:val="24"/>
          <w:szCs w:val="24"/>
        </w:rPr>
      </w:pPr>
    </w:p>
    <w:p w14:paraId="76DF645D" w14:textId="15E95442" w:rsidR="009333B0" w:rsidRDefault="003731A6" w:rsidP="003731A6">
      <w:pPr>
        <w:pStyle w:val="Title"/>
        <w:tabs>
          <w:tab w:val="left" w:pos="3171"/>
          <w:tab w:val="center" w:pos="5787"/>
        </w:tabs>
        <w:ind w:left="0"/>
        <w:rPr>
          <w:rFonts w:cs="Calibri"/>
          <w:b/>
          <w:sz w:val="48"/>
          <w:szCs w:val="24"/>
        </w:rPr>
      </w:pPr>
      <w:r>
        <w:rPr>
          <w:rFonts w:cs="Calibri"/>
          <w:b/>
          <w:sz w:val="48"/>
          <w:szCs w:val="24"/>
        </w:rPr>
        <w:t xml:space="preserve">         </w:t>
      </w:r>
      <w:r w:rsidR="009333B0">
        <w:rPr>
          <w:rFonts w:cs="Calibri"/>
          <w:b/>
          <w:sz w:val="48"/>
          <w:szCs w:val="24"/>
        </w:rPr>
        <w:t xml:space="preserve">              </w:t>
      </w:r>
      <w:r>
        <w:rPr>
          <w:rFonts w:cs="Calibri"/>
          <w:b/>
          <w:sz w:val="48"/>
          <w:szCs w:val="24"/>
        </w:rPr>
        <w:t xml:space="preserve">K8s </w:t>
      </w:r>
      <w:proofErr w:type="spellStart"/>
      <w:r>
        <w:rPr>
          <w:rFonts w:cs="Calibri"/>
          <w:b/>
          <w:sz w:val="48"/>
          <w:szCs w:val="24"/>
        </w:rPr>
        <w:t>HighAvailablity</w:t>
      </w:r>
      <w:proofErr w:type="spellEnd"/>
      <w:r>
        <w:rPr>
          <w:rFonts w:cs="Calibri"/>
          <w:b/>
          <w:sz w:val="48"/>
          <w:szCs w:val="24"/>
        </w:rPr>
        <w:t xml:space="preserve"> </w:t>
      </w:r>
      <w:r w:rsidR="009333B0">
        <w:rPr>
          <w:rFonts w:cs="Calibri"/>
          <w:b/>
          <w:sz w:val="48"/>
          <w:szCs w:val="24"/>
        </w:rPr>
        <w:t xml:space="preserve">                                                                                         </w:t>
      </w:r>
    </w:p>
    <w:p w14:paraId="1B934051" w14:textId="725B2722" w:rsidR="003731A6" w:rsidRPr="00DA78DC" w:rsidRDefault="009333B0" w:rsidP="009333B0">
      <w:pPr>
        <w:pStyle w:val="Title"/>
        <w:tabs>
          <w:tab w:val="left" w:pos="3171"/>
          <w:tab w:val="center" w:pos="5787"/>
        </w:tabs>
        <w:ind w:left="465"/>
        <w:rPr>
          <w:rFonts w:cs="Calibri"/>
          <w:b/>
          <w:sz w:val="48"/>
          <w:szCs w:val="24"/>
        </w:rPr>
      </w:pPr>
      <w:r>
        <w:rPr>
          <w:rFonts w:cs="Calibri"/>
          <w:b/>
          <w:sz w:val="48"/>
          <w:szCs w:val="24"/>
        </w:rPr>
        <w:t xml:space="preserve">                   - </w:t>
      </w:r>
      <w:proofErr w:type="gramStart"/>
      <w:r w:rsidR="003731A6">
        <w:rPr>
          <w:rFonts w:cs="Calibri"/>
          <w:b/>
          <w:sz w:val="48"/>
          <w:szCs w:val="24"/>
        </w:rPr>
        <w:t>with</w:t>
      </w:r>
      <w:proofErr w:type="gramEnd"/>
      <w:r w:rsidR="003731A6">
        <w:rPr>
          <w:rFonts w:cs="Calibri"/>
          <w:b/>
          <w:sz w:val="48"/>
          <w:szCs w:val="24"/>
        </w:rPr>
        <w:t xml:space="preserve"> </w:t>
      </w:r>
      <w:proofErr w:type="spellStart"/>
      <w:r w:rsidR="003731A6">
        <w:rPr>
          <w:rFonts w:cs="Calibri"/>
          <w:b/>
          <w:sz w:val="48"/>
          <w:szCs w:val="24"/>
        </w:rPr>
        <w:t>metalLB</w:t>
      </w:r>
      <w:proofErr w:type="spellEnd"/>
      <w:r w:rsidR="003731A6">
        <w:rPr>
          <w:rFonts w:cs="Calibri"/>
          <w:b/>
          <w:sz w:val="48"/>
          <w:szCs w:val="24"/>
        </w:rPr>
        <w:t xml:space="preserve"> and NFS persistent volume</w:t>
      </w:r>
    </w:p>
    <w:p w14:paraId="512BCA2E" w14:textId="77777777" w:rsidR="00DE0677" w:rsidRPr="00DA78DC" w:rsidRDefault="00DE0677" w:rsidP="00DE0677">
      <w:pPr>
        <w:pStyle w:val="Title"/>
        <w:ind w:left="0" w:right="-1170"/>
        <w:rPr>
          <w:rFonts w:cs="Calibri"/>
          <w:b/>
          <w:sz w:val="24"/>
          <w:szCs w:val="24"/>
        </w:rPr>
      </w:pPr>
    </w:p>
    <w:p w14:paraId="27B773DC" w14:textId="77777777" w:rsidR="00DE0677" w:rsidRPr="00DA78DC" w:rsidRDefault="00DE0677" w:rsidP="00F353DC">
      <w:pPr>
        <w:pStyle w:val="Title"/>
        <w:ind w:left="3600" w:right="-1170"/>
        <w:jc w:val="center"/>
        <w:rPr>
          <w:rFonts w:cs="Calibri"/>
          <w:b/>
          <w:sz w:val="24"/>
          <w:szCs w:val="24"/>
        </w:rPr>
      </w:pPr>
    </w:p>
    <w:p w14:paraId="5D507520" w14:textId="43E70CE5" w:rsidR="009B0674" w:rsidRPr="00DA78DC" w:rsidRDefault="000B035A" w:rsidP="00F353DC">
      <w:pPr>
        <w:pStyle w:val="Title"/>
        <w:ind w:left="3600" w:right="-1170"/>
        <w:jc w:val="center"/>
        <w:rPr>
          <w:rFonts w:cs="Calibri"/>
          <w:b/>
          <w:sz w:val="36"/>
          <w:szCs w:val="24"/>
        </w:rPr>
      </w:pPr>
      <w:bookmarkStart w:id="0" w:name="_Hlk532304961"/>
      <w:bookmarkStart w:id="1" w:name="_Hlk532304838"/>
      <w:r w:rsidRPr="00DA78DC">
        <w:rPr>
          <w:rFonts w:cs="Calibri"/>
          <w:b/>
          <w:sz w:val="36"/>
          <w:szCs w:val="24"/>
        </w:rPr>
        <w:t>www.zippyops.com</w:t>
      </w:r>
    </w:p>
    <w:bookmarkEnd w:id="0"/>
    <w:p w14:paraId="72AA4615" w14:textId="77777777" w:rsidR="000B035A" w:rsidRPr="00DA78DC" w:rsidRDefault="000B035A" w:rsidP="00F353DC">
      <w:pPr>
        <w:pStyle w:val="Title"/>
        <w:ind w:left="3600" w:right="-1170"/>
        <w:jc w:val="center"/>
        <w:rPr>
          <w:rStyle w:val="Hyperlink"/>
          <w:rFonts w:cs="Calibri"/>
          <w:color w:val="auto"/>
          <w:sz w:val="32"/>
          <w:szCs w:val="24"/>
          <w:u w:val="none"/>
        </w:rPr>
      </w:pPr>
      <w:r w:rsidRPr="00DA78DC">
        <w:rPr>
          <w:rStyle w:val="Hyperlink"/>
          <w:rFonts w:cs="Calibri"/>
          <w:color w:val="auto"/>
          <w:sz w:val="32"/>
          <w:szCs w:val="24"/>
          <w:u w:val="none"/>
        </w:rPr>
        <w:t xml:space="preserve">172-172, 5th floor Old </w:t>
      </w:r>
      <w:proofErr w:type="spellStart"/>
      <w:r w:rsidRPr="00DA78DC">
        <w:rPr>
          <w:rStyle w:val="Hyperlink"/>
          <w:rFonts w:cs="Calibri"/>
          <w:color w:val="auto"/>
          <w:sz w:val="32"/>
          <w:szCs w:val="24"/>
          <w:u w:val="none"/>
        </w:rPr>
        <w:t>Mahabalipuram</w:t>
      </w:r>
      <w:proofErr w:type="spellEnd"/>
      <w:r w:rsidRPr="00DA78DC">
        <w:rPr>
          <w:rStyle w:val="Hyperlink"/>
          <w:rFonts w:cs="Calibri"/>
          <w:color w:val="auto"/>
          <w:sz w:val="32"/>
          <w:szCs w:val="24"/>
          <w:u w:val="none"/>
        </w:rPr>
        <w:t xml:space="preserve"> Road</w:t>
      </w:r>
    </w:p>
    <w:p w14:paraId="094F7E55" w14:textId="77777777" w:rsidR="000B035A" w:rsidRPr="00DA78DC" w:rsidRDefault="000B035A" w:rsidP="004C7D65">
      <w:pPr>
        <w:pStyle w:val="Title"/>
        <w:ind w:left="3600" w:right="-1170"/>
        <w:jc w:val="center"/>
        <w:rPr>
          <w:rFonts w:cs="Calibri"/>
          <w:sz w:val="32"/>
          <w:szCs w:val="24"/>
        </w:rPr>
      </w:pPr>
      <w:r w:rsidRPr="00DA78DC">
        <w:rPr>
          <w:rStyle w:val="Hyperlink"/>
          <w:rFonts w:cs="Calibri"/>
          <w:color w:val="auto"/>
          <w:sz w:val="32"/>
          <w:szCs w:val="24"/>
          <w:u w:val="none"/>
        </w:rPr>
        <w:t>(Above Axis Bank-PTC Bus Stop)</w:t>
      </w:r>
      <w:r w:rsidRPr="00DA78DC">
        <w:rPr>
          <w:rStyle w:val="Hyperlink"/>
          <w:rFonts w:cs="Calibri"/>
          <w:color w:val="auto"/>
          <w:sz w:val="32"/>
          <w:szCs w:val="24"/>
          <w:u w:val="none"/>
        </w:rPr>
        <w:br/>
      </w:r>
      <w:proofErr w:type="spellStart"/>
      <w:r w:rsidRPr="00DA78DC">
        <w:rPr>
          <w:rStyle w:val="Hyperlink"/>
          <w:rFonts w:cs="Calibri"/>
          <w:color w:val="auto"/>
          <w:sz w:val="32"/>
          <w:szCs w:val="24"/>
          <w:u w:val="none"/>
        </w:rPr>
        <w:t>Thuraipakkam</w:t>
      </w:r>
      <w:proofErr w:type="spellEnd"/>
      <w:r w:rsidRPr="00DA78DC">
        <w:rPr>
          <w:rStyle w:val="Hyperlink"/>
          <w:rFonts w:cs="Calibri"/>
          <w:color w:val="auto"/>
          <w:sz w:val="32"/>
          <w:szCs w:val="24"/>
          <w:u w:val="none"/>
        </w:rPr>
        <w:br/>
        <w:t>Chennai 600097</w:t>
      </w:r>
    </w:p>
    <w:p w14:paraId="49AE292B" w14:textId="77777777" w:rsidR="000B035A" w:rsidRPr="00DA78DC" w:rsidRDefault="000B035A" w:rsidP="00F353DC">
      <w:pPr>
        <w:pStyle w:val="Title"/>
        <w:ind w:left="3600" w:right="-1170"/>
        <w:jc w:val="center"/>
        <w:rPr>
          <w:rFonts w:cs="Calibri"/>
          <w:sz w:val="32"/>
          <w:szCs w:val="24"/>
        </w:rPr>
      </w:pPr>
      <w:r w:rsidRPr="00DA78DC">
        <w:rPr>
          <w:rFonts w:cs="Calibri"/>
          <w:sz w:val="32"/>
          <w:szCs w:val="24"/>
        </w:rPr>
        <w:sym w:font="Wingdings" w:char="F02A"/>
      </w:r>
      <w:hyperlink r:id="rId8" w:history="1">
        <w:r w:rsidRPr="00DA78DC">
          <w:rPr>
            <w:rFonts w:cs="Calibri"/>
            <w:sz w:val="32"/>
            <w:szCs w:val="24"/>
          </w:rPr>
          <w:t>zippyops@gmail.com</w:t>
        </w:r>
      </w:hyperlink>
    </w:p>
    <w:p w14:paraId="69509886" w14:textId="0BEBCA5A" w:rsidR="002B6296" w:rsidRPr="00DE350C" w:rsidRDefault="000B035A" w:rsidP="00DE350C">
      <w:pPr>
        <w:pStyle w:val="Title"/>
        <w:ind w:left="3600" w:right="-1170"/>
        <w:jc w:val="center"/>
        <w:rPr>
          <w:rFonts w:cs="Calibri"/>
          <w:sz w:val="32"/>
          <w:szCs w:val="24"/>
        </w:rPr>
      </w:pPr>
      <w:r w:rsidRPr="00DA78DC">
        <w:rPr>
          <w:rFonts w:cs="Calibri"/>
          <w:sz w:val="32"/>
          <w:szCs w:val="24"/>
        </w:rPr>
        <w:sym w:font="Wingdings" w:char="F029"/>
      </w:r>
      <w:r w:rsidRPr="00DA78DC">
        <w:rPr>
          <w:rFonts w:cs="Calibri"/>
          <w:sz w:val="32"/>
          <w:szCs w:val="24"/>
        </w:rPr>
        <w:t>+91 7010585768</w:t>
      </w:r>
      <w:bookmarkEnd w:id="1"/>
    </w:p>
    <w:p w14:paraId="732F5F5F" w14:textId="6D44BE22" w:rsidR="002B6296" w:rsidRPr="00567AD0" w:rsidRDefault="002B6296" w:rsidP="00567AD0">
      <w:proofErr w:type="spellStart"/>
      <w:r w:rsidRPr="00567AD0">
        <w:lastRenderedPageBreak/>
        <w:t>Kubeadm</w:t>
      </w:r>
      <w:proofErr w:type="spellEnd"/>
      <w:r w:rsidRPr="00567AD0">
        <w:t xml:space="preserve"> is a tool which is part of the </w:t>
      </w:r>
      <w:proofErr w:type="spellStart"/>
      <w:r w:rsidRPr="00567AD0">
        <w:t>Kubernetes</w:t>
      </w:r>
      <w:proofErr w:type="spellEnd"/>
      <w:r w:rsidRPr="00567AD0">
        <w:t xml:space="preserve"> project. It is designed to help with the deployment of </w:t>
      </w:r>
      <w:proofErr w:type="spellStart"/>
      <w:r w:rsidRPr="00567AD0">
        <w:t>Kubernetes</w:t>
      </w:r>
      <w:proofErr w:type="spellEnd"/>
      <w:r w:rsidRPr="00567AD0">
        <w:t>. It is currently a work in progress and it has some limitations. One of these limitations is that it doesn't support multi-master (high availability) configuration. This tutorial will go through the steps allowing to work around this limitation.</w:t>
      </w:r>
    </w:p>
    <w:p w14:paraId="5F5EC32E" w14:textId="360808C2" w:rsidR="002B6296" w:rsidRPr="002B6296" w:rsidRDefault="00D85E0C" w:rsidP="002B6296">
      <w:pPr>
        <w:rPr>
          <w:szCs w:val="24"/>
        </w:rPr>
      </w:pPr>
      <w:r w:rsidRPr="002B6296">
        <w:rPr>
          <w:rFonts w:cs="Calibri"/>
          <w:szCs w:val="24"/>
        </w:rPr>
        <w:t xml:space="preserve">In this Lab we are going to </w:t>
      </w:r>
      <w:r w:rsidR="002B6296" w:rsidRPr="002B6296">
        <w:rPr>
          <w:szCs w:val="24"/>
        </w:rPr>
        <w:t xml:space="preserve">Install and configure a multi-master </w:t>
      </w:r>
      <w:proofErr w:type="spellStart"/>
      <w:r w:rsidR="002B6296" w:rsidRPr="002B6296">
        <w:rPr>
          <w:szCs w:val="24"/>
        </w:rPr>
        <w:t>Kubernetes</w:t>
      </w:r>
      <w:proofErr w:type="spellEnd"/>
      <w:r w:rsidR="002B6296" w:rsidRPr="002B6296">
        <w:rPr>
          <w:szCs w:val="24"/>
        </w:rPr>
        <w:t xml:space="preserve"> cluster with </w:t>
      </w:r>
      <w:proofErr w:type="spellStart"/>
      <w:r w:rsidR="002B6296" w:rsidRPr="002B6296">
        <w:rPr>
          <w:szCs w:val="24"/>
        </w:rPr>
        <w:t>kubeadm</w:t>
      </w:r>
      <w:proofErr w:type="spellEnd"/>
      <w:r w:rsidR="00567AD0">
        <w:rPr>
          <w:szCs w:val="24"/>
        </w:rPr>
        <w:t>.</w:t>
      </w:r>
    </w:p>
    <w:p w14:paraId="175B6F06" w14:textId="77777777" w:rsidR="00567AD0" w:rsidRPr="002F54D7" w:rsidRDefault="00567AD0" w:rsidP="00567AD0">
      <w:pPr>
        <w:pStyle w:val="Heading1"/>
      </w:pPr>
      <w:r w:rsidRPr="002F54D7">
        <w:t>Prerequisites</w:t>
      </w:r>
    </w:p>
    <w:p w14:paraId="22B7FE4D" w14:textId="07A39942" w:rsidR="00567AD0" w:rsidRDefault="00567AD0" w:rsidP="00567AD0">
      <w:r w:rsidRPr="00567AD0">
        <w:t>For this lab, we will use a standard Ubuntu 16.04 installation as a base image for the seven machines needed. The machines will all be configured on the same network, this network needs to have access to the Internet.</w:t>
      </w:r>
    </w:p>
    <w:p w14:paraId="1686F6F8" w14:textId="07C53C6F" w:rsidR="00567AD0" w:rsidRPr="00567AD0" w:rsidRDefault="00567AD0" w:rsidP="00567AD0">
      <w:r w:rsidRPr="00567AD0">
        <w:t xml:space="preserve">The first machine needed is the machine on which the </w:t>
      </w:r>
      <w:proofErr w:type="spellStart"/>
      <w:r w:rsidRPr="00567AD0">
        <w:t>HAProxy</w:t>
      </w:r>
      <w:proofErr w:type="spellEnd"/>
      <w:r w:rsidRPr="00567AD0">
        <w:t xml:space="preserve"> load balancer will be installed. W</w:t>
      </w:r>
      <w:r>
        <w:t>e</w:t>
      </w:r>
      <w:r w:rsidR="00607488">
        <w:t xml:space="preserve"> will assign the IP 192.168.1.93</w:t>
      </w:r>
      <w:r w:rsidRPr="00567AD0">
        <w:t xml:space="preserve"> to this machine.</w:t>
      </w:r>
    </w:p>
    <w:p w14:paraId="0078DF01" w14:textId="5976118B" w:rsidR="00567AD0" w:rsidRDefault="00567AD0" w:rsidP="00567AD0">
      <w:r w:rsidRPr="00567AD0">
        <w:t xml:space="preserve">We also need three </w:t>
      </w:r>
      <w:proofErr w:type="spellStart"/>
      <w:r w:rsidRPr="00567AD0">
        <w:t>Kubernetes</w:t>
      </w:r>
      <w:proofErr w:type="spellEnd"/>
      <w:r w:rsidRPr="00567AD0">
        <w:t xml:space="preserve"> master nodes. These machines will have the IPs</w:t>
      </w:r>
      <w:r w:rsidR="00607488">
        <w:t>192.168.1.90, 192.168.1.91</w:t>
      </w:r>
      <w:r>
        <w:t>, and 19</w:t>
      </w:r>
      <w:r w:rsidR="00607488">
        <w:t>2.168.1.92</w:t>
      </w:r>
      <w:r w:rsidRPr="00567AD0">
        <w:t>.</w:t>
      </w:r>
    </w:p>
    <w:p w14:paraId="011D93E3" w14:textId="111FEFC2" w:rsidR="001E19B2" w:rsidRDefault="001E19B2" w:rsidP="001E19B2">
      <w:r w:rsidRPr="001E19B2">
        <w:t xml:space="preserve">Finally, we will also have three </w:t>
      </w:r>
      <w:proofErr w:type="spellStart"/>
      <w:r w:rsidRPr="001E19B2">
        <w:t>Kubernetes</w:t>
      </w:r>
      <w:proofErr w:type="spellEnd"/>
      <w:r w:rsidRPr="001E19B2">
        <w:t xml:space="preserve"> worker</w:t>
      </w:r>
      <w:r w:rsidR="00607488">
        <w:t xml:space="preserve"> nodes with the IPs 192.168.1.94, 192.168.1.95, and 192.168.1.96</w:t>
      </w:r>
      <w:r w:rsidRPr="001E19B2">
        <w:t>.</w:t>
      </w:r>
    </w:p>
    <w:p w14:paraId="113DA578" w14:textId="49E3B778" w:rsidR="00607488" w:rsidRDefault="00607488" w:rsidP="001E19B2">
      <w:r>
        <w:t xml:space="preserve">For this lab we are going to use three master (minimum three is need) embedded </w:t>
      </w:r>
      <w:proofErr w:type="spellStart"/>
      <w:r>
        <w:t>etcd</w:t>
      </w:r>
      <w:proofErr w:type="spellEnd"/>
      <w:r>
        <w:t xml:space="preserve"> and three worker nodes that will work fine.</w:t>
      </w:r>
    </w:p>
    <w:p w14:paraId="70FE7E44" w14:textId="7A006410" w:rsidR="001E19B2" w:rsidRDefault="001E19B2" w:rsidP="001E19B2">
      <w:r w:rsidRPr="001E19B2">
        <w:t>Use </w:t>
      </w:r>
      <w:r>
        <w:t xml:space="preserve">unique </w:t>
      </w:r>
      <w:r w:rsidRPr="001E19B2">
        <w:t xml:space="preserve">machine to generate all the </w:t>
      </w:r>
      <w:r>
        <w:t>necessary certificates</w:t>
      </w:r>
      <w:r w:rsidRPr="001E19B2">
        <w:t xml:space="preserve"> to manage the </w:t>
      </w:r>
      <w:proofErr w:type="spellStart"/>
      <w:r w:rsidRPr="001E19B2">
        <w:t>Kubernetes</w:t>
      </w:r>
      <w:proofErr w:type="spellEnd"/>
      <w:r w:rsidRPr="001E19B2">
        <w:t xml:space="preserve"> cluster. If </w:t>
      </w:r>
      <w:r>
        <w:t xml:space="preserve">you don't have machine </w:t>
      </w:r>
      <w:r w:rsidRPr="001E19B2">
        <w:t xml:space="preserve">you can use the </w:t>
      </w:r>
      <w:proofErr w:type="spellStart"/>
      <w:r w:rsidRPr="001E19B2">
        <w:t>HAProxy</w:t>
      </w:r>
      <w:proofErr w:type="spellEnd"/>
      <w:r w:rsidRPr="001E19B2">
        <w:t xml:space="preserve"> machine to do the same thing.</w:t>
      </w:r>
    </w:p>
    <w:p w14:paraId="6E6DADAF" w14:textId="00AD043F" w:rsidR="00954258" w:rsidRPr="00B921AD" w:rsidRDefault="00954258" w:rsidP="00954258">
      <w:pPr>
        <w:pStyle w:val="Heading2"/>
        <w:rPr>
          <w:b w:val="0"/>
        </w:rPr>
      </w:pPr>
      <w:r w:rsidRPr="00B921AD">
        <w:rPr>
          <w:b w:val="0"/>
        </w:rPr>
        <w:t>System requirments</w:t>
      </w:r>
    </w:p>
    <w:p w14:paraId="08888722" w14:textId="31C9E97A" w:rsidR="00954258" w:rsidRDefault="00954258" w:rsidP="00954258">
      <w:pPr>
        <w:pStyle w:val="ListParagraph"/>
        <w:numPr>
          <w:ilvl w:val="0"/>
          <w:numId w:val="20"/>
        </w:numPr>
      </w:pPr>
      <w:r>
        <w:t>3-Master =&gt; 2 CPU , 2GB RAM</w:t>
      </w:r>
    </w:p>
    <w:p w14:paraId="2A0EB6D4" w14:textId="411904E7" w:rsidR="00954258" w:rsidRDefault="00954258" w:rsidP="00954258">
      <w:pPr>
        <w:pStyle w:val="ListParagraph"/>
        <w:numPr>
          <w:ilvl w:val="0"/>
          <w:numId w:val="20"/>
        </w:numPr>
      </w:pPr>
      <w:r>
        <w:t>3-Nodes =&gt; 1 CPU, 1GB RAM</w:t>
      </w:r>
    </w:p>
    <w:p w14:paraId="11889DC3" w14:textId="152EFFBB" w:rsidR="00954258" w:rsidRDefault="00954258" w:rsidP="00954258">
      <w:pPr>
        <w:pStyle w:val="ListParagraph"/>
        <w:numPr>
          <w:ilvl w:val="0"/>
          <w:numId w:val="20"/>
        </w:numPr>
      </w:pPr>
      <w:r>
        <w:t>1-Load balancer (node) =&gt; 1 CPU, 1GB RAM</w:t>
      </w:r>
    </w:p>
    <w:p w14:paraId="51D23D7C" w14:textId="060FD4E5" w:rsidR="00954258" w:rsidRPr="00954258" w:rsidRDefault="00954258" w:rsidP="00954258">
      <w:pPr>
        <w:pStyle w:val="ListParagraph"/>
        <w:numPr>
          <w:ilvl w:val="0"/>
          <w:numId w:val="20"/>
        </w:numPr>
      </w:pPr>
      <w:r>
        <w:t>1- NFS (node) =&gt; 1 CPU, 1 GB RAM</w:t>
      </w:r>
    </w:p>
    <w:p w14:paraId="01722C75" w14:textId="0CAD7865" w:rsidR="00567AD0" w:rsidRPr="002F54D7" w:rsidRDefault="00567AD0" w:rsidP="001E19B2">
      <w:pPr>
        <w:pStyle w:val="Heading1"/>
      </w:pPr>
      <w:r w:rsidRPr="002F54D7">
        <w:t>Installing HAProxy load balancer</w:t>
      </w:r>
    </w:p>
    <w:p w14:paraId="4415A025" w14:textId="77777777" w:rsidR="001E19B2" w:rsidRPr="00B921AD" w:rsidRDefault="001E19B2" w:rsidP="001E19B2">
      <w:pPr>
        <w:pStyle w:val="Heading2"/>
        <w:rPr>
          <w:b w:val="0"/>
          <w:sz w:val="44"/>
        </w:rPr>
      </w:pPr>
      <w:r w:rsidRPr="00B921AD">
        <w:rPr>
          <w:b w:val="0"/>
        </w:rPr>
        <w:t>Installing the client tools</w:t>
      </w:r>
    </w:p>
    <w:p w14:paraId="33722576" w14:textId="54D2C1E9" w:rsidR="00567AD0" w:rsidRPr="001E19B2" w:rsidRDefault="001E19B2" w:rsidP="001E19B2">
      <w:r w:rsidRPr="001E19B2">
        <w:t xml:space="preserve">We will need two tools on the client machine: the Cloud Flare SSL tool to generate the different certificates, and the </w:t>
      </w:r>
      <w:proofErr w:type="spellStart"/>
      <w:r w:rsidRPr="001E19B2">
        <w:t>Kubernetes</w:t>
      </w:r>
      <w:proofErr w:type="spellEnd"/>
      <w:r w:rsidRPr="001E19B2">
        <w:t xml:space="preserve"> client, </w:t>
      </w:r>
      <w:proofErr w:type="spellStart"/>
      <w:r w:rsidRPr="001E19B2">
        <w:t>kubectl</w:t>
      </w:r>
      <w:proofErr w:type="spellEnd"/>
      <w:r w:rsidRPr="001E19B2">
        <w:t xml:space="preserve">, to manage the </w:t>
      </w:r>
      <w:proofErr w:type="spellStart"/>
      <w:r w:rsidRPr="001E19B2">
        <w:t>Kubernetes</w:t>
      </w:r>
      <w:proofErr w:type="spellEnd"/>
      <w:r w:rsidRPr="001E19B2">
        <w:t xml:space="preserve"> cluster.</w:t>
      </w:r>
    </w:p>
    <w:p w14:paraId="40474E8C" w14:textId="696253A6" w:rsidR="00567AD0" w:rsidRPr="00B921AD" w:rsidRDefault="001E19B2" w:rsidP="00B921AD">
      <w:pPr>
        <w:pStyle w:val="Heading2"/>
        <w:rPr>
          <w:b w:val="0"/>
        </w:rPr>
      </w:pPr>
      <w:r w:rsidRPr="00B921AD">
        <w:rPr>
          <w:b w:val="0"/>
        </w:rPr>
        <w:lastRenderedPageBreak/>
        <w:t>Installing cfssl</w:t>
      </w:r>
    </w:p>
    <w:p w14:paraId="0A9D1858" w14:textId="57B09115" w:rsidR="00567AD0" w:rsidRPr="001E19B2" w:rsidRDefault="001E19B2" w:rsidP="001E19B2">
      <w:r w:rsidRPr="001E19B2">
        <w:t xml:space="preserve"> Download the binaries.</w:t>
      </w:r>
    </w:p>
    <w:p w14:paraId="47BBA662" w14:textId="7FF486E3" w:rsidR="00567AD0" w:rsidRPr="001E19B2" w:rsidRDefault="001E19B2" w:rsidP="001E19B2">
      <w:pPr>
        <w:pStyle w:val="output"/>
      </w:pPr>
      <w:r w:rsidRPr="001E19B2">
        <w:rPr>
          <w:rStyle w:val="hljs-variable"/>
          <w:color w:val="008080"/>
          <w:szCs w:val="24"/>
        </w:rPr>
        <w:t xml:space="preserve">$ </w:t>
      </w:r>
      <w:proofErr w:type="spellStart"/>
      <w:proofErr w:type="gramStart"/>
      <w:r w:rsidRPr="001E19B2">
        <w:t>wget</w:t>
      </w:r>
      <w:proofErr w:type="spellEnd"/>
      <w:proofErr w:type="gramEnd"/>
      <w:r w:rsidRPr="001E19B2">
        <w:t xml:space="preserve"> https://pkg.cfssl.org/R1.</w:t>
      </w:r>
      <w:r w:rsidRPr="001E19B2">
        <w:rPr>
          <w:rFonts w:eastAsiaTheme="majorEastAsia"/>
        </w:rPr>
        <w:t>2</w:t>
      </w:r>
      <w:r w:rsidRPr="001E19B2">
        <w:t>/cfssl_linux-amd64</w:t>
      </w:r>
    </w:p>
    <w:p w14:paraId="26C4126F" w14:textId="28670213" w:rsidR="00567AD0" w:rsidRPr="00954258" w:rsidRDefault="001E19B2" w:rsidP="00954258">
      <w:pPr>
        <w:pStyle w:val="output"/>
      </w:pPr>
      <w:r w:rsidRPr="001E19B2">
        <w:t xml:space="preserve">$ </w:t>
      </w:r>
      <w:proofErr w:type="spellStart"/>
      <w:proofErr w:type="gramStart"/>
      <w:r w:rsidRPr="001E19B2">
        <w:t>wget</w:t>
      </w:r>
      <w:proofErr w:type="spellEnd"/>
      <w:proofErr w:type="gramEnd"/>
      <w:r w:rsidRPr="001E19B2">
        <w:t xml:space="preserve"> https://pkg.cfssl.org/R1.</w:t>
      </w:r>
      <w:r w:rsidRPr="001E19B2">
        <w:rPr>
          <w:rFonts w:eastAsiaTheme="majorEastAsia"/>
        </w:rPr>
        <w:t>2</w:t>
      </w:r>
      <w:r w:rsidRPr="001E19B2">
        <w:t>/cfssljson_linux-amd64</w:t>
      </w:r>
    </w:p>
    <w:p w14:paraId="4B03E8A4" w14:textId="42B22EE5" w:rsidR="00567AD0" w:rsidRDefault="001E19B2" w:rsidP="001E19B2">
      <w:r w:rsidRPr="001E19B2">
        <w:t>Add the execution permission to the binaries.</w:t>
      </w:r>
    </w:p>
    <w:p w14:paraId="690D6978" w14:textId="63F5B5BC" w:rsidR="001E19B2" w:rsidRPr="002F54D7" w:rsidRDefault="001E19B2" w:rsidP="002F54D7">
      <w:pPr>
        <w:pStyle w:val="output"/>
      </w:pPr>
      <w:r w:rsidRPr="002F54D7">
        <w:t xml:space="preserve">$ </w:t>
      </w:r>
      <w:proofErr w:type="spellStart"/>
      <w:proofErr w:type="gramStart"/>
      <w:r w:rsidRPr="002F54D7">
        <w:t>chmod</w:t>
      </w:r>
      <w:proofErr w:type="spellEnd"/>
      <w:proofErr w:type="gramEnd"/>
      <w:r w:rsidRPr="002F54D7">
        <w:t xml:space="preserve"> +x </w:t>
      </w:r>
      <w:proofErr w:type="spellStart"/>
      <w:r w:rsidRPr="002F54D7">
        <w:t>cfssl</w:t>
      </w:r>
      <w:proofErr w:type="spellEnd"/>
      <w:r w:rsidRPr="002F54D7">
        <w:t>*</w:t>
      </w:r>
    </w:p>
    <w:p w14:paraId="7000BDE2" w14:textId="3A2C5795" w:rsidR="00567AD0" w:rsidRPr="001E19B2" w:rsidRDefault="001E19B2" w:rsidP="001E19B2">
      <w:r w:rsidRPr="001E19B2">
        <w:t>Move the binaries to /</w:t>
      </w:r>
      <w:proofErr w:type="spellStart"/>
      <w:r w:rsidRPr="001E19B2">
        <w:t>usr</w:t>
      </w:r>
      <w:proofErr w:type="spellEnd"/>
      <w:r w:rsidRPr="001E19B2">
        <w:t>/local/bin.</w:t>
      </w:r>
    </w:p>
    <w:p w14:paraId="6B3CBA9A" w14:textId="3AC2BB04" w:rsidR="00567AD0" w:rsidRPr="001E19B2" w:rsidRDefault="001E19B2" w:rsidP="001E19B2">
      <w:pPr>
        <w:pStyle w:val="output"/>
      </w:pPr>
      <w:proofErr w:type="spellStart"/>
      <w:proofErr w:type="gramStart"/>
      <w:r w:rsidRPr="001E19B2">
        <w:t>sudo</w:t>
      </w:r>
      <w:proofErr w:type="spellEnd"/>
      <w:proofErr w:type="gramEnd"/>
      <w:r w:rsidRPr="001E19B2">
        <w:t xml:space="preserve"> mv cfssl_linux-amd64 /</w:t>
      </w:r>
      <w:proofErr w:type="spellStart"/>
      <w:r w:rsidRPr="001E19B2">
        <w:t>usr</w:t>
      </w:r>
      <w:proofErr w:type="spellEnd"/>
      <w:r w:rsidRPr="001E19B2">
        <w:t>/local/bin/</w:t>
      </w:r>
      <w:proofErr w:type="spellStart"/>
      <w:r w:rsidRPr="001E19B2">
        <w:t>cfssl</w:t>
      </w:r>
      <w:proofErr w:type="spellEnd"/>
    </w:p>
    <w:p w14:paraId="5B8D6D15" w14:textId="4D78F13F" w:rsidR="001E19B2" w:rsidRPr="001E19B2" w:rsidRDefault="001E19B2" w:rsidP="001E19B2">
      <w:pPr>
        <w:pStyle w:val="output"/>
      </w:pPr>
      <w:proofErr w:type="spellStart"/>
      <w:proofErr w:type="gramStart"/>
      <w:r w:rsidRPr="001E19B2">
        <w:t>sudo</w:t>
      </w:r>
      <w:proofErr w:type="spellEnd"/>
      <w:proofErr w:type="gramEnd"/>
      <w:r w:rsidRPr="001E19B2">
        <w:t xml:space="preserve"> mv cfssljson_linux-amd64 /</w:t>
      </w:r>
      <w:proofErr w:type="spellStart"/>
      <w:r w:rsidRPr="001E19B2">
        <w:t>usr</w:t>
      </w:r>
      <w:proofErr w:type="spellEnd"/>
      <w:r w:rsidRPr="001E19B2">
        <w:t>/local/bin/</w:t>
      </w:r>
      <w:proofErr w:type="spellStart"/>
      <w:r w:rsidRPr="001E19B2">
        <w:t>cfssljson</w:t>
      </w:r>
      <w:proofErr w:type="spellEnd"/>
    </w:p>
    <w:p w14:paraId="13CFA57A" w14:textId="59CF1B22" w:rsidR="00567AD0" w:rsidRPr="001E19B2" w:rsidRDefault="001E19B2" w:rsidP="001E19B2">
      <w:r w:rsidRPr="001E19B2">
        <w:t>Verify the installation.</w:t>
      </w:r>
    </w:p>
    <w:p w14:paraId="200BF2CB" w14:textId="48352125" w:rsidR="00567AD0" w:rsidRDefault="00954258" w:rsidP="001E19B2">
      <w:pPr>
        <w:pStyle w:val="output"/>
        <w:rPr>
          <w:shd w:val="clear" w:color="auto" w:fill="F8F8F8"/>
        </w:rPr>
      </w:pPr>
      <w:r>
        <w:rPr>
          <w:shd w:val="clear" w:color="auto" w:fill="F8F8F8"/>
        </w:rPr>
        <w:t xml:space="preserve">$ </w:t>
      </w:r>
      <w:proofErr w:type="spellStart"/>
      <w:proofErr w:type="gramStart"/>
      <w:r w:rsidR="001E19B2" w:rsidRPr="001E19B2">
        <w:rPr>
          <w:shd w:val="clear" w:color="auto" w:fill="F8F8F8"/>
        </w:rPr>
        <w:t>cfssl</w:t>
      </w:r>
      <w:proofErr w:type="spellEnd"/>
      <w:proofErr w:type="gramEnd"/>
      <w:r w:rsidR="001E19B2" w:rsidRPr="001E19B2">
        <w:rPr>
          <w:shd w:val="clear" w:color="auto" w:fill="F8F8F8"/>
        </w:rPr>
        <w:t xml:space="preserve"> version</w:t>
      </w:r>
    </w:p>
    <w:p w14:paraId="1EAB81C3" w14:textId="77777777" w:rsidR="00954258" w:rsidRPr="00954258" w:rsidRDefault="00954258" w:rsidP="00954258">
      <w:pPr>
        <w:pStyle w:val="output"/>
        <w:rPr>
          <w:i/>
        </w:rPr>
      </w:pPr>
      <w:r w:rsidRPr="00954258">
        <w:rPr>
          <w:i/>
        </w:rPr>
        <w:t>Version: 1.2.0</w:t>
      </w:r>
    </w:p>
    <w:p w14:paraId="349DCE56" w14:textId="77777777" w:rsidR="00954258" w:rsidRPr="00954258" w:rsidRDefault="00954258" w:rsidP="00954258">
      <w:pPr>
        <w:pStyle w:val="output"/>
        <w:rPr>
          <w:i/>
        </w:rPr>
      </w:pPr>
      <w:r w:rsidRPr="00954258">
        <w:rPr>
          <w:i/>
        </w:rPr>
        <w:t xml:space="preserve">Revision: </w:t>
      </w:r>
      <w:proofErr w:type="spellStart"/>
      <w:r w:rsidRPr="00954258">
        <w:rPr>
          <w:i/>
        </w:rPr>
        <w:t>dev</w:t>
      </w:r>
      <w:proofErr w:type="spellEnd"/>
    </w:p>
    <w:p w14:paraId="3C8526D5" w14:textId="2501916F" w:rsidR="00954258" w:rsidRPr="00954258" w:rsidRDefault="00954258" w:rsidP="00954258">
      <w:pPr>
        <w:pStyle w:val="output"/>
        <w:rPr>
          <w:i/>
        </w:rPr>
      </w:pPr>
      <w:r w:rsidRPr="00954258">
        <w:rPr>
          <w:i/>
        </w:rPr>
        <w:t>Runtime: go1.6</w:t>
      </w:r>
    </w:p>
    <w:p w14:paraId="2A420508" w14:textId="77777777" w:rsidR="001E19B2" w:rsidRPr="00B921AD" w:rsidRDefault="001E19B2" w:rsidP="00954258">
      <w:pPr>
        <w:pStyle w:val="Heading2"/>
        <w:rPr>
          <w:b w:val="0"/>
        </w:rPr>
      </w:pPr>
      <w:r w:rsidRPr="00B921AD">
        <w:rPr>
          <w:b w:val="0"/>
        </w:rPr>
        <w:t>Installing kubectl</w:t>
      </w:r>
    </w:p>
    <w:p w14:paraId="735EF7C1" w14:textId="264DC5F8" w:rsidR="001E19B2" w:rsidRDefault="001E19B2" w:rsidP="001E19B2">
      <w:r w:rsidRPr="001E19B2">
        <w:t>Download the binary.</w:t>
      </w:r>
    </w:p>
    <w:p w14:paraId="1D53A9F1" w14:textId="193D877A" w:rsidR="001E19B2" w:rsidRPr="001E19B2" w:rsidRDefault="00954258" w:rsidP="001E19B2">
      <w:pPr>
        <w:pStyle w:val="output"/>
      </w:pPr>
      <w:r>
        <w:rPr>
          <w:sz w:val="18"/>
        </w:rPr>
        <w:t xml:space="preserve">$ </w:t>
      </w:r>
      <w:proofErr w:type="spellStart"/>
      <w:proofErr w:type="gramStart"/>
      <w:r w:rsidR="001E19B2" w:rsidRPr="00954258">
        <w:rPr>
          <w:sz w:val="18"/>
        </w:rPr>
        <w:t>wget</w:t>
      </w:r>
      <w:proofErr w:type="spellEnd"/>
      <w:proofErr w:type="gramEnd"/>
      <w:r w:rsidR="001E19B2" w:rsidRPr="00954258">
        <w:rPr>
          <w:sz w:val="18"/>
        </w:rPr>
        <w:t xml:space="preserve"> </w:t>
      </w:r>
      <w:hyperlink r:id="rId9" w:history="1">
        <w:r w:rsidR="001E19B2" w:rsidRPr="00954258">
          <w:rPr>
            <w:rStyle w:val="Hyperlink"/>
            <w:sz w:val="18"/>
          </w:rPr>
          <w:t>https://storage.googleapis.com/kubernetes-</w:t>
        </w:r>
      </w:hyperlink>
      <w:r w:rsidR="001E19B2" w:rsidRPr="00954258">
        <w:rPr>
          <w:sz w:val="18"/>
        </w:rPr>
        <w:t>release/release/v1</w:t>
      </w:r>
      <w:r w:rsidR="001E19B2" w:rsidRPr="00954258">
        <w:rPr>
          <w:rFonts w:eastAsiaTheme="majorEastAsia"/>
          <w:sz w:val="18"/>
        </w:rPr>
        <w:t>.12.1</w:t>
      </w:r>
      <w:r w:rsidR="001E19B2" w:rsidRPr="00954258">
        <w:rPr>
          <w:sz w:val="18"/>
        </w:rPr>
        <w:t>/bin/linux/amd64/kubectl</w:t>
      </w:r>
    </w:p>
    <w:p w14:paraId="2DAB3BB9" w14:textId="7DE38EB5" w:rsidR="001E19B2" w:rsidRDefault="001E19B2" w:rsidP="001E19B2">
      <w:r w:rsidRPr="001E19B2">
        <w:t> Add the execution permission to the binary.</w:t>
      </w:r>
    </w:p>
    <w:p w14:paraId="54AEEA8E" w14:textId="61B9B5C5" w:rsidR="008F4987" w:rsidRDefault="008F4987" w:rsidP="008F4987">
      <w:pPr>
        <w:pStyle w:val="output"/>
      </w:pPr>
      <w:proofErr w:type="spellStart"/>
      <w:proofErr w:type="gramStart"/>
      <w:r w:rsidRPr="008F4987">
        <w:t>chmod</w:t>
      </w:r>
      <w:proofErr w:type="spellEnd"/>
      <w:proofErr w:type="gramEnd"/>
      <w:r w:rsidRPr="008F4987">
        <w:t xml:space="preserve"> +x </w:t>
      </w:r>
      <w:proofErr w:type="spellStart"/>
      <w:r w:rsidRPr="008F4987">
        <w:t>kubectl</w:t>
      </w:r>
      <w:proofErr w:type="spellEnd"/>
    </w:p>
    <w:p w14:paraId="2C7F408D" w14:textId="553C8F68" w:rsidR="008F4987" w:rsidRDefault="008F4987" w:rsidP="008F4987">
      <w:r w:rsidRPr="008F4987">
        <w:t>Move the binary to /</w:t>
      </w:r>
      <w:proofErr w:type="spellStart"/>
      <w:r w:rsidRPr="008F4987">
        <w:t>usr</w:t>
      </w:r>
      <w:proofErr w:type="spellEnd"/>
      <w:r w:rsidRPr="008F4987">
        <w:t>/local/bin.</w:t>
      </w:r>
    </w:p>
    <w:p w14:paraId="0F567521" w14:textId="568E4A20" w:rsidR="008F4987" w:rsidRDefault="00954258" w:rsidP="008F4987">
      <w:pPr>
        <w:pStyle w:val="output"/>
      </w:pPr>
      <w:r>
        <w:t xml:space="preserve">$ </w:t>
      </w:r>
      <w:proofErr w:type="spellStart"/>
      <w:proofErr w:type="gramStart"/>
      <w:r w:rsidR="008F4987" w:rsidRPr="008F4987">
        <w:t>sudo</w:t>
      </w:r>
      <w:proofErr w:type="spellEnd"/>
      <w:proofErr w:type="gramEnd"/>
      <w:r w:rsidR="008F4987" w:rsidRPr="008F4987">
        <w:t xml:space="preserve"> mv </w:t>
      </w:r>
      <w:proofErr w:type="spellStart"/>
      <w:r w:rsidR="008F4987" w:rsidRPr="008F4987">
        <w:t>kubectl</w:t>
      </w:r>
      <w:proofErr w:type="spellEnd"/>
      <w:r w:rsidR="008F4987" w:rsidRPr="008F4987">
        <w:t xml:space="preserve"> /</w:t>
      </w:r>
      <w:proofErr w:type="spellStart"/>
      <w:r w:rsidR="008F4987" w:rsidRPr="008F4987">
        <w:t>usr</w:t>
      </w:r>
      <w:proofErr w:type="spellEnd"/>
      <w:r w:rsidR="008F4987" w:rsidRPr="008F4987">
        <w:t>/local/bin</w:t>
      </w:r>
    </w:p>
    <w:p w14:paraId="4A86DAEF" w14:textId="478FBFCB" w:rsidR="008F4987" w:rsidRPr="008F4987" w:rsidRDefault="008F4987" w:rsidP="008F4987">
      <w:r w:rsidRPr="008F4987">
        <w:t>Verify the installation.</w:t>
      </w:r>
    </w:p>
    <w:p w14:paraId="3289CFED" w14:textId="76B9F238" w:rsidR="008F4987" w:rsidRDefault="00954258" w:rsidP="008F4987">
      <w:pPr>
        <w:pStyle w:val="output"/>
      </w:pPr>
      <w:r>
        <w:t xml:space="preserve">$ </w:t>
      </w:r>
      <w:proofErr w:type="spellStart"/>
      <w:proofErr w:type="gramStart"/>
      <w:r w:rsidR="008F4987" w:rsidRPr="008F4987">
        <w:t>kubectl</w:t>
      </w:r>
      <w:proofErr w:type="spellEnd"/>
      <w:proofErr w:type="gramEnd"/>
      <w:r w:rsidR="008F4987" w:rsidRPr="008F4987">
        <w:t xml:space="preserve"> version</w:t>
      </w:r>
    </w:p>
    <w:p w14:paraId="43DD8B68" w14:textId="3D07FE77" w:rsidR="00954258" w:rsidRDefault="00954258" w:rsidP="008F4987">
      <w:pPr>
        <w:pStyle w:val="output"/>
      </w:pPr>
      <w:r w:rsidRPr="00954258">
        <w:t>Client Version: v1.13.4</w:t>
      </w:r>
    </w:p>
    <w:p w14:paraId="0F0A6E72" w14:textId="1DB81F58" w:rsidR="008F4987" w:rsidRPr="00B921AD" w:rsidRDefault="008F4987" w:rsidP="00954258">
      <w:pPr>
        <w:pStyle w:val="Heading2"/>
        <w:rPr>
          <w:b w:val="0"/>
          <w:sz w:val="40"/>
        </w:rPr>
      </w:pPr>
      <w:r w:rsidRPr="00B921AD">
        <w:rPr>
          <w:b w:val="0"/>
        </w:rPr>
        <w:t>Install load balancer</w:t>
      </w:r>
    </w:p>
    <w:p w14:paraId="4A97D649" w14:textId="2D168CD5" w:rsidR="008F4987" w:rsidRDefault="008F4987" w:rsidP="008F4987">
      <w:r w:rsidRPr="008F4987">
        <w:t xml:space="preserve">As we will deploy three </w:t>
      </w:r>
      <w:proofErr w:type="spellStart"/>
      <w:r w:rsidRPr="008F4987">
        <w:t>Kubernetes</w:t>
      </w:r>
      <w:proofErr w:type="spellEnd"/>
      <w:r w:rsidRPr="008F4987">
        <w:t xml:space="preserve"> master nodes, we need to deploy </w:t>
      </w:r>
      <w:proofErr w:type="gramStart"/>
      <w:r w:rsidRPr="008F4987">
        <w:t>an</w:t>
      </w:r>
      <w:proofErr w:type="gramEnd"/>
      <w:r w:rsidRPr="008F4987">
        <w:t xml:space="preserve"> </w:t>
      </w:r>
      <w:proofErr w:type="spellStart"/>
      <w:r w:rsidRPr="008F4987">
        <w:t>HAPRoxy</w:t>
      </w:r>
      <w:proofErr w:type="spellEnd"/>
      <w:r w:rsidRPr="008F4987">
        <w:t xml:space="preserve"> load balancer in front of them to distribute the traffic.</w:t>
      </w:r>
    </w:p>
    <w:p w14:paraId="0E54FD26" w14:textId="6D80577F" w:rsidR="008F4987" w:rsidRDefault="008F4987" w:rsidP="008F4987">
      <w:proofErr w:type="spellStart"/>
      <w:r>
        <w:t>Folloe</w:t>
      </w:r>
      <w:proofErr w:type="spellEnd"/>
      <w:r>
        <w:t xml:space="preserve"> these steps to all Master nodes.</w:t>
      </w:r>
    </w:p>
    <w:p w14:paraId="55258B90" w14:textId="4A147839" w:rsidR="008F4987" w:rsidRDefault="008F4987" w:rsidP="008F4987">
      <w:r w:rsidRPr="008F4987">
        <w:t>Update the machine.</w:t>
      </w:r>
    </w:p>
    <w:p w14:paraId="3E04964C" w14:textId="2BBE8A2A" w:rsidR="008F4987" w:rsidRPr="008F4987" w:rsidRDefault="00954258" w:rsidP="008F4987">
      <w:pPr>
        <w:pStyle w:val="output"/>
      </w:pPr>
      <w:r>
        <w:lastRenderedPageBreak/>
        <w:t xml:space="preserve">$ </w:t>
      </w:r>
      <w:proofErr w:type="spellStart"/>
      <w:proofErr w:type="gramStart"/>
      <w:r w:rsidR="008F4987" w:rsidRPr="008F4987">
        <w:t>sudo</w:t>
      </w:r>
      <w:proofErr w:type="spellEnd"/>
      <w:proofErr w:type="gramEnd"/>
      <w:r w:rsidR="008F4987" w:rsidRPr="008F4987">
        <w:t xml:space="preserve"> apt-get update</w:t>
      </w:r>
    </w:p>
    <w:p w14:paraId="42153363" w14:textId="3F1FA85F" w:rsidR="008F4987" w:rsidRDefault="00954258" w:rsidP="002F54D7">
      <w:pPr>
        <w:pStyle w:val="output"/>
      </w:pPr>
      <w:r>
        <w:t xml:space="preserve">$ </w:t>
      </w:r>
      <w:proofErr w:type="spellStart"/>
      <w:proofErr w:type="gramStart"/>
      <w:r w:rsidR="008F4987" w:rsidRPr="008F4987">
        <w:t>sudo</w:t>
      </w:r>
      <w:proofErr w:type="spellEnd"/>
      <w:proofErr w:type="gramEnd"/>
      <w:r w:rsidR="008F4987" w:rsidRPr="008F4987">
        <w:t xml:space="preserve"> apt-get upgrade</w:t>
      </w:r>
    </w:p>
    <w:p w14:paraId="07DC78C6" w14:textId="4261450A" w:rsidR="008F4987" w:rsidRDefault="008F4987" w:rsidP="008F4987">
      <w:r w:rsidRPr="008F4987">
        <w:t xml:space="preserve">Install </w:t>
      </w:r>
      <w:proofErr w:type="spellStart"/>
      <w:r w:rsidRPr="008F4987">
        <w:t>HAProxy</w:t>
      </w:r>
      <w:proofErr w:type="spellEnd"/>
      <w:r w:rsidRPr="008F4987">
        <w:t>.</w:t>
      </w:r>
    </w:p>
    <w:p w14:paraId="3A53F61B" w14:textId="3C8B2039" w:rsidR="008F4987" w:rsidRPr="002F54D7" w:rsidRDefault="00954258" w:rsidP="002F54D7">
      <w:pPr>
        <w:pStyle w:val="output"/>
      </w:pPr>
      <w:r>
        <w:t xml:space="preserve">$ </w:t>
      </w:r>
      <w:proofErr w:type="spellStart"/>
      <w:proofErr w:type="gramStart"/>
      <w:r w:rsidR="008F4987" w:rsidRPr="008F4987">
        <w:t>sudo</w:t>
      </w:r>
      <w:proofErr w:type="spellEnd"/>
      <w:proofErr w:type="gramEnd"/>
      <w:r w:rsidR="008F4987" w:rsidRPr="008F4987">
        <w:t xml:space="preserve"> apt-get install </w:t>
      </w:r>
      <w:proofErr w:type="spellStart"/>
      <w:r w:rsidR="008F4987" w:rsidRPr="008F4987">
        <w:t>haproxy</w:t>
      </w:r>
      <w:proofErr w:type="spellEnd"/>
    </w:p>
    <w:p w14:paraId="30120B1D" w14:textId="60871C42" w:rsidR="008F4987" w:rsidRDefault="008F4987" w:rsidP="008F4987">
      <w:r w:rsidRPr="008F4987">
        <w:t xml:space="preserve">Configure </w:t>
      </w:r>
      <w:proofErr w:type="spellStart"/>
      <w:r w:rsidRPr="008F4987">
        <w:t>HAProxy</w:t>
      </w:r>
      <w:proofErr w:type="spellEnd"/>
      <w:r w:rsidRPr="008F4987">
        <w:t xml:space="preserve"> to load balance the traffic between the three </w:t>
      </w:r>
      <w:proofErr w:type="spellStart"/>
      <w:r w:rsidRPr="008F4987">
        <w:t>Kubernetes</w:t>
      </w:r>
      <w:proofErr w:type="spellEnd"/>
      <w:r w:rsidRPr="008F4987">
        <w:t xml:space="preserve"> master nodes.</w:t>
      </w:r>
    </w:p>
    <w:p w14:paraId="28A275F0" w14:textId="40601122" w:rsidR="008F4987" w:rsidRDefault="00954258" w:rsidP="00AE134C">
      <w:pPr>
        <w:pStyle w:val="output"/>
      </w:pPr>
      <w:r>
        <w:t xml:space="preserve">$ </w:t>
      </w:r>
      <w:proofErr w:type="spellStart"/>
      <w:proofErr w:type="gramStart"/>
      <w:r w:rsidR="008F4987" w:rsidRPr="00AE134C">
        <w:t>sudo</w:t>
      </w:r>
      <w:proofErr w:type="spellEnd"/>
      <w:proofErr w:type="gramEnd"/>
      <w:r w:rsidR="008F4987" w:rsidRPr="00AE134C">
        <w:t xml:space="preserve"> vim /</w:t>
      </w:r>
      <w:proofErr w:type="spellStart"/>
      <w:r w:rsidR="008F4987" w:rsidRPr="00AE134C">
        <w:t>etc</w:t>
      </w:r>
      <w:proofErr w:type="spellEnd"/>
      <w:r w:rsidR="008F4987" w:rsidRPr="00AE134C">
        <w:t>/</w:t>
      </w:r>
      <w:proofErr w:type="spellStart"/>
      <w:r w:rsidR="008F4987" w:rsidRPr="00AE134C">
        <w:t>haproxy</w:t>
      </w:r>
      <w:proofErr w:type="spellEnd"/>
      <w:r w:rsidR="008F4987" w:rsidRPr="00AE134C">
        <w:t>/</w:t>
      </w:r>
      <w:proofErr w:type="spellStart"/>
      <w:r w:rsidR="008F4987" w:rsidRPr="00AE134C">
        <w:t>haproxy.cfg</w:t>
      </w:r>
      <w:proofErr w:type="spellEnd"/>
    </w:p>
    <w:p w14:paraId="3731CF87" w14:textId="77777777" w:rsidR="00AE134C" w:rsidRPr="00AE134C" w:rsidRDefault="00AE134C" w:rsidP="00AE134C">
      <w:pPr>
        <w:pStyle w:val="output"/>
        <w:rPr>
          <w:sz w:val="22"/>
        </w:rPr>
      </w:pPr>
    </w:p>
    <w:p w14:paraId="7555E052" w14:textId="77777777" w:rsidR="008F4987" w:rsidRPr="00AE134C" w:rsidRDefault="008F4987" w:rsidP="00AE134C">
      <w:pPr>
        <w:pStyle w:val="output"/>
        <w:rPr>
          <w:sz w:val="22"/>
        </w:rPr>
      </w:pPr>
      <w:proofErr w:type="gramStart"/>
      <w:r w:rsidRPr="00AE134C">
        <w:rPr>
          <w:sz w:val="22"/>
        </w:rPr>
        <w:t>global</w:t>
      </w:r>
      <w:proofErr w:type="gramEnd"/>
    </w:p>
    <w:p w14:paraId="7A8BA1F9" w14:textId="77777777" w:rsidR="008F4987" w:rsidRPr="00AE134C" w:rsidRDefault="008F4987" w:rsidP="00AE134C">
      <w:pPr>
        <w:pStyle w:val="output"/>
        <w:rPr>
          <w:sz w:val="22"/>
        </w:rPr>
      </w:pPr>
      <w:r w:rsidRPr="00AE134C">
        <w:rPr>
          <w:sz w:val="22"/>
        </w:rPr>
        <w:t>...</w:t>
      </w:r>
    </w:p>
    <w:p w14:paraId="59D1B4C8" w14:textId="77777777" w:rsidR="008F4987" w:rsidRPr="00AE134C" w:rsidRDefault="008F4987" w:rsidP="00AE134C">
      <w:pPr>
        <w:pStyle w:val="output"/>
        <w:rPr>
          <w:sz w:val="22"/>
        </w:rPr>
      </w:pPr>
      <w:proofErr w:type="gramStart"/>
      <w:r w:rsidRPr="00AE134C">
        <w:rPr>
          <w:sz w:val="22"/>
        </w:rPr>
        <w:t>default</w:t>
      </w:r>
      <w:proofErr w:type="gramEnd"/>
    </w:p>
    <w:p w14:paraId="5D114913" w14:textId="77777777" w:rsidR="008F4987" w:rsidRPr="00AE134C" w:rsidRDefault="008F4987" w:rsidP="00AE134C">
      <w:pPr>
        <w:pStyle w:val="output"/>
        <w:rPr>
          <w:sz w:val="22"/>
        </w:rPr>
      </w:pPr>
      <w:r w:rsidRPr="00AE134C">
        <w:rPr>
          <w:sz w:val="22"/>
        </w:rPr>
        <w:t>...</w:t>
      </w:r>
    </w:p>
    <w:p w14:paraId="7B2D57BC" w14:textId="77777777" w:rsidR="008F4987" w:rsidRPr="00AE134C" w:rsidRDefault="008F4987" w:rsidP="00AE134C">
      <w:pPr>
        <w:pStyle w:val="output"/>
        <w:rPr>
          <w:sz w:val="22"/>
        </w:rPr>
      </w:pPr>
      <w:proofErr w:type="gramStart"/>
      <w:r w:rsidRPr="00AE134C">
        <w:rPr>
          <w:sz w:val="22"/>
        </w:rPr>
        <w:t>frontend</w:t>
      </w:r>
      <w:proofErr w:type="gramEnd"/>
      <w:r w:rsidRPr="00AE134C">
        <w:rPr>
          <w:sz w:val="22"/>
        </w:rPr>
        <w:t xml:space="preserve"> </w:t>
      </w:r>
      <w:proofErr w:type="spellStart"/>
      <w:r w:rsidRPr="00AE134C">
        <w:rPr>
          <w:sz w:val="22"/>
        </w:rPr>
        <w:t>kubernetes</w:t>
      </w:r>
      <w:proofErr w:type="spellEnd"/>
    </w:p>
    <w:p w14:paraId="158BAE7A" w14:textId="6C968924" w:rsidR="008F4987" w:rsidRPr="00AE134C" w:rsidRDefault="008F4987" w:rsidP="00AE134C">
      <w:pPr>
        <w:pStyle w:val="output"/>
        <w:rPr>
          <w:sz w:val="22"/>
        </w:rPr>
      </w:pPr>
      <w:proofErr w:type="gramStart"/>
      <w:r w:rsidRPr="00AE134C">
        <w:rPr>
          <w:sz w:val="22"/>
        </w:rPr>
        <w:t>bind</w:t>
      </w:r>
      <w:proofErr w:type="gramEnd"/>
      <w:r w:rsidRPr="00AE134C">
        <w:rPr>
          <w:sz w:val="22"/>
        </w:rPr>
        <w:t xml:space="preserve"> 192.168.1.93:6443</w:t>
      </w:r>
    </w:p>
    <w:p w14:paraId="2AB13671" w14:textId="77777777" w:rsidR="008F4987" w:rsidRPr="00AE134C" w:rsidRDefault="008F4987" w:rsidP="00AE134C">
      <w:pPr>
        <w:pStyle w:val="output"/>
        <w:rPr>
          <w:sz w:val="22"/>
        </w:rPr>
      </w:pPr>
      <w:proofErr w:type="gramStart"/>
      <w:r w:rsidRPr="00AE134C">
        <w:rPr>
          <w:sz w:val="22"/>
        </w:rPr>
        <w:t>option</w:t>
      </w:r>
      <w:proofErr w:type="gramEnd"/>
      <w:r w:rsidRPr="00AE134C">
        <w:rPr>
          <w:sz w:val="22"/>
        </w:rPr>
        <w:t xml:space="preserve"> </w:t>
      </w:r>
      <w:proofErr w:type="spellStart"/>
      <w:r w:rsidRPr="00AE134C">
        <w:rPr>
          <w:sz w:val="22"/>
        </w:rPr>
        <w:t>tcplog</w:t>
      </w:r>
      <w:proofErr w:type="spellEnd"/>
    </w:p>
    <w:p w14:paraId="6B8268C3" w14:textId="77777777" w:rsidR="008F4987" w:rsidRPr="00AE134C" w:rsidRDefault="008F4987" w:rsidP="00AE134C">
      <w:pPr>
        <w:pStyle w:val="output"/>
        <w:rPr>
          <w:sz w:val="22"/>
        </w:rPr>
      </w:pPr>
      <w:proofErr w:type="gramStart"/>
      <w:r w:rsidRPr="00AE134C">
        <w:rPr>
          <w:sz w:val="22"/>
        </w:rPr>
        <w:t>mode</w:t>
      </w:r>
      <w:proofErr w:type="gramEnd"/>
      <w:r w:rsidRPr="00AE134C">
        <w:rPr>
          <w:sz w:val="22"/>
        </w:rPr>
        <w:t xml:space="preserve"> </w:t>
      </w:r>
      <w:proofErr w:type="spellStart"/>
      <w:r w:rsidRPr="00AE134C">
        <w:rPr>
          <w:sz w:val="22"/>
        </w:rPr>
        <w:t>tcp</w:t>
      </w:r>
      <w:proofErr w:type="spellEnd"/>
    </w:p>
    <w:p w14:paraId="04F9E745" w14:textId="77777777" w:rsidR="008F4987" w:rsidRPr="00AE134C" w:rsidRDefault="008F4987" w:rsidP="00AE134C">
      <w:pPr>
        <w:pStyle w:val="output"/>
        <w:rPr>
          <w:sz w:val="22"/>
        </w:rPr>
      </w:pPr>
      <w:proofErr w:type="spellStart"/>
      <w:proofErr w:type="gramStart"/>
      <w:r w:rsidRPr="00AE134C">
        <w:rPr>
          <w:sz w:val="22"/>
        </w:rPr>
        <w:t>default_backend</w:t>
      </w:r>
      <w:proofErr w:type="spellEnd"/>
      <w:proofErr w:type="gramEnd"/>
      <w:r w:rsidRPr="00AE134C">
        <w:rPr>
          <w:sz w:val="22"/>
        </w:rPr>
        <w:t xml:space="preserve"> </w:t>
      </w:r>
      <w:proofErr w:type="spellStart"/>
      <w:r w:rsidRPr="00AE134C">
        <w:rPr>
          <w:sz w:val="22"/>
        </w:rPr>
        <w:t>kubernetes</w:t>
      </w:r>
      <w:proofErr w:type="spellEnd"/>
      <w:r w:rsidRPr="00AE134C">
        <w:rPr>
          <w:sz w:val="22"/>
        </w:rPr>
        <w:t>-master-nodes</w:t>
      </w:r>
    </w:p>
    <w:p w14:paraId="022A013C" w14:textId="77777777" w:rsidR="008F4987" w:rsidRPr="00AE134C" w:rsidRDefault="008F4987" w:rsidP="00AE134C">
      <w:pPr>
        <w:pStyle w:val="output"/>
        <w:rPr>
          <w:sz w:val="22"/>
        </w:rPr>
      </w:pPr>
    </w:p>
    <w:p w14:paraId="207E12FF" w14:textId="635EB1CC" w:rsidR="008F4987" w:rsidRPr="00AE134C" w:rsidRDefault="008F4987" w:rsidP="00AE134C">
      <w:pPr>
        <w:pStyle w:val="output"/>
        <w:rPr>
          <w:sz w:val="22"/>
        </w:rPr>
      </w:pPr>
      <w:r w:rsidRPr="00AE134C">
        <w:rPr>
          <w:sz w:val="22"/>
        </w:rPr>
        <w:t xml:space="preserve"> </w:t>
      </w:r>
    </w:p>
    <w:p w14:paraId="1FAB7CF5" w14:textId="77777777" w:rsidR="008F4987" w:rsidRPr="00AE134C" w:rsidRDefault="008F4987" w:rsidP="00AE134C">
      <w:pPr>
        <w:pStyle w:val="output"/>
        <w:rPr>
          <w:sz w:val="22"/>
        </w:rPr>
      </w:pPr>
      <w:proofErr w:type="gramStart"/>
      <w:r w:rsidRPr="00AE134C">
        <w:rPr>
          <w:sz w:val="22"/>
        </w:rPr>
        <w:t>backend</w:t>
      </w:r>
      <w:proofErr w:type="gramEnd"/>
      <w:r w:rsidRPr="00AE134C">
        <w:rPr>
          <w:sz w:val="22"/>
        </w:rPr>
        <w:t xml:space="preserve"> </w:t>
      </w:r>
      <w:proofErr w:type="spellStart"/>
      <w:r w:rsidRPr="00AE134C">
        <w:rPr>
          <w:sz w:val="22"/>
        </w:rPr>
        <w:t>kubernetes</w:t>
      </w:r>
      <w:proofErr w:type="spellEnd"/>
      <w:r w:rsidRPr="00AE134C">
        <w:rPr>
          <w:sz w:val="22"/>
        </w:rPr>
        <w:t>-master-nodes</w:t>
      </w:r>
    </w:p>
    <w:p w14:paraId="10E595F4" w14:textId="77777777" w:rsidR="008F4987" w:rsidRPr="00AE134C" w:rsidRDefault="008F4987" w:rsidP="00AE134C">
      <w:pPr>
        <w:pStyle w:val="output"/>
        <w:rPr>
          <w:sz w:val="22"/>
        </w:rPr>
      </w:pPr>
      <w:proofErr w:type="gramStart"/>
      <w:r w:rsidRPr="00AE134C">
        <w:rPr>
          <w:sz w:val="22"/>
        </w:rPr>
        <w:t>mode</w:t>
      </w:r>
      <w:proofErr w:type="gramEnd"/>
      <w:r w:rsidRPr="00AE134C">
        <w:rPr>
          <w:sz w:val="22"/>
        </w:rPr>
        <w:t xml:space="preserve"> </w:t>
      </w:r>
      <w:proofErr w:type="spellStart"/>
      <w:r w:rsidRPr="00AE134C">
        <w:rPr>
          <w:sz w:val="22"/>
        </w:rPr>
        <w:t>tcp</w:t>
      </w:r>
      <w:proofErr w:type="spellEnd"/>
    </w:p>
    <w:p w14:paraId="52B6680A" w14:textId="77777777" w:rsidR="008F4987" w:rsidRPr="00AE134C" w:rsidRDefault="008F4987" w:rsidP="00AE134C">
      <w:pPr>
        <w:pStyle w:val="output"/>
        <w:rPr>
          <w:sz w:val="22"/>
        </w:rPr>
      </w:pPr>
      <w:proofErr w:type="gramStart"/>
      <w:r w:rsidRPr="00AE134C">
        <w:rPr>
          <w:sz w:val="22"/>
        </w:rPr>
        <w:t>balance</w:t>
      </w:r>
      <w:proofErr w:type="gramEnd"/>
      <w:r w:rsidRPr="00AE134C">
        <w:rPr>
          <w:sz w:val="22"/>
        </w:rPr>
        <w:t xml:space="preserve"> </w:t>
      </w:r>
      <w:proofErr w:type="spellStart"/>
      <w:r w:rsidRPr="00AE134C">
        <w:rPr>
          <w:sz w:val="22"/>
        </w:rPr>
        <w:t>roundrobin</w:t>
      </w:r>
      <w:proofErr w:type="spellEnd"/>
    </w:p>
    <w:p w14:paraId="3AC21C87" w14:textId="77777777" w:rsidR="008F4987" w:rsidRPr="00AE134C" w:rsidRDefault="008F4987" w:rsidP="00AE134C">
      <w:pPr>
        <w:pStyle w:val="output"/>
        <w:rPr>
          <w:sz w:val="22"/>
        </w:rPr>
      </w:pPr>
      <w:proofErr w:type="gramStart"/>
      <w:r w:rsidRPr="00AE134C">
        <w:rPr>
          <w:sz w:val="22"/>
        </w:rPr>
        <w:t>option</w:t>
      </w:r>
      <w:proofErr w:type="gramEnd"/>
      <w:r w:rsidRPr="00AE134C">
        <w:rPr>
          <w:sz w:val="22"/>
        </w:rPr>
        <w:t xml:space="preserve"> </w:t>
      </w:r>
      <w:proofErr w:type="spellStart"/>
      <w:r w:rsidRPr="00AE134C">
        <w:rPr>
          <w:sz w:val="22"/>
        </w:rPr>
        <w:t>tcp</w:t>
      </w:r>
      <w:proofErr w:type="spellEnd"/>
      <w:r w:rsidRPr="00AE134C">
        <w:rPr>
          <w:sz w:val="22"/>
        </w:rPr>
        <w:t>-check</w:t>
      </w:r>
    </w:p>
    <w:p w14:paraId="43CD392A" w14:textId="75AA8E64" w:rsidR="008F4987" w:rsidRPr="00AE134C" w:rsidRDefault="008F4987" w:rsidP="00AE134C">
      <w:pPr>
        <w:pStyle w:val="output"/>
        <w:rPr>
          <w:sz w:val="22"/>
        </w:rPr>
      </w:pPr>
      <w:proofErr w:type="gramStart"/>
      <w:r w:rsidRPr="00AE134C">
        <w:rPr>
          <w:sz w:val="22"/>
        </w:rPr>
        <w:t>server</w:t>
      </w:r>
      <w:proofErr w:type="gramEnd"/>
      <w:r w:rsidRPr="00AE134C">
        <w:rPr>
          <w:sz w:val="22"/>
        </w:rPr>
        <w:t xml:space="preserve"> kubmaster1.zippyops.com 192.168.1.90:6443 check fall 3 rise 2</w:t>
      </w:r>
    </w:p>
    <w:p w14:paraId="3316DD18" w14:textId="5ABB456E" w:rsidR="008F4987" w:rsidRPr="00AE134C" w:rsidRDefault="008F4987" w:rsidP="00AE134C">
      <w:pPr>
        <w:pStyle w:val="output"/>
        <w:rPr>
          <w:sz w:val="22"/>
        </w:rPr>
      </w:pPr>
      <w:proofErr w:type="gramStart"/>
      <w:r w:rsidRPr="00AE134C">
        <w:rPr>
          <w:sz w:val="22"/>
        </w:rPr>
        <w:t>server</w:t>
      </w:r>
      <w:proofErr w:type="gramEnd"/>
      <w:r w:rsidRPr="00AE134C">
        <w:rPr>
          <w:sz w:val="22"/>
        </w:rPr>
        <w:t xml:space="preserve"> kubmaster2.zippyops.com 192.168.1.91:6443 check fall 3 rise 2</w:t>
      </w:r>
    </w:p>
    <w:p w14:paraId="0F2CBD96" w14:textId="73F90E4D" w:rsidR="008F4987" w:rsidRPr="00AE134C" w:rsidRDefault="008F4987" w:rsidP="00AE134C">
      <w:pPr>
        <w:pStyle w:val="output"/>
        <w:rPr>
          <w:sz w:val="22"/>
        </w:rPr>
      </w:pPr>
      <w:proofErr w:type="gramStart"/>
      <w:r w:rsidRPr="00AE134C">
        <w:rPr>
          <w:sz w:val="22"/>
        </w:rPr>
        <w:t>server</w:t>
      </w:r>
      <w:proofErr w:type="gramEnd"/>
      <w:r w:rsidRPr="00AE134C">
        <w:rPr>
          <w:sz w:val="22"/>
        </w:rPr>
        <w:t xml:space="preserve"> kubmaster3.zippyops.com </w:t>
      </w:r>
      <w:r w:rsidR="00AE134C" w:rsidRPr="00AE134C">
        <w:rPr>
          <w:sz w:val="22"/>
        </w:rPr>
        <w:t>192.168.1</w:t>
      </w:r>
      <w:r w:rsidRPr="00AE134C">
        <w:rPr>
          <w:sz w:val="22"/>
        </w:rPr>
        <w:t>.92:6443 check fall 3 rise 2</w:t>
      </w:r>
    </w:p>
    <w:p w14:paraId="75F97486" w14:textId="77777777" w:rsidR="008F4987" w:rsidRPr="00AE134C" w:rsidRDefault="008F4987" w:rsidP="008F4987">
      <w:pPr>
        <w:pStyle w:val="output"/>
        <w:rPr>
          <w:sz w:val="22"/>
        </w:rPr>
      </w:pPr>
    </w:p>
    <w:p w14:paraId="552285C5" w14:textId="1953996E" w:rsidR="00AE134C" w:rsidRDefault="00AE134C" w:rsidP="00AE134C">
      <w:r w:rsidRPr="00AE134C">
        <w:t xml:space="preserve">Restart </w:t>
      </w:r>
      <w:proofErr w:type="spellStart"/>
      <w:r w:rsidRPr="00AE134C">
        <w:t>HAProxy</w:t>
      </w:r>
      <w:proofErr w:type="spellEnd"/>
      <w:r w:rsidRPr="00AE134C">
        <w:t>.</w:t>
      </w:r>
    </w:p>
    <w:p w14:paraId="0CF33B39" w14:textId="12BAA8F2" w:rsidR="00AE134C" w:rsidRDefault="00AE134C" w:rsidP="00AE134C">
      <w:pPr>
        <w:pStyle w:val="output"/>
        <w:pBdr>
          <w:top w:val="single" w:sz="6" w:space="5" w:color="D6D6D6"/>
        </w:pBdr>
      </w:pPr>
      <w:proofErr w:type="spellStart"/>
      <w:proofErr w:type="gramStart"/>
      <w:r w:rsidRPr="00AE134C">
        <w:t>sudo</w:t>
      </w:r>
      <w:proofErr w:type="spellEnd"/>
      <w:proofErr w:type="gramEnd"/>
      <w:r w:rsidRPr="00AE134C">
        <w:t xml:space="preserve"> </w:t>
      </w:r>
      <w:proofErr w:type="spellStart"/>
      <w:r w:rsidRPr="00AE134C">
        <w:t>systemctl</w:t>
      </w:r>
      <w:proofErr w:type="spellEnd"/>
      <w:r w:rsidRPr="00AE134C">
        <w:t xml:space="preserve"> restart </w:t>
      </w:r>
      <w:proofErr w:type="spellStart"/>
      <w:r w:rsidRPr="00AE134C">
        <w:t>haproxy</w:t>
      </w:r>
      <w:proofErr w:type="spellEnd"/>
    </w:p>
    <w:p w14:paraId="157A2020" w14:textId="77777777" w:rsidR="00AE134C" w:rsidRPr="00B921AD" w:rsidRDefault="00AE134C" w:rsidP="00B921AD">
      <w:pPr>
        <w:pStyle w:val="Heading2"/>
        <w:rPr>
          <w:b w:val="0"/>
          <w:sz w:val="40"/>
        </w:rPr>
      </w:pPr>
      <w:r w:rsidRPr="00B921AD">
        <w:rPr>
          <w:b w:val="0"/>
        </w:rPr>
        <w:t>Generating the TLS certificates</w:t>
      </w:r>
    </w:p>
    <w:p w14:paraId="1DEFF5BA" w14:textId="15C18958" w:rsidR="00AE134C" w:rsidRPr="00AE134C" w:rsidRDefault="00AE134C" w:rsidP="00AE134C">
      <w:r w:rsidRPr="00AE134C">
        <w:t>These steps c</w:t>
      </w:r>
      <w:r>
        <w:t xml:space="preserve">an be done on your </w:t>
      </w:r>
      <w:proofErr w:type="spellStart"/>
      <w:r>
        <w:t>Loadbalancer</w:t>
      </w:r>
      <w:proofErr w:type="spellEnd"/>
      <w:r w:rsidRPr="00AE134C">
        <w:t xml:space="preserve"> if you have one or on the </w:t>
      </w:r>
      <w:proofErr w:type="spellStart"/>
      <w:r w:rsidRPr="00AE134C">
        <w:t>HAProxy</w:t>
      </w:r>
      <w:proofErr w:type="spellEnd"/>
      <w:r w:rsidRPr="00AE134C">
        <w:t xml:space="preserve"> machine depending on where you installed the </w:t>
      </w:r>
      <w:proofErr w:type="spellStart"/>
      <w:r w:rsidRPr="00AE134C">
        <w:t>cfssl</w:t>
      </w:r>
      <w:proofErr w:type="spellEnd"/>
      <w:r w:rsidRPr="00AE134C">
        <w:t xml:space="preserve"> tool.</w:t>
      </w:r>
    </w:p>
    <w:p w14:paraId="58196FE8" w14:textId="77777777" w:rsidR="00AE134C" w:rsidRPr="00B921AD" w:rsidRDefault="00AE134C" w:rsidP="00B921AD">
      <w:pPr>
        <w:pStyle w:val="Heading2"/>
        <w:rPr>
          <w:b w:val="0"/>
        </w:rPr>
      </w:pPr>
      <w:r w:rsidRPr="00B921AD">
        <w:rPr>
          <w:b w:val="0"/>
        </w:rPr>
        <w:t>Creating a certificate authority</w:t>
      </w:r>
    </w:p>
    <w:p w14:paraId="19B2A1B0" w14:textId="6786F8A2" w:rsidR="00AE134C" w:rsidRDefault="00AE134C" w:rsidP="00AE134C">
      <w:pPr>
        <w:spacing w:before="0"/>
      </w:pPr>
      <w:r w:rsidRPr="00AE134C">
        <w:t>Create the certificate authority configuration file.</w:t>
      </w:r>
    </w:p>
    <w:p w14:paraId="263A0588" w14:textId="77777777" w:rsidR="00AE134C" w:rsidRPr="00AE134C" w:rsidRDefault="00AE134C" w:rsidP="00AE134C">
      <w:pPr>
        <w:pStyle w:val="output"/>
        <w:rPr>
          <w:sz w:val="20"/>
        </w:rPr>
      </w:pPr>
      <w:proofErr w:type="gramStart"/>
      <w:r w:rsidRPr="00AE134C">
        <w:rPr>
          <w:sz w:val="20"/>
        </w:rPr>
        <w:t>vim</w:t>
      </w:r>
      <w:proofErr w:type="gramEnd"/>
      <w:r w:rsidRPr="00AE134C">
        <w:rPr>
          <w:sz w:val="20"/>
        </w:rPr>
        <w:t xml:space="preserve"> ca-</w:t>
      </w:r>
      <w:proofErr w:type="spellStart"/>
      <w:r w:rsidRPr="00AE134C">
        <w:rPr>
          <w:sz w:val="20"/>
        </w:rPr>
        <w:t>config.json</w:t>
      </w:r>
      <w:proofErr w:type="spellEnd"/>
    </w:p>
    <w:p w14:paraId="1AF30428" w14:textId="77777777" w:rsidR="00AE134C" w:rsidRPr="00AE134C" w:rsidRDefault="00AE134C" w:rsidP="00AE134C">
      <w:pPr>
        <w:pStyle w:val="output"/>
        <w:rPr>
          <w:sz w:val="20"/>
        </w:rPr>
      </w:pPr>
      <w:r w:rsidRPr="00AE134C">
        <w:rPr>
          <w:sz w:val="20"/>
        </w:rPr>
        <w:t>{</w:t>
      </w:r>
    </w:p>
    <w:p w14:paraId="77F32C86" w14:textId="77777777" w:rsidR="00AE134C" w:rsidRPr="00AE134C" w:rsidRDefault="00AE134C" w:rsidP="00AE134C">
      <w:pPr>
        <w:pStyle w:val="output"/>
        <w:rPr>
          <w:sz w:val="20"/>
        </w:rPr>
      </w:pPr>
      <w:r w:rsidRPr="00AE134C">
        <w:rPr>
          <w:sz w:val="20"/>
        </w:rPr>
        <w:t xml:space="preserve">  "</w:t>
      </w:r>
      <w:proofErr w:type="gramStart"/>
      <w:r w:rsidRPr="00AE134C">
        <w:rPr>
          <w:sz w:val="20"/>
        </w:rPr>
        <w:t>signing</w:t>
      </w:r>
      <w:proofErr w:type="gramEnd"/>
      <w:r w:rsidRPr="00AE134C">
        <w:rPr>
          <w:sz w:val="20"/>
        </w:rPr>
        <w:t>": {</w:t>
      </w:r>
    </w:p>
    <w:p w14:paraId="47000126" w14:textId="77777777" w:rsidR="00AE134C" w:rsidRPr="00AE134C" w:rsidRDefault="00AE134C" w:rsidP="00AE134C">
      <w:pPr>
        <w:pStyle w:val="output"/>
        <w:rPr>
          <w:sz w:val="20"/>
        </w:rPr>
      </w:pPr>
      <w:r w:rsidRPr="00AE134C">
        <w:rPr>
          <w:sz w:val="20"/>
        </w:rPr>
        <w:t xml:space="preserve">    "</w:t>
      </w:r>
      <w:proofErr w:type="gramStart"/>
      <w:r w:rsidRPr="00AE134C">
        <w:rPr>
          <w:sz w:val="20"/>
        </w:rPr>
        <w:t>default</w:t>
      </w:r>
      <w:proofErr w:type="gramEnd"/>
      <w:r w:rsidRPr="00AE134C">
        <w:rPr>
          <w:sz w:val="20"/>
        </w:rPr>
        <w:t>": {</w:t>
      </w:r>
    </w:p>
    <w:p w14:paraId="6638DB01" w14:textId="77777777" w:rsidR="00AE134C" w:rsidRPr="00AE134C" w:rsidRDefault="00AE134C" w:rsidP="00AE134C">
      <w:pPr>
        <w:pStyle w:val="output"/>
        <w:rPr>
          <w:sz w:val="20"/>
        </w:rPr>
      </w:pPr>
      <w:r w:rsidRPr="00AE134C">
        <w:rPr>
          <w:sz w:val="20"/>
        </w:rPr>
        <w:t xml:space="preserve">      "</w:t>
      </w:r>
      <w:proofErr w:type="gramStart"/>
      <w:r w:rsidRPr="00AE134C">
        <w:rPr>
          <w:sz w:val="20"/>
        </w:rPr>
        <w:t>expiry</w:t>
      </w:r>
      <w:proofErr w:type="gramEnd"/>
      <w:r w:rsidRPr="00AE134C">
        <w:rPr>
          <w:sz w:val="20"/>
        </w:rPr>
        <w:t>": "8760h"</w:t>
      </w:r>
    </w:p>
    <w:p w14:paraId="2E36AB27" w14:textId="77777777" w:rsidR="00AE134C" w:rsidRPr="00AE134C" w:rsidRDefault="00AE134C" w:rsidP="00AE134C">
      <w:pPr>
        <w:pStyle w:val="output"/>
        <w:rPr>
          <w:sz w:val="20"/>
        </w:rPr>
      </w:pPr>
      <w:r w:rsidRPr="00AE134C">
        <w:rPr>
          <w:sz w:val="20"/>
        </w:rPr>
        <w:t xml:space="preserve">    },</w:t>
      </w:r>
    </w:p>
    <w:p w14:paraId="0250BF54" w14:textId="77777777" w:rsidR="00AE134C" w:rsidRPr="00AE134C" w:rsidRDefault="00AE134C" w:rsidP="00AE134C">
      <w:pPr>
        <w:pStyle w:val="output"/>
        <w:rPr>
          <w:sz w:val="20"/>
        </w:rPr>
      </w:pPr>
      <w:r w:rsidRPr="00AE134C">
        <w:rPr>
          <w:sz w:val="20"/>
        </w:rPr>
        <w:lastRenderedPageBreak/>
        <w:t xml:space="preserve">    "</w:t>
      </w:r>
      <w:proofErr w:type="gramStart"/>
      <w:r w:rsidRPr="00AE134C">
        <w:rPr>
          <w:sz w:val="20"/>
        </w:rPr>
        <w:t>profiles</w:t>
      </w:r>
      <w:proofErr w:type="gramEnd"/>
      <w:r w:rsidRPr="00AE134C">
        <w:rPr>
          <w:sz w:val="20"/>
        </w:rPr>
        <w:t>": {</w:t>
      </w:r>
    </w:p>
    <w:p w14:paraId="6EC8A9EB" w14:textId="77777777" w:rsidR="00AE134C" w:rsidRPr="00AE134C" w:rsidRDefault="00AE134C" w:rsidP="00AE134C">
      <w:pPr>
        <w:pStyle w:val="output"/>
        <w:rPr>
          <w:sz w:val="20"/>
        </w:rPr>
      </w:pPr>
      <w:r w:rsidRPr="00AE134C">
        <w:rPr>
          <w:sz w:val="20"/>
        </w:rPr>
        <w:t xml:space="preserve">      "</w:t>
      </w:r>
      <w:proofErr w:type="spellStart"/>
      <w:proofErr w:type="gramStart"/>
      <w:r w:rsidRPr="00AE134C">
        <w:rPr>
          <w:sz w:val="20"/>
        </w:rPr>
        <w:t>kubernetes</w:t>
      </w:r>
      <w:proofErr w:type="spellEnd"/>
      <w:proofErr w:type="gramEnd"/>
      <w:r w:rsidRPr="00AE134C">
        <w:rPr>
          <w:sz w:val="20"/>
        </w:rPr>
        <w:t>": {</w:t>
      </w:r>
    </w:p>
    <w:p w14:paraId="232B8341" w14:textId="77777777" w:rsidR="00AE134C" w:rsidRPr="00AE134C" w:rsidRDefault="00AE134C" w:rsidP="00AE134C">
      <w:pPr>
        <w:pStyle w:val="output"/>
        <w:rPr>
          <w:sz w:val="20"/>
        </w:rPr>
      </w:pPr>
      <w:r w:rsidRPr="00AE134C">
        <w:rPr>
          <w:sz w:val="20"/>
        </w:rPr>
        <w:t xml:space="preserve">        "usages": ["signing", "key </w:t>
      </w:r>
      <w:proofErr w:type="spellStart"/>
      <w:r w:rsidRPr="00AE134C">
        <w:rPr>
          <w:sz w:val="20"/>
        </w:rPr>
        <w:t>encipherment</w:t>
      </w:r>
      <w:proofErr w:type="spellEnd"/>
      <w:r w:rsidRPr="00AE134C">
        <w:rPr>
          <w:sz w:val="20"/>
        </w:rPr>
        <w:t xml:space="preserve">", "server </w:t>
      </w:r>
      <w:proofErr w:type="spellStart"/>
      <w:r w:rsidRPr="00AE134C">
        <w:rPr>
          <w:sz w:val="20"/>
        </w:rPr>
        <w:t>auth</w:t>
      </w:r>
      <w:proofErr w:type="spellEnd"/>
      <w:r w:rsidRPr="00AE134C">
        <w:rPr>
          <w:sz w:val="20"/>
        </w:rPr>
        <w:t xml:space="preserve">", "client </w:t>
      </w:r>
      <w:proofErr w:type="spellStart"/>
      <w:r w:rsidRPr="00AE134C">
        <w:rPr>
          <w:sz w:val="20"/>
        </w:rPr>
        <w:t>auth</w:t>
      </w:r>
      <w:proofErr w:type="spellEnd"/>
      <w:r w:rsidRPr="00AE134C">
        <w:rPr>
          <w:sz w:val="20"/>
        </w:rPr>
        <w:t>"],</w:t>
      </w:r>
    </w:p>
    <w:p w14:paraId="575707CA" w14:textId="77777777" w:rsidR="00AE134C" w:rsidRPr="00AE134C" w:rsidRDefault="00AE134C" w:rsidP="00AE134C">
      <w:pPr>
        <w:pStyle w:val="output"/>
        <w:rPr>
          <w:sz w:val="20"/>
        </w:rPr>
      </w:pPr>
      <w:r w:rsidRPr="00AE134C">
        <w:rPr>
          <w:sz w:val="20"/>
        </w:rPr>
        <w:t xml:space="preserve">        "</w:t>
      </w:r>
      <w:proofErr w:type="gramStart"/>
      <w:r w:rsidRPr="00AE134C">
        <w:rPr>
          <w:sz w:val="20"/>
        </w:rPr>
        <w:t>expiry</w:t>
      </w:r>
      <w:proofErr w:type="gramEnd"/>
      <w:r w:rsidRPr="00AE134C">
        <w:rPr>
          <w:sz w:val="20"/>
        </w:rPr>
        <w:t>": "8760h"</w:t>
      </w:r>
    </w:p>
    <w:p w14:paraId="40D2AC8B" w14:textId="77777777" w:rsidR="00AE134C" w:rsidRPr="00AE134C" w:rsidRDefault="00AE134C" w:rsidP="00AE134C">
      <w:pPr>
        <w:pStyle w:val="output"/>
        <w:rPr>
          <w:sz w:val="20"/>
        </w:rPr>
      </w:pPr>
      <w:r w:rsidRPr="00AE134C">
        <w:rPr>
          <w:sz w:val="20"/>
        </w:rPr>
        <w:t xml:space="preserve">      }</w:t>
      </w:r>
    </w:p>
    <w:p w14:paraId="6D323A5E" w14:textId="77777777" w:rsidR="00AE134C" w:rsidRPr="00AE134C" w:rsidRDefault="00AE134C" w:rsidP="00AE134C">
      <w:pPr>
        <w:pStyle w:val="output"/>
        <w:rPr>
          <w:sz w:val="20"/>
        </w:rPr>
      </w:pPr>
      <w:r w:rsidRPr="00AE134C">
        <w:rPr>
          <w:sz w:val="20"/>
        </w:rPr>
        <w:t xml:space="preserve">    }</w:t>
      </w:r>
    </w:p>
    <w:p w14:paraId="3AF61B3D" w14:textId="77777777" w:rsidR="00AE134C" w:rsidRPr="00AE134C" w:rsidRDefault="00AE134C" w:rsidP="00AE134C">
      <w:pPr>
        <w:pStyle w:val="output"/>
        <w:rPr>
          <w:sz w:val="20"/>
        </w:rPr>
      </w:pPr>
      <w:r w:rsidRPr="00AE134C">
        <w:rPr>
          <w:sz w:val="20"/>
        </w:rPr>
        <w:t xml:space="preserve">  }</w:t>
      </w:r>
    </w:p>
    <w:p w14:paraId="3FFD3DC9" w14:textId="0E7FCD01" w:rsidR="00AE134C" w:rsidRPr="00AE134C" w:rsidRDefault="00AE134C" w:rsidP="00AE134C">
      <w:pPr>
        <w:pStyle w:val="output"/>
        <w:rPr>
          <w:sz w:val="20"/>
        </w:rPr>
      </w:pPr>
      <w:r w:rsidRPr="00AE134C">
        <w:rPr>
          <w:sz w:val="20"/>
        </w:rPr>
        <w:t>}</w:t>
      </w:r>
    </w:p>
    <w:p w14:paraId="715AEE65" w14:textId="483F8B67" w:rsidR="00AE134C" w:rsidRDefault="00AE134C" w:rsidP="00AE134C">
      <w:pPr>
        <w:rPr>
          <w:color w:val="222222"/>
          <w:sz w:val="27"/>
          <w:szCs w:val="27"/>
          <w:shd w:val="clear" w:color="auto" w:fill="FFFFFF"/>
        </w:rPr>
      </w:pPr>
      <w:r w:rsidRPr="00AE134C">
        <w:t>Create the certificate authority signing request configuration file</w:t>
      </w:r>
      <w:r>
        <w:rPr>
          <w:color w:val="222222"/>
          <w:sz w:val="27"/>
          <w:szCs w:val="27"/>
          <w:shd w:val="clear" w:color="auto" w:fill="FFFFFF"/>
        </w:rPr>
        <w:t>.</w:t>
      </w:r>
    </w:p>
    <w:p w14:paraId="434A71F9" w14:textId="77777777" w:rsidR="00AE134C" w:rsidRPr="00AE134C" w:rsidRDefault="00AE134C" w:rsidP="00AE134C">
      <w:pPr>
        <w:pStyle w:val="output"/>
        <w:rPr>
          <w:sz w:val="22"/>
        </w:rPr>
      </w:pPr>
      <w:proofErr w:type="gramStart"/>
      <w:r w:rsidRPr="00AE134C">
        <w:rPr>
          <w:sz w:val="22"/>
        </w:rPr>
        <w:t>vim</w:t>
      </w:r>
      <w:proofErr w:type="gramEnd"/>
      <w:r w:rsidRPr="00AE134C">
        <w:rPr>
          <w:sz w:val="22"/>
        </w:rPr>
        <w:t xml:space="preserve"> ca-</w:t>
      </w:r>
      <w:proofErr w:type="spellStart"/>
      <w:r w:rsidRPr="00AE134C">
        <w:rPr>
          <w:sz w:val="22"/>
        </w:rPr>
        <w:t>csr.json</w:t>
      </w:r>
      <w:proofErr w:type="spellEnd"/>
    </w:p>
    <w:p w14:paraId="1A0331FB" w14:textId="77777777" w:rsidR="00AE134C" w:rsidRPr="00AE134C" w:rsidRDefault="00AE134C" w:rsidP="00AE134C">
      <w:pPr>
        <w:pStyle w:val="output"/>
        <w:rPr>
          <w:sz w:val="22"/>
        </w:rPr>
      </w:pPr>
      <w:r w:rsidRPr="00AE134C">
        <w:rPr>
          <w:sz w:val="22"/>
        </w:rPr>
        <w:t>{</w:t>
      </w:r>
    </w:p>
    <w:p w14:paraId="07A11978" w14:textId="77777777" w:rsidR="00AE134C" w:rsidRPr="00AE134C" w:rsidRDefault="00AE134C" w:rsidP="00AE134C">
      <w:pPr>
        <w:pStyle w:val="output"/>
        <w:rPr>
          <w:sz w:val="22"/>
        </w:rPr>
      </w:pPr>
      <w:r w:rsidRPr="00AE134C">
        <w:rPr>
          <w:sz w:val="22"/>
        </w:rPr>
        <w:t xml:space="preserve">  "CN": "</w:t>
      </w:r>
      <w:proofErr w:type="spellStart"/>
      <w:r w:rsidRPr="00AE134C">
        <w:rPr>
          <w:sz w:val="22"/>
        </w:rPr>
        <w:t>Kubernetes</w:t>
      </w:r>
      <w:proofErr w:type="spellEnd"/>
      <w:r w:rsidRPr="00AE134C">
        <w:rPr>
          <w:sz w:val="22"/>
        </w:rPr>
        <w:t>",</w:t>
      </w:r>
    </w:p>
    <w:p w14:paraId="4A5AB54F" w14:textId="77777777" w:rsidR="00AE134C" w:rsidRPr="00AE134C" w:rsidRDefault="00AE134C" w:rsidP="00AE134C">
      <w:pPr>
        <w:pStyle w:val="output"/>
        <w:rPr>
          <w:sz w:val="22"/>
        </w:rPr>
      </w:pPr>
      <w:r w:rsidRPr="00AE134C">
        <w:rPr>
          <w:sz w:val="22"/>
        </w:rPr>
        <w:t xml:space="preserve">  "</w:t>
      </w:r>
      <w:proofErr w:type="gramStart"/>
      <w:r w:rsidRPr="00AE134C">
        <w:rPr>
          <w:sz w:val="22"/>
        </w:rPr>
        <w:t>key</w:t>
      </w:r>
      <w:proofErr w:type="gramEnd"/>
      <w:r w:rsidRPr="00AE134C">
        <w:rPr>
          <w:sz w:val="22"/>
        </w:rPr>
        <w:t>": {</w:t>
      </w:r>
    </w:p>
    <w:p w14:paraId="14EA71B1" w14:textId="77777777" w:rsidR="00AE134C" w:rsidRPr="00AE134C" w:rsidRDefault="00AE134C" w:rsidP="00AE134C">
      <w:pPr>
        <w:pStyle w:val="output"/>
        <w:rPr>
          <w:sz w:val="22"/>
        </w:rPr>
      </w:pPr>
      <w:r w:rsidRPr="00AE134C">
        <w:rPr>
          <w:sz w:val="22"/>
        </w:rPr>
        <w:t xml:space="preserve">    "</w:t>
      </w:r>
      <w:proofErr w:type="spellStart"/>
      <w:proofErr w:type="gramStart"/>
      <w:r w:rsidRPr="00AE134C">
        <w:rPr>
          <w:sz w:val="22"/>
        </w:rPr>
        <w:t>algo</w:t>
      </w:r>
      <w:proofErr w:type="spellEnd"/>
      <w:proofErr w:type="gramEnd"/>
      <w:r w:rsidRPr="00AE134C">
        <w:rPr>
          <w:sz w:val="22"/>
        </w:rPr>
        <w:t>": "</w:t>
      </w:r>
      <w:proofErr w:type="spellStart"/>
      <w:r w:rsidRPr="00AE134C">
        <w:rPr>
          <w:sz w:val="22"/>
        </w:rPr>
        <w:t>rsa</w:t>
      </w:r>
      <w:proofErr w:type="spellEnd"/>
      <w:r w:rsidRPr="00AE134C">
        <w:rPr>
          <w:sz w:val="22"/>
        </w:rPr>
        <w:t>",</w:t>
      </w:r>
    </w:p>
    <w:p w14:paraId="01184C8D" w14:textId="77777777" w:rsidR="00AE134C" w:rsidRPr="00AE134C" w:rsidRDefault="00AE134C" w:rsidP="00AE134C">
      <w:pPr>
        <w:pStyle w:val="output"/>
        <w:rPr>
          <w:sz w:val="22"/>
        </w:rPr>
      </w:pPr>
      <w:r w:rsidRPr="00AE134C">
        <w:rPr>
          <w:sz w:val="22"/>
        </w:rPr>
        <w:t xml:space="preserve">    "</w:t>
      </w:r>
      <w:proofErr w:type="gramStart"/>
      <w:r w:rsidRPr="00AE134C">
        <w:rPr>
          <w:sz w:val="22"/>
        </w:rPr>
        <w:t>size</w:t>
      </w:r>
      <w:proofErr w:type="gramEnd"/>
      <w:r w:rsidRPr="00AE134C">
        <w:rPr>
          <w:sz w:val="22"/>
        </w:rPr>
        <w:t>": 2048</w:t>
      </w:r>
    </w:p>
    <w:p w14:paraId="1C3D6802" w14:textId="77777777" w:rsidR="00AE134C" w:rsidRPr="00AE134C" w:rsidRDefault="00AE134C" w:rsidP="00AE134C">
      <w:pPr>
        <w:pStyle w:val="output"/>
        <w:rPr>
          <w:sz w:val="22"/>
        </w:rPr>
      </w:pPr>
      <w:r w:rsidRPr="00AE134C">
        <w:rPr>
          <w:sz w:val="22"/>
        </w:rPr>
        <w:t xml:space="preserve">  },</w:t>
      </w:r>
    </w:p>
    <w:p w14:paraId="7ACBE3B3" w14:textId="77777777" w:rsidR="00AE134C" w:rsidRPr="00AE134C" w:rsidRDefault="00AE134C" w:rsidP="00AE134C">
      <w:pPr>
        <w:pStyle w:val="output"/>
        <w:rPr>
          <w:sz w:val="22"/>
        </w:rPr>
      </w:pPr>
      <w:r w:rsidRPr="00AE134C">
        <w:rPr>
          <w:sz w:val="22"/>
        </w:rPr>
        <w:t xml:space="preserve">  "</w:t>
      </w:r>
      <w:proofErr w:type="gramStart"/>
      <w:r w:rsidRPr="00AE134C">
        <w:rPr>
          <w:sz w:val="22"/>
        </w:rPr>
        <w:t>names</w:t>
      </w:r>
      <w:proofErr w:type="gramEnd"/>
      <w:r w:rsidRPr="00AE134C">
        <w:rPr>
          <w:sz w:val="22"/>
        </w:rPr>
        <w:t>": [</w:t>
      </w:r>
    </w:p>
    <w:p w14:paraId="7AEB4099" w14:textId="77777777" w:rsidR="00AE134C" w:rsidRPr="00AE134C" w:rsidRDefault="00AE134C" w:rsidP="00AE134C">
      <w:pPr>
        <w:pStyle w:val="output"/>
        <w:rPr>
          <w:sz w:val="22"/>
        </w:rPr>
      </w:pPr>
      <w:r w:rsidRPr="00AE134C">
        <w:rPr>
          <w:sz w:val="22"/>
        </w:rPr>
        <w:t xml:space="preserve">  {</w:t>
      </w:r>
    </w:p>
    <w:p w14:paraId="2E1A2BD6" w14:textId="77777777" w:rsidR="00AE134C" w:rsidRPr="00AE134C" w:rsidRDefault="00AE134C" w:rsidP="00AE134C">
      <w:pPr>
        <w:pStyle w:val="output"/>
        <w:rPr>
          <w:sz w:val="22"/>
        </w:rPr>
      </w:pPr>
      <w:r w:rsidRPr="00AE134C">
        <w:rPr>
          <w:sz w:val="22"/>
        </w:rPr>
        <w:t xml:space="preserve">    "C": "IE",</w:t>
      </w:r>
    </w:p>
    <w:p w14:paraId="3D108D21" w14:textId="77777777" w:rsidR="00AE134C" w:rsidRPr="00AE134C" w:rsidRDefault="00AE134C" w:rsidP="00AE134C">
      <w:pPr>
        <w:pStyle w:val="output"/>
        <w:rPr>
          <w:sz w:val="22"/>
        </w:rPr>
      </w:pPr>
      <w:r w:rsidRPr="00AE134C">
        <w:rPr>
          <w:sz w:val="22"/>
        </w:rPr>
        <w:t xml:space="preserve">    "L": "Cork",</w:t>
      </w:r>
    </w:p>
    <w:p w14:paraId="3F030367" w14:textId="77777777" w:rsidR="00AE134C" w:rsidRPr="00AE134C" w:rsidRDefault="00AE134C" w:rsidP="00AE134C">
      <w:pPr>
        <w:pStyle w:val="output"/>
        <w:rPr>
          <w:sz w:val="22"/>
        </w:rPr>
      </w:pPr>
      <w:r w:rsidRPr="00AE134C">
        <w:rPr>
          <w:sz w:val="22"/>
        </w:rPr>
        <w:t xml:space="preserve">    "O": "</w:t>
      </w:r>
      <w:proofErr w:type="spellStart"/>
      <w:r w:rsidRPr="00AE134C">
        <w:rPr>
          <w:sz w:val="22"/>
        </w:rPr>
        <w:t>Kubernetes</w:t>
      </w:r>
      <w:proofErr w:type="spellEnd"/>
      <w:r w:rsidRPr="00AE134C">
        <w:rPr>
          <w:sz w:val="22"/>
        </w:rPr>
        <w:t>",</w:t>
      </w:r>
    </w:p>
    <w:p w14:paraId="71A66D24" w14:textId="77777777" w:rsidR="00AE134C" w:rsidRPr="00AE134C" w:rsidRDefault="00AE134C" w:rsidP="00AE134C">
      <w:pPr>
        <w:pStyle w:val="output"/>
        <w:rPr>
          <w:sz w:val="22"/>
        </w:rPr>
      </w:pPr>
      <w:r w:rsidRPr="00AE134C">
        <w:rPr>
          <w:sz w:val="22"/>
        </w:rPr>
        <w:t xml:space="preserve">    "OU": "CA",</w:t>
      </w:r>
    </w:p>
    <w:p w14:paraId="18B5FF68" w14:textId="77777777" w:rsidR="00AE134C" w:rsidRPr="00AE134C" w:rsidRDefault="00AE134C" w:rsidP="00AE134C">
      <w:pPr>
        <w:pStyle w:val="output"/>
        <w:rPr>
          <w:sz w:val="22"/>
        </w:rPr>
      </w:pPr>
      <w:r w:rsidRPr="00AE134C">
        <w:rPr>
          <w:sz w:val="22"/>
        </w:rPr>
        <w:t xml:space="preserve">    "ST": "Cork Co."</w:t>
      </w:r>
    </w:p>
    <w:p w14:paraId="1914000A" w14:textId="77777777" w:rsidR="00AE134C" w:rsidRPr="00AE134C" w:rsidRDefault="00AE134C" w:rsidP="00AE134C">
      <w:pPr>
        <w:pStyle w:val="output"/>
        <w:rPr>
          <w:sz w:val="22"/>
        </w:rPr>
      </w:pPr>
      <w:r w:rsidRPr="00AE134C">
        <w:rPr>
          <w:sz w:val="22"/>
        </w:rPr>
        <w:t xml:space="preserve">  }</w:t>
      </w:r>
    </w:p>
    <w:p w14:paraId="2F524F82" w14:textId="77777777" w:rsidR="00AE134C" w:rsidRPr="00AE134C" w:rsidRDefault="00AE134C" w:rsidP="00AE134C">
      <w:pPr>
        <w:pStyle w:val="output"/>
        <w:rPr>
          <w:sz w:val="22"/>
        </w:rPr>
      </w:pPr>
      <w:r w:rsidRPr="00AE134C">
        <w:rPr>
          <w:sz w:val="22"/>
        </w:rPr>
        <w:t xml:space="preserve"> ]</w:t>
      </w:r>
    </w:p>
    <w:p w14:paraId="48D3D6CB" w14:textId="03C0F9D5" w:rsidR="00AE134C" w:rsidRDefault="00AE134C" w:rsidP="00AE134C">
      <w:pPr>
        <w:pStyle w:val="output"/>
        <w:rPr>
          <w:sz w:val="22"/>
        </w:rPr>
      </w:pPr>
      <w:r w:rsidRPr="00AE134C">
        <w:rPr>
          <w:sz w:val="22"/>
        </w:rPr>
        <w:t>}</w:t>
      </w:r>
    </w:p>
    <w:p w14:paraId="1D3D1E6C" w14:textId="7135A187" w:rsidR="00AE134C" w:rsidRDefault="00AE134C" w:rsidP="00AE134C">
      <w:r w:rsidRPr="00AE134C">
        <w:t>Generate the certificate authority certificate and private key.</w:t>
      </w:r>
    </w:p>
    <w:p w14:paraId="31829AA6" w14:textId="3319798F" w:rsidR="00AE134C" w:rsidRDefault="00AE134C" w:rsidP="00AE134C">
      <w:pPr>
        <w:pStyle w:val="output"/>
      </w:pPr>
      <w:proofErr w:type="spellStart"/>
      <w:proofErr w:type="gramStart"/>
      <w:r w:rsidRPr="00AE134C">
        <w:t>cfssl</w:t>
      </w:r>
      <w:proofErr w:type="spellEnd"/>
      <w:proofErr w:type="gramEnd"/>
      <w:r w:rsidRPr="00AE134C">
        <w:t xml:space="preserve"> </w:t>
      </w:r>
      <w:proofErr w:type="spellStart"/>
      <w:r w:rsidRPr="00AE134C">
        <w:t>gencert</w:t>
      </w:r>
      <w:proofErr w:type="spellEnd"/>
      <w:r w:rsidRPr="00AE134C">
        <w:t xml:space="preserve"> -</w:t>
      </w:r>
      <w:proofErr w:type="spellStart"/>
      <w:r w:rsidRPr="00AE134C">
        <w:t>initca</w:t>
      </w:r>
      <w:proofErr w:type="spellEnd"/>
      <w:r w:rsidRPr="00AE134C">
        <w:t xml:space="preserve"> ca-</w:t>
      </w:r>
      <w:proofErr w:type="spellStart"/>
      <w:r w:rsidRPr="00AE134C">
        <w:t>csr.json</w:t>
      </w:r>
      <w:proofErr w:type="spellEnd"/>
      <w:r w:rsidRPr="00AE134C">
        <w:t xml:space="preserve"> | </w:t>
      </w:r>
      <w:proofErr w:type="spellStart"/>
      <w:r w:rsidRPr="00AE134C">
        <w:t>cfssljson</w:t>
      </w:r>
      <w:proofErr w:type="spellEnd"/>
      <w:r w:rsidRPr="00AE134C">
        <w:t xml:space="preserve"> -bare ca</w:t>
      </w:r>
    </w:p>
    <w:p w14:paraId="7359299B" w14:textId="1A24198D" w:rsidR="00AE134C" w:rsidRDefault="00AE134C" w:rsidP="00AE134C">
      <w:r w:rsidRPr="00AE134C">
        <w:t>Verify that the ca-</w:t>
      </w:r>
      <w:proofErr w:type="spellStart"/>
      <w:r w:rsidRPr="00AE134C">
        <w:t>key.pem</w:t>
      </w:r>
      <w:proofErr w:type="spellEnd"/>
      <w:r w:rsidRPr="00AE134C">
        <w:t xml:space="preserve"> and the </w:t>
      </w:r>
      <w:proofErr w:type="spellStart"/>
      <w:r w:rsidRPr="00AE134C">
        <w:t>ca.pem</w:t>
      </w:r>
      <w:proofErr w:type="spellEnd"/>
      <w:r w:rsidRPr="00AE134C">
        <w:t xml:space="preserve"> were generated.</w:t>
      </w:r>
    </w:p>
    <w:p w14:paraId="75F50379" w14:textId="1559769D" w:rsidR="00AE134C" w:rsidRPr="002F54D7" w:rsidRDefault="00AE134C" w:rsidP="002F54D7">
      <w:pPr>
        <w:pStyle w:val="output"/>
      </w:pPr>
      <w:proofErr w:type="spellStart"/>
      <w:proofErr w:type="gramStart"/>
      <w:r w:rsidRPr="002F54D7">
        <w:t>ls</w:t>
      </w:r>
      <w:proofErr w:type="spellEnd"/>
      <w:proofErr w:type="gramEnd"/>
      <w:r w:rsidRPr="002F54D7">
        <w:t xml:space="preserve"> –la</w:t>
      </w:r>
    </w:p>
    <w:p w14:paraId="237E774C" w14:textId="77777777" w:rsidR="00AE134C" w:rsidRPr="00B921AD" w:rsidRDefault="00AE134C" w:rsidP="00B921AD">
      <w:pPr>
        <w:pStyle w:val="Heading2"/>
        <w:rPr>
          <w:b w:val="0"/>
        </w:rPr>
      </w:pPr>
      <w:r w:rsidRPr="00B921AD">
        <w:rPr>
          <w:b w:val="0"/>
        </w:rPr>
        <w:t>Creating the certificate for the Etcd cluster</w:t>
      </w:r>
    </w:p>
    <w:p w14:paraId="64C660F6" w14:textId="382CB493" w:rsidR="00AE134C" w:rsidRDefault="00AE134C" w:rsidP="00AE134C">
      <w:r w:rsidRPr="00AE134C">
        <w:t>Create the certificate signing request configuration file.</w:t>
      </w:r>
    </w:p>
    <w:p w14:paraId="2B10CAEB" w14:textId="77777777" w:rsidR="00AE134C" w:rsidRPr="00AE134C" w:rsidRDefault="00AE134C" w:rsidP="00AE134C">
      <w:pPr>
        <w:pStyle w:val="output"/>
      </w:pPr>
      <w:proofErr w:type="gramStart"/>
      <w:r w:rsidRPr="00AE134C">
        <w:t>vim</w:t>
      </w:r>
      <w:proofErr w:type="gramEnd"/>
      <w:r w:rsidRPr="00AE134C">
        <w:t xml:space="preserve"> </w:t>
      </w:r>
      <w:proofErr w:type="spellStart"/>
      <w:r w:rsidRPr="00AE134C">
        <w:t>kubernetes-csr.json</w:t>
      </w:r>
      <w:proofErr w:type="spellEnd"/>
    </w:p>
    <w:p w14:paraId="3E455E9B" w14:textId="77777777" w:rsidR="00AE134C" w:rsidRPr="00AE134C" w:rsidRDefault="00AE134C" w:rsidP="00AE134C">
      <w:pPr>
        <w:pStyle w:val="output"/>
      </w:pPr>
      <w:r w:rsidRPr="00AE134C">
        <w:t>{</w:t>
      </w:r>
    </w:p>
    <w:p w14:paraId="064B33DC" w14:textId="77777777" w:rsidR="00AE134C" w:rsidRPr="00AE134C" w:rsidRDefault="00AE134C" w:rsidP="00AE134C">
      <w:pPr>
        <w:pStyle w:val="output"/>
      </w:pPr>
      <w:r w:rsidRPr="00AE134C">
        <w:t xml:space="preserve">  "CN": "</w:t>
      </w:r>
      <w:proofErr w:type="spellStart"/>
      <w:r w:rsidRPr="00AE134C">
        <w:t>kubernetes</w:t>
      </w:r>
      <w:proofErr w:type="spellEnd"/>
      <w:r w:rsidRPr="00AE134C">
        <w:t>",</w:t>
      </w:r>
    </w:p>
    <w:p w14:paraId="0E112058" w14:textId="77777777" w:rsidR="00AE134C" w:rsidRPr="00AE134C" w:rsidRDefault="00AE134C" w:rsidP="00AE134C">
      <w:pPr>
        <w:pStyle w:val="output"/>
      </w:pPr>
      <w:r w:rsidRPr="00AE134C">
        <w:t xml:space="preserve">  "</w:t>
      </w:r>
      <w:proofErr w:type="gramStart"/>
      <w:r w:rsidRPr="00AE134C">
        <w:t>key</w:t>
      </w:r>
      <w:proofErr w:type="gramEnd"/>
      <w:r w:rsidRPr="00AE134C">
        <w:t>": {</w:t>
      </w:r>
    </w:p>
    <w:p w14:paraId="421283E5" w14:textId="77777777" w:rsidR="00AE134C" w:rsidRPr="00AE134C" w:rsidRDefault="00AE134C" w:rsidP="00AE134C">
      <w:pPr>
        <w:pStyle w:val="output"/>
      </w:pPr>
      <w:r w:rsidRPr="00AE134C">
        <w:t xml:space="preserve">    "</w:t>
      </w:r>
      <w:proofErr w:type="spellStart"/>
      <w:proofErr w:type="gramStart"/>
      <w:r w:rsidRPr="00AE134C">
        <w:t>algo</w:t>
      </w:r>
      <w:proofErr w:type="spellEnd"/>
      <w:proofErr w:type="gramEnd"/>
      <w:r w:rsidRPr="00AE134C">
        <w:t>": "</w:t>
      </w:r>
      <w:proofErr w:type="spellStart"/>
      <w:r w:rsidRPr="00AE134C">
        <w:t>rsa</w:t>
      </w:r>
      <w:proofErr w:type="spellEnd"/>
      <w:r w:rsidRPr="00AE134C">
        <w:t>",</w:t>
      </w:r>
    </w:p>
    <w:p w14:paraId="5B5ABD4F" w14:textId="77777777" w:rsidR="00AE134C" w:rsidRPr="00AE134C" w:rsidRDefault="00AE134C" w:rsidP="00AE134C">
      <w:pPr>
        <w:pStyle w:val="output"/>
      </w:pPr>
      <w:r w:rsidRPr="00AE134C">
        <w:t xml:space="preserve">    "</w:t>
      </w:r>
      <w:proofErr w:type="gramStart"/>
      <w:r w:rsidRPr="00AE134C">
        <w:t>size</w:t>
      </w:r>
      <w:proofErr w:type="gramEnd"/>
      <w:r w:rsidRPr="00AE134C">
        <w:t>": 2048</w:t>
      </w:r>
    </w:p>
    <w:p w14:paraId="431D66BA" w14:textId="77777777" w:rsidR="00AE134C" w:rsidRPr="00AE134C" w:rsidRDefault="00AE134C" w:rsidP="00AE134C">
      <w:pPr>
        <w:pStyle w:val="output"/>
      </w:pPr>
      <w:r w:rsidRPr="00AE134C">
        <w:t xml:space="preserve">  },</w:t>
      </w:r>
    </w:p>
    <w:p w14:paraId="59FABE0B" w14:textId="77777777" w:rsidR="00AE134C" w:rsidRPr="00AE134C" w:rsidRDefault="00AE134C" w:rsidP="00AE134C">
      <w:pPr>
        <w:pStyle w:val="output"/>
      </w:pPr>
      <w:r w:rsidRPr="00AE134C">
        <w:t xml:space="preserve">  "</w:t>
      </w:r>
      <w:proofErr w:type="gramStart"/>
      <w:r w:rsidRPr="00AE134C">
        <w:t>names</w:t>
      </w:r>
      <w:proofErr w:type="gramEnd"/>
      <w:r w:rsidRPr="00AE134C">
        <w:t>": [</w:t>
      </w:r>
    </w:p>
    <w:p w14:paraId="035988FC" w14:textId="77777777" w:rsidR="00AE134C" w:rsidRPr="00AE134C" w:rsidRDefault="00AE134C" w:rsidP="00AE134C">
      <w:pPr>
        <w:pStyle w:val="output"/>
      </w:pPr>
      <w:r w:rsidRPr="00AE134C">
        <w:t xml:space="preserve">  {</w:t>
      </w:r>
    </w:p>
    <w:p w14:paraId="1CE8EEFC" w14:textId="77777777" w:rsidR="00AE134C" w:rsidRPr="00AE134C" w:rsidRDefault="00AE134C" w:rsidP="00AE134C">
      <w:pPr>
        <w:pStyle w:val="output"/>
      </w:pPr>
      <w:r w:rsidRPr="00AE134C">
        <w:t xml:space="preserve">    "C": "IE",</w:t>
      </w:r>
    </w:p>
    <w:p w14:paraId="2F24FF4E" w14:textId="77777777" w:rsidR="00AE134C" w:rsidRPr="00AE134C" w:rsidRDefault="00AE134C" w:rsidP="00AE134C">
      <w:pPr>
        <w:pStyle w:val="output"/>
      </w:pPr>
      <w:r w:rsidRPr="00AE134C">
        <w:lastRenderedPageBreak/>
        <w:t xml:space="preserve">    "L": "Cork",</w:t>
      </w:r>
    </w:p>
    <w:p w14:paraId="3963314C" w14:textId="77777777" w:rsidR="00AE134C" w:rsidRPr="00AE134C" w:rsidRDefault="00AE134C" w:rsidP="00AE134C">
      <w:pPr>
        <w:pStyle w:val="output"/>
      </w:pPr>
      <w:r w:rsidRPr="00AE134C">
        <w:t xml:space="preserve">    "O": "</w:t>
      </w:r>
      <w:proofErr w:type="spellStart"/>
      <w:r w:rsidRPr="00AE134C">
        <w:t>Kubernetes</w:t>
      </w:r>
      <w:proofErr w:type="spellEnd"/>
      <w:r w:rsidRPr="00AE134C">
        <w:t>",</w:t>
      </w:r>
    </w:p>
    <w:p w14:paraId="2D6701E8" w14:textId="77777777" w:rsidR="00AE134C" w:rsidRPr="00AE134C" w:rsidRDefault="00AE134C" w:rsidP="00AE134C">
      <w:pPr>
        <w:pStyle w:val="output"/>
      </w:pPr>
      <w:r w:rsidRPr="00AE134C">
        <w:t xml:space="preserve">    "OU": "</w:t>
      </w:r>
      <w:proofErr w:type="spellStart"/>
      <w:r w:rsidRPr="00AE134C">
        <w:t>Kubernetes</w:t>
      </w:r>
      <w:proofErr w:type="spellEnd"/>
      <w:r w:rsidRPr="00AE134C">
        <w:t>",</w:t>
      </w:r>
    </w:p>
    <w:p w14:paraId="63C0FE31" w14:textId="77777777" w:rsidR="00AE134C" w:rsidRPr="00AE134C" w:rsidRDefault="00AE134C" w:rsidP="00AE134C">
      <w:pPr>
        <w:pStyle w:val="output"/>
      </w:pPr>
      <w:r w:rsidRPr="00AE134C">
        <w:t xml:space="preserve">    "ST": "Cork Co."</w:t>
      </w:r>
    </w:p>
    <w:p w14:paraId="7DE480A1" w14:textId="77777777" w:rsidR="00AE134C" w:rsidRPr="00AE134C" w:rsidRDefault="00AE134C" w:rsidP="00AE134C">
      <w:pPr>
        <w:pStyle w:val="output"/>
      </w:pPr>
      <w:r w:rsidRPr="00AE134C">
        <w:t xml:space="preserve">  }</w:t>
      </w:r>
    </w:p>
    <w:p w14:paraId="422790BB" w14:textId="77777777" w:rsidR="00AE134C" w:rsidRPr="00AE134C" w:rsidRDefault="00AE134C" w:rsidP="00AE134C">
      <w:pPr>
        <w:pStyle w:val="output"/>
      </w:pPr>
      <w:r w:rsidRPr="00AE134C">
        <w:t xml:space="preserve"> ]</w:t>
      </w:r>
    </w:p>
    <w:p w14:paraId="26182E17" w14:textId="02E833AC" w:rsidR="00AE134C" w:rsidRDefault="00AE134C" w:rsidP="00AE134C">
      <w:pPr>
        <w:pStyle w:val="output"/>
      </w:pPr>
      <w:r w:rsidRPr="00AE134C">
        <w:t>}</w:t>
      </w:r>
    </w:p>
    <w:p w14:paraId="211309E1" w14:textId="0C57A116" w:rsidR="00AE134C" w:rsidRDefault="00AE134C" w:rsidP="00AE134C">
      <w:r w:rsidRPr="00AE134C">
        <w:t>Generate the certificate and private key.</w:t>
      </w:r>
    </w:p>
    <w:p w14:paraId="24E4C3DD" w14:textId="2DF9438E" w:rsidR="00DE007B" w:rsidRPr="00DE007B" w:rsidRDefault="009333B0" w:rsidP="00DE007B">
      <w:pPr>
        <w:pStyle w:val="output"/>
        <w:rPr>
          <w:sz w:val="22"/>
        </w:rPr>
      </w:pPr>
      <w:r>
        <w:rPr>
          <w:sz w:val="22"/>
        </w:rPr>
        <w:t xml:space="preserve">$ </w:t>
      </w:r>
      <w:proofErr w:type="spellStart"/>
      <w:proofErr w:type="gramStart"/>
      <w:r w:rsidR="00DE007B" w:rsidRPr="00DE007B">
        <w:rPr>
          <w:sz w:val="22"/>
        </w:rPr>
        <w:t>cfssl</w:t>
      </w:r>
      <w:proofErr w:type="spellEnd"/>
      <w:proofErr w:type="gramEnd"/>
      <w:r w:rsidR="00DE007B" w:rsidRPr="00DE007B">
        <w:rPr>
          <w:sz w:val="22"/>
        </w:rPr>
        <w:t xml:space="preserve"> </w:t>
      </w:r>
      <w:proofErr w:type="spellStart"/>
      <w:r w:rsidR="00DE007B" w:rsidRPr="00DE007B">
        <w:rPr>
          <w:sz w:val="22"/>
        </w:rPr>
        <w:t>gencert</w:t>
      </w:r>
      <w:proofErr w:type="spellEnd"/>
      <w:r w:rsidR="00DE007B" w:rsidRPr="00DE007B">
        <w:rPr>
          <w:sz w:val="22"/>
        </w:rPr>
        <w:t xml:space="preserve"> \</w:t>
      </w:r>
    </w:p>
    <w:p w14:paraId="773AB6C5" w14:textId="77777777" w:rsidR="00DE007B" w:rsidRPr="00DE007B" w:rsidRDefault="00DE007B" w:rsidP="00DE007B">
      <w:pPr>
        <w:pStyle w:val="output"/>
        <w:rPr>
          <w:sz w:val="22"/>
        </w:rPr>
      </w:pPr>
      <w:r w:rsidRPr="00DE007B">
        <w:rPr>
          <w:sz w:val="22"/>
        </w:rPr>
        <w:t>-ca=</w:t>
      </w:r>
      <w:proofErr w:type="spellStart"/>
      <w:r w:rsidRPr="00DE007B">
        <w:rPr>
          <w:sz w:val="22"/>
        </w:rPr>
        <w:t>ca.pem</w:t>
      </w:r>
      <w:proofErr w:type="spellEnd"/>
      <w:r w:rsidRPr="00DE007B">
        <w:rPr>
          <w:sz w:val="22"/>
        </w:rPr>
        <w:t xml:space="preserve"> \</w:t>
      </w:r>
    </w:p>
    <w:p w14:paraId="22829A54" w14:textId="77777777" w:rsidR="00DE007B" w:rsidRPr="00DE007B" w:rsidRDefault="00DE007B" w:rsidP="00DE007B">
      <w:pPr>
        <w:pStyle w:val="output"/>
        <w:rPr>
          <w:sz w:val="22"/>
        </w:rPr>
      </w:pPr>
      <w:r w:rsidRPr="00DE007B">
        <w:rPr>
          <w:sz w:val="22"/>
        </w:rPr>
        <w:t>-ca-key=ca-</w:t>
      </w:r>
      <w:proofErr w:type="spellStart"/>
      <w:r w:rsidRPr="00DE007B">
        <w:rPr>
          <w:sz w:val="22"/>
        </w:rPr>
        <w:t>key.pem</w:t>
      </w:r>
      <w:proofErr w:type="spellEnd"/>
      <w:r w:rsidRPr="00DE007B">
        <w:rPr>
          <w:sz w:val="22"/>
        </w:rPr>
        <w:t xml:space="preserve"> \</w:t>
      </w:r>
    </w:p>
    <w:p w14:paraId="07675E9D" w14:textId="77777777" w:rsidR="00DE007B" w:rsidRPr="00DE007B" w:rsidRDefault="00DE007B" w:rsidP="00DE007B">
      <w:pPr>
        <w:pStyle w:val="output"/>
        <w:rPr>
          <w:sz w:val="22"/>
        </w:rPr>
      </w:pPr>
      <w:r w:rsidRPr="00DE007B">
        <w:rPr>
          <w:sz w:val="22"/>
        </w:rPr>
        <w:t>-</w:t>
      </w:r>
      <w:proofErr w:type="spellStart"/>
      <w:r w:rsidRPr="00DE007B">
        <w:rPr>
          <w:sz w:val="22"/>
        </w:rPr>
        <w:t>config</w:t>
      </w:r>
      <w:proofErr w:type="spellEnd"/>
      <w:r w:rsidRPr="00DE007B">
        <w:rPr>
          <w:sz w:val="22"/>
        </w:rPr>
        <w:t>=ca-</w:t>
      </w:r>
      <w:proofErr w:type="spellStart"/>
      <w:r w:rsidRPr="00DE007B">
        <w:rPr>
          <w:sz w:val="22"/>
        </w:rPr>
        <w:t>config.json</w:t>
      </w:r>
      <w:proofErr w:type="spellEnd"/>
      <w:r w:rsidRPr="00DE007B">
        <w:rPr>
          <w:sz w:val="22"/>
        </w:rPr>
        <w:t xml:space="preserve"> \</w:t>
      </w:r>
    </w:p>
    <w:p w14:paraId="23A55533" w14:textId="77777777" w:rsidR="00DE007B" w:rsidRPr="00DE007B" w:rsidRDefault="00DE007B" w:rsidP="00DE007B">
      <w:pPr>
        <w:pStyle w:val="output"/>
        <w:rPr>
          <w:sz w:val="22"/>
        </w:rPr>
      </w:pPr>
      <w:r w:rsidRPr="00DE007B">
        <w:rPr>
          <w:sz w:val="22"/>
        </w:rPr>
        <w:t>-hostname=192.168.1.90</w:t>
      </w:r>
      <w:proofErr w:type="gramStart"/>
      <w:r w:rsidRPr="00DE007B">
        <w:rPr>
          <w:sz w:val="22"/>
        </w:rPr>
        <w:t>,192.168.1.91,192.168.1.92,192.168.1.93,127.0.0.1,kubernetes.default</w:t>
      </w:r>
      <w:proofErr w:type="gramEnd"/>
      <w:r w:rsidRPr="00DE007B">
        <w:rPr>
          <w:sz w:val="22"/>
        </w:rPr>
        <w:t xml:space="preserve"> \</w:t>
      </w:r>
    </w:p>
    <w:p w14:paraId="18C246CB" w14:textId="77777777" w:rsidR="00DE007B" w:rsidRPr="00DE007B" w:rsidRDefault="00DE007B" w:rsidP="00DE007B">
      <w:pPr>
        <w:pStyle w:val="output"/>
        <w:rPr>
          <w:sz w:val="22"/>
        </w:rPr>
      </w:pPr>
      <w:r w:rsidRPr="00DE007B">
        <w:rPr>
          <w:sz w:val="22"/>
        </w:rPr>
        <w:t>-profile=</w:t>
      </w:r>
      <w:proofErr w:type="spellStart"/>
      <w:r w:rsidRPr="00DE007B">
        <w:rPr>
          <w:sz w:val="22"/>
        </w:rPr>
        <w:t>kubernetes</w:t>
      </w:r>
      <w:proofErr w:type="spellEnd"/>
      <w:r w:rsidRPr="00DE007B">
        <w:rPr>
          <w:sz w:val="22"/>
        </w:rPr>
        <w:t xml:space="preserve"> </w:t>
      </w:r>
      <w:proofErr w:type="spellStart"/>
      <w:r w:rsidRPr="00DE007B">
        <w:rPr>
          <w:sz w:val="22"/>
        </w:rPr>
        <w:t>kubernetes-csr.json</w:t>
      </w:r>
      <w:proofErr w:type="spellEnd"/>
      <w:r w:rsidRPr="00DE007B">
        <w:rPr>
          <w:sz w:val="22"/>
        </w:rPr>
        <w:t xml:space="preserve"> | \</w:t>
      </w:r>
    </w:p>
    <w:p w14:paraId="210FF2B6" w14:textId="7022953D" w:rsidR="00DE007B" w:rsidRDefault="00DE007B" w:rsidP="00DE007B">
      <w:pPr>
        <w:pStyle w:val="output"/>
        <w:rPr>
          <w:sz w:val="22"/>
        </w:rPr>
      </w:pPr>
      <w:proofErr w:type="spellStart"/>
      <w:proofErr w:type="gramStart"/>
      <w:r w:rsidRPr="00DE007B">
        <w:rPr>
          <w:sz w:val="22"/>
        </w:rPr>
        <w:t>cfssljson</w:t>
      </w:r>
      <w:proofErr w:type="spellEnd"/>
      <w:proofErr w:type="gramEnd"/>
      <w:r w:rsidRPr="00DE007B">
        <w:rPr>
          <w:sz w:val="22"/>
        </w:rPr>
        <w:t xml:space="preserve"> -bare </w:t>
      </w:r>
      <w:proofErr w:type="spellStart"/>
      <w:r w:rsidRPr="00DE007B">
        <w:rPr>
          <w:sz w:val="22"/>
        </w:rPr>
        <w:t>kubernetes</w:t>
      </w:r>
      <w:proofErr w:type="spellEnd"/>
    </w:p>
    <w:p w14:paraId="79C4278A" w14:textId="16FAE446" w:rsidR="00DE007B" w:rsidRDefault="00DE007B" w:rsidP="00DE007B">
      <w:r w:rsidRPr="00DE007B">
        <w:t xml:space="preserve">Verify that the </w:t>
      </w:r>
      <w:proofErr w:type="spellStart"/>
      <w:r w:rsidRPr="00DE007B">
        <w:t>kubernetes-key.pem</w:t>
      </w:r>
      <w:proofErr w:type="spellEnd"/>
      <w:r w:rsidRPr="00DE007B">
        <w:t xml:space="preserve"> and the </w:t>
      </w:r>
      <w:proofErr w:type="spellStart"/>
      <w:r w:rsidRPr="00DE007B">
        <w:t>kubernetes.pem</w:t>
      </w:r>
      <w:proofErr w:type="spellEnd"/>
      <w:r w:rsidRPr="00DE007B">
        <w:t xml:space="preserve"> file were generated.</w:t>
      </w:r>
    </w:p>
    <w:p w14:paraId="32141FBB" w14:textId="43764119" w:rsidR="00DE007B" w:rsidRPr="002F54D7" w:rsidRDefault="00DE007B" w:rsidP="002F54D7">
      <w:pPr>
        <w:pStyle w:val="output"/>
      </w:pPr>
      <w:proofErr w:type="spellStart"/>
      <w:proofErr w:type="gramStart"/>
      <w:r w:rsidRPr="002F54D7">
        <w:t>ls</w:t>
      </w:r>
      <w:proofErr w:type="spellEnd"/>
      <w:proofErr w:type="gramEnd"/>
      <w:r w:rsidRPr="002F54D7">
        <w:t xml:space="preserve"> –la</w:t>
      </w:r>
    </w:p>
    <w:p w14:paraId="32A34628" w14:textId="24FB11DB" w:rsidR="00DE007B" w:rsidRDefault="00DE007B" w:rsidP="00DE007B">
      <w:r w:rsidRPr="00DE007B">
        <w:t>Copy the certificate to each nodes.</w:t>
      </w:r>
    </w:p>
    <w:p w14:paraId="1153E94E" w14:textId="3452FE4F" w:rsidR="00DE007B" w:rsidRPr="00DE007B" w:rsidRDefault="00DE007B" w:rsidP="00DE007B">
      <w:pPr>
        <w:pStyle w:val="output"/>
        <w:rPr>
          <w:sz w:val="22"/>
        </w:rPr>
      </w:pPr>
      <w:r w:rsidRPr="00DE007B">
        <w:rPr>
          <w:sz w:val="22"/>
        </w:rPr>
        <w:t xml:space="preserve">$ </w:t>
      </w:r>
      <w:proofErr w:type="spellStart"/>
      <w:proofErr w:type="gramStart"/>
      <w:r w:rsidRPr="00DE007B">
        <w:rPr>
          <w:sz w:val="22"/>
        </w:rPr>
        <w:t>scp</w:t>
      </w:r>
      <w:proofErr w:type="spellEnd"/>
      <w:proofErr w:type="gramEnd"/>
      <w:r w:rsidRPr="00DE007B">
        <w:rPr>
          <w:sz w:val="22"/>
        </w:rPr>
        <w:t xml:space="preserve"> </w:t>
      </w:r>
      <w:proofErr w:type="spellStart"/>
      <w:r w:rsidRPr="00DE007B">
        <w:rPr>
          <w:sz w:val="22"/>
        </w:rPr>
        <w:t>ca.pem</w:t>
      </w:r>
      <w:proofErr w:type="spellEnd"/>
      <w:r w:rsidRPr="00DE007B">
        <w:rPr>
          <w:sz w:val="22"/>
        </w:rPr>
        <w:t xml:space="preserve"> </w:t>
      </w:r>
      <w:proofErr w:type="spellStart"/>
      <w:r w:rsidRPr="00DE007B">
        <w:rPr>
          <w:sz w:val="22"/>
        </w:rPr>
        <w:t>kubernetes.</w:t>
      </w:r>
      <w:r>
        <w:rPr>
          <w:sz w:val="22"/>
        </w:rPr>
        <w:t>pem</w:t>
      </w:r>
      <w:proofErr w:type="spellEnd"/>
      <w:r>
        <w:rPr>
          <w:sz w:val="22"/>
        </w:rPr>
        <w:t xml:space="preserve"> </w:t>
      </w:r>
      <w:proofErr w:type="spellStart"/>
      <w:r>
        <w:rPr>
          <w:sz w:val="22"/>
        </w:rPr>
        <w:t>kubernetes-key</w:t>
      </w:r>
      <w:r w:rsidR="00607488">
        <w:rPr>
          <w:sz w:val="22"/>
        </w:rPr>
        <w:t>.pem</w:t>
      </w:r>
      <w:proofErr w:type="spellEnd"/>
      <w:r w:rsidR="00607488">
        <w:rPr>
          <w:sz w:val="22"/>
        </w:rPr>
        <w:t xml:space="preserve"> zippyops@192.168.1.90:/home</w:t>
      </w:r>
    </w:p>
    <w:p w14:paraId="5B2A0524" w14:textId="3E37D18A" w:rsidR="00DE007B" w:rsidRPr="00DE007B" w:rsidRDefault="00DE007B" w:rsidP="00DE007B">
      <w:pPr>
        <w:pStyle w:val="output"/>
        <w:rPr>
          <w:sz w:val="22"/>
        </w:rPr>
      </w:pPr>
      <w:r w:rsidRPr="00DE007B">
        <w:rPr>
          <w:sz w:val="22"/>
        </w:rPr>
        <w:t xml:space="preserve">$ </w:t>
      </w:r>
      <w:proofErr w:type="spellStart"/>
      <w:proofErr w:type="gramStart"/>
      <w:r w:rsidRPr="00DE007B">
        <w:rPr>
          <w:sz w:val="22"/>
        </w:rPr>
        <w:t>scp</w:t>
      </w:r>
      <w:proofErr w:type="spellEnd"/>
      <w:proofErr w:type="gramEnd"/>
      <w:r w:rsidRPr="00DE007B">
        <w:rPr>
          <w:sz w:val="22"/>
        </w:rPr>
        <w:t xml:space="preserve"> </w:t>
      </w:r>
      <w:proofErr w:type="spellStart"/>
      <w:r w:rsidRPr="00DE007B">
        <w:rPr>
          <w:sz w:val="22"/>
        </w:rPr>
        <w:t>ca.pem</w:t>
      </w:r>
      <w:proofErr w:type="spellEnd"/>
      <w:r w:rsidRPr="00DE007B">
        <w:rPr>
          <w:sz w:val="22"/>
        </w:rPr>
        <w:t xml:space="preserve"> </w:t>
      </w:r>
      <w:proofErr w:type="spellStart"/>
      <w:r w:rsidRPr="00DE007B">
        <w:rPr>
          <w:sz w:val="22"/>
        </w:rPr>
        <w:t>kubernetes.pem</w:t>
      </w:r>
      <w:proofErr w:type="spellEnd"/>
      <w:r w:rsidRPr="00DE007B">
        <w:rPr>
          <w:sz w:val="22"/>
        </w:rPr>
        <w:t xml:space="preserve"> </w:t>
      </w:r>
      <w:proofErr w:type="spellStart"/>
      <w:r w:rsidRPr="00DE007B">
        <w:rPr>
          <w:sz w:val="22"/>
        </w:rPr>
        <w:t>kubernetes-key.pem</w:t>
      </w:r>
      <w:proofErr w:type="spellEnd"/>
      <w:r w:rsidRPr="00DE007B">
        <w:rPr>
          <w:sz w:val="22"/>
        </w:rPr>
        <w:t xml:space="preserve"> </w:t>
      </w:r>
      <w:r w:rsidR="00607488">
        <w:rPr>
          <w:sz w:val="22"/>
        </w:rPr>
        <w:t>zippyops@192.168.1.91:/home</w:t>
      </w:r>
    </w:p>
    <w:p w14:paraId="074957E2" w14:textId="6F8367DA" w:rsidR="00DE007B" w:rsidRDefault="00DE007B" w:rsidP="00DE007B">
      <w:pPr>
        <w:pStyle w:val="output"/>
        <w:rPr>
          <w:sz w:val="22"/>
        </w:rPr>
      </w:pPr>
      <w:r w:rsidRPr="00DE007B">
        <w:rPr>
          <w:sz w:val="22"/>
        </w:rPr>
        <w:t xml:space="preserve">$ </w:t>
      </w:r>
      <w:proofErr w:type="spellStart"/>
      <w:proofErr w:type="gramStart"/>
      <w:r w:rsidRPr="00DE007B">
        <w:rPr>
          <w:sz w:val="22"/>
        </w:rPr>
        <w:t>scp</w:t>
      </w:r>
      <w:proofErr w:type="spellEnd"/>
      <w:proofErr w:type="gramEnd"/>
      <w:r w:rsidRPr="00DE007B">
        <w:rPr>
          <w:sz w:val="22"/>
        </w:rPr>
        <w:t xml:space="preserve"> </w:t>
      </w:r>
      <w:proofErr w:type="spellStart"/>
      <w:r w:rsidRPr="00DE007B">
        <w:rPr>
          <w:sz w:val="22"/>
        </w:rPr>
        <w:t>ca.pem</w:t>
      </w:r>
      <w:proofErr w:type="spellEnd"/>
      <w:r w:rsidRPr="00DE007B">
        <w:rPr>
          <w:sz w:val="22"/>
        </w:rPr>
        <w:t xml:space="preserve"> </w:t>
      </w:r>
      <w:proofErr w:type="spellStart"/>
      <w:r w:rsidRPr="00DE007B">
        <w:rPr>
          <w:sz w:val="22"/>
        </w:rPr>
        <w:t>kubernetes.pem</w:t>
      </w:r>
      <w:proofErr w:type="spellEnd"/>
      <w:r w:rsidRPr="00DE007B">
        <w:rPr>
          <w:sz w:val="22"/>
        </w:rPr>
        <w:t xml:space="preserve"> </w:t>
      </w:r>
      <w:proofErr w:type="spellStart"/>
      <w:r w:rsidRPr="00DE007B">
        <w:rPr>
          <w:sz w:val="22"/>
        </w:rPr>
        <w:t>kubernetes-key.pem</w:t>
      </w:r>
      <w:proofErr w:type="spellEnd"/>
      <w:r w:rsidRPr="00DE007B">
        <w:rPr>
          <w:sz w:val="22"/>
        </w:rPr>
        <w:t xml:space="preserve"> </w:t>
      </w:r>
      <w:r w:rsidR="00607488">
        <w:rPr>
          <w:sz w:val="22"/>
        </w:rPr>
        <w:t>zippyops@192.168.1.92:/home</w:t>
      </w:r>
    </w:p>
    <w:p w14:paraId="7A0CC38A" w14:textId="2C47E526" w:rsidR="00DE007B" w:rsidRPr="00DE007B" w:rsidRDefault="00DE007B" w:rsidP="00DE007B">
      <w:pPr>
        <w:pStyle w:val="output"/>
        <w:rPr>
          <w:sz w:val="22"/>
        </w:rPr>
      </w:pPr>
      <w:r>
        <w:rPr>
          <w:sz w:val="22"/>
        </w:rPr>
        <w:t>$</w:t>
      </w:r>
      <w:r w:rsidRPr="00DE007B">
        <w:rPr>
          <w:sz w:val="22"/>
        </w:rPr>
        <w:t xml:space="preserve"> </w:t>
      </w:r>
      <w:proofErr w:type="spellStart"/>
      <w:proofErr w:type="gramStart"/>
      <w:r w:rsidRPr="00DE007B">
        <w:rPr>
          <w:sz w:val="22"/>
        </w:rPr>
        <w:t>scp</w:t>
      </w:r>
      <w:proofErr w:type="spellEnd"/>
      <w:proofErr w:type="gramEnd"/>
      <w:r w:rsidRPr="00DE007B">
        <w:rPr>
          <w:sz w:val="22"/>
        </w:rPr>
        <w:t xml:space="preserve"> </w:t>
      </w:r>
      <w:proofErr w:type="spellStart"/>
      <w:r w:rsidRPr="00DE007B">
        <w:rPr>
          <w:sz w:val="22"/>
        </w:rPr>
        <w:t>ca.pem</w:t>
      </w:r>
      <w:proofErr w:type="spellEnd"/>
      <w:r w:rsidRPr="00DE007B">
        <w:rPr>
          <w:sz w:val="22"/>
        </w:rPr>
        <w:t xml:space="preserve"> </w:t>
      </w:r>
      <w:proofErr w:type="spellStart"/>
      <w:r w:rsidRPr="00DE007B">
        <w:rPr>
          <w:sz w:val="22"/>
        </w:rPr>
        <w:t>kubernete</w:t>
      </w:r>
      <w:r w:rsidR="00607488">
        <w:rPr>
          <w:sz w:val="22"/>
        </w:rPr>
        <w:t>s.pem</w:t>
      </w:r>
      <w:proofErr w:type="spellEnd"/>
      <w:r w:rsidR="00607488">
        <w:rPr>
          <w:sz w:val="22"/>
        </w:rPr>
        <w:t xml:space="preserve"> </w:t>
      </w:r>
      <w:proofErr w:type="spellStart"/>
      <w:r w:rsidR="00607488">
        <w:rPr>
          <w:sz w:val="22"/>
        </w:rPr>
        <w:t>kubernetes-key.pem</w:t>
      </w:r>
      <w:proofErr w:type="spellEnd"/>
      <w:r w:rsidR="00607488">
        <w:rPr>
          <w:sz w:val="22"/>
        </w:rPr>
        <w:t xml:space="preserve"> zippyops@192.168.1.94:/home</w:t>
      </w:r>
    </w:p>
    <w:p w14:paraId="56B68DBA" w14:textId="76E848C5" w:rsidR="00DE007B" w:rsidRPr="00DE007B" w:rsidRDefault="00DE007B" w:rsidP="00DE007B">
      <w:pPr>
        <w:pStyle w:val="output"/>
        <w:rPr>
          <w:sz w:val="22"/>
        </w:rPr>
      </w:pPr>
      <w:r w:rsidRPr="00DE007B">
        <w:rPr>
          <w:sz w:val="22"/>
        </w:rPr>
        <w:t xml:space="preserve">$ </w:t>
      </w:r>
      <w:proofErr w:type="spellStart"/>
      <w:proofErr w:type="gramStart"/>
      <w:r w:rsidRPr="00DE007B">
        <w:rPr>
          <w:sz w:val="22"/>
        </w:rPr>
        <w:t>scp</w:t>
      </w:r>
      <w:proofErr w:type="spellEnd"/>
      <w:proofErr w:type="gramEnd"/>
      <w:r w:rsidRPr="00DE007B">
        <w:rPr>
          <w:sz w:val="22"/>
        </w:rPr>
        <w:t xml:space="preserve"> </w:t>
      </w:r>
      <w:proofErr w:type="spellStart"/>
      <w:r w:rsidRPr="00DE007B">
        <w:rPr>
          <w:sz w:val="22"/>
        </w:rPr>
        <w:t>ca.pem</w:t>
      </w:r>
      <w:proofErr w:type="spellEnd"/>
      <w:r w:rsidRPr="00DE007B">
        <w:rPr>
          <w:sz w:val="22"/>
        </w:rPr>
        <w:t xml:space="preserve"> </w:t>
      </w:r>
      <w:proofErr w:type="spellStart"/>
      <w:r w:rsidRPr="00DE007B">
        <w:rPr>
          <w:sz w:val="22"/>
        </w:rPr>
        <w:t>kubernetes.pem</w:t>
      </w:r>
      <w:proofErr w:type="spellEnd"/>
      <w:r w:rsidRPr="00DE007B">
        <w:rPr>
          <w:sz w:val="22"/>
        </w:rPr>
        <w:t xml:space="preserve"> </w:t>
      </w:r>
      <w:proofErr w:type="spellStart"/>
      <w:r w:rsidRPr="00DE007B">
        <w:rPr>
          <w:sz w:val="22"/>
        </w:rPr>
        <w:t>kubernetes-key.pem</w:t>
      </w:r>
      <w:proofErr w:type="spellEnd"/>
      <w:r w:rsidRPr="00DE007B">
        <w:rPr>
          <w:sz w:val="22"/>
        </w:rPr>
        <w:t xml:space="preserve"> </w:t>
      </w:r>
      <w:r w:rsidR="00607488">
        <w:rPr>
          <w:sz w:val="22"/>
        </w:rPr>
        <w:t>zippyops@192.168.1.95:/home</w:t>
      </w:r>
    </w:p>
    <w:p w14:paraId="4EE8D600" w14:textId="006E6D36" w:rsidR="00DE007B" w:rsidRDefault="00DE007B" w:rsidP="00DE007B">
      <w:pPr>
        <w:pStyle w:val="output"/>
        <w:rPr>
          <w:sz w:val="22"/>
        </w:rPr>
      </w:pPr>
      <w:r w:rsidRPr="00DE007B">
        <w:rPr>
          <w:sz w:val="22"/>
        </w:rPr>
        <w:t xml:space="preserve">$ </w:t>
      </w:r>
      <w:proofErr w:type="spellStart"/>
      <w:proofErr w:type="gramStart"/>
      <w:r w:rsidRPr="00DE007B">
        <w:rPr>
          <w:sz w:val="22"/>
        </w:rPr>
        <w:t>scp</w:t>
      </w:r>
      <w:proofErr w:type="spellEnd"/>
      <w:proofErr w:type="gramEnd"/>
      <w:r w:rsidRPr="00DE007B">
        <w:rPr>
          <w:sz w:val="22"/>
        </w:rPr>
        <w:t xml:space="preserve"> </w:t>
      </w:r>
      <w:proofErr w:type="spellStart"/>
      <w:r w:rsidRPr="00DE007B">
        <w:rPr>
          <w:sz w:val="22"/>
        </w:rPr>
        <w:t>ca.pem</w:t>
      </w:r>
      <w:proofErr w:type="spellEnd"/>
      <w:r w:rsidRPr="00DE007B">
        <w:rPr>
          <w:sz w:val="22"/>
        </w:rPr>
        <w:t xml:space="preserve"> </w:t>
      </w:r>
      <w:proofErr w:type="spellStart"/>
      <w:r w:rsidRPr="00DE007B">
        <w:rPr>
          <w:sz w:val="22"/>
        </w:rPr>
        <w:t>kubernetes.pem</w:t>
      </w:r>
      <w:proofErr w:type="spellEnd"/>
      <w:r w:rsidRPr="00DE007B">
        <w:rPr>
          <w:sz w:val="22"/>
        </w:rPr>
        <w:t xml:space="preserve"> </w:t>
      </w:r>
      <w:proofErr w:type="spellStart"/>
      <w:r w:rsidRPr="00DE007B">
        <w:rPr>
          <w:sz w:val="22"/>
        </w:rPr>
        <w:t>kubernetes-key.pem</w:t>
      </w:r>
      <w:proofErr w:type="spellEnd"/>
      <w:r w:rsidRPr="00DE007B">
        <w:rPr>
          <w:sz w:val="22"/>
        </w:rPr>
        <w:t xml:space="preserve"> </w:t>
      </w:r>
      <w:r w:rsidR="00607488">
        <w:rPr>
          <w:sz w:val="22"/>
        </w:rPr>
        <w:t>zippyops@192.168.1.96:/home</w:t>
      </w:r>
    </w:p>
    <w:p w14:paraId="21866130" w14:textId="6DD87025" w:rsidR="00DE007B" w:rsidRPr="002F54D7" w:rsidRDefault="00DE007B" w:rsidP="00DE007B">
      <w:pPr>
        <w:pStyle w:val="Heading1"/>
      </w:pPr>
      <w:r w:rsidRPr="002F54D7">
        <w:t>instal</w:t>
      </w:r>
      <w:r w:rsidR="00607488" w:rsidRPr="002F54D7">
        <w:t>ling the kubeadm for all masters</w:t>
      </w:r>
    </w:p>
    <w:p w14:paraId="5F4FA73A" w14:textId="77777777" w:rsidR="00DE007B" w:rsidRPr="00B921AD" w:rsidRDefault="00DE007B" w:rsidP="00B921AD">
      <w:pPr>
        <w:pStyle w:val="Heading2"/>
        <w:rPr>
          <w:b w:val="0"/>
          <w:sz w:val="24"/>
        </w:rPr>
      </w:pPr>
      <w:r w:rsidRPr="00B921AD">
        <w:rPr>
          <w:b w:val="0"/>
        </w:rPr>
        <w:t>Installing Docker</w:t>
      </w:r>
    </w:p>
    <w:p w14:paraId="3D337486" w14:textId="4F0DDA8D" w:rsidR="00DE007B" w:rsidRDefault="00DE007B" w:rsidP="00DE007B">
      <w:r w:rsidRPr="00DE007B">
        <w:t xml:space="preserve">Add the </w:t>
      </w:r>
      <w:proofErr w:type="spellStart"/>
      <w:r w:rsidRPr="00DE007B">
        <w:t>Docker</w:t>
      </w:r>
      <w:proofErr w:type="spellEnd"/>
      <w:r w:rsidRPr="00DE007B">
        <w:t xml:space="preserve"> repository key</w:t>
      </w:r>
      <w:r>
        <w:t xml:space="preserve"> and repo</w:t>
      </w:r>
    </w:p>
    <w:p w14:paraId="365F1EC8" w14:textId="15135467" w:rsidR="00DE007B" w:rsidRDefault="00954258" w:rsidP="00DE007B">
      <w:pPr>
        <w:pStyle w:val="output"/>
      </w:pPr>
      <w:r>
        <w:t>$</w:t>
      </w:r>
      <w:r w:rsidR="00DE007B" w:rsidRPr="00DE007B">
        <w:t>curl -</w:t>
      </w:r>
      <w:proofErr w:type="spellStart"/>
      <w:r w:rsidR="00DE007B" w:rsidRPr="00DE007B">
        <w:t>fsSL</w:t>
      </w:r>
      <w:proofErr w:type="spellEnd"/>
      <w:r w:rsidR="00DE007B" w:rsidRPr="00DE007B">
        <w:t xml:space="preserve"> https://</w:t>
      </w:r>
      <w:hyperlink r:id="rId10" w:history="1">
        <w:r w:rsidR="00DE007B" w:rsidRPr="00DE007B">
          <w:rPr>
            <w:rStyle w:val="Hyperlink"/>
          </w:rPr>
          <w:t>download.docker.com/linux/ubuntu/gpg</w:t>
        </w:r>
      </w:hyperlink>
      <w:r w:rsidR="00DE007B" w:rsidRPr="00DE007B">
        <w:t xml:space="preserve"> | apt-key add -</w:t>
      </w:r>
    </w:p>
    <w:p w14:paraId="6657BD81" w14:textId="77777777" w:rsidR="00DE007B" w:rsidRDefault="00DE007B" w:rsidP="00DE007B"/>
    <w:p w14:paraId="6E97FDEE" w14:textId="2199AEFD" w:rsidR="00DE007B" w:rsidRPr="00954258" w:rsidRDefault="00954258" w:rsidP="007C321E">
      <w:pPr>
        <w:pStyle w:val="output"/>
        <w:rPr>
          <w:sz w:val="22"/>
        </w:rPr>
      </w:pPr>
      <w:r w:rsidRPr="00954258">
        <w:rPr>
          <w:sz w:val="22"/>
        </w:rPr>
        <w:t xml:space="preserve">$ </w:t>
      </w:r>
      <w:proofErr w:type="gramStart"/>
      <w:r w:rsidR="00DE007B" w:rsidRPr="00954258">
        <w:rPr>
          <w:sz w:val="22"/>
        </w:rPr>
        <w:t>add-apt-repository</w:t>
      </w:r>
      <w:proofErr w:type="gramEnd"/>
      <w:r w:rsidR="00DE007B" w:rsidRPr="00954258">
        <w:rPr>
          <w:sz w:val="22"/>
        </w:rPr>
        <w:t xml:space="preserve"> \</w:t>
      </w:r>
    </w:p>
    <w:p w14:paraId="57F58FB1" w14:textId="77777777" w:rsidR="00DE007B" w:rsidRPr="00954258" w:rsidRDefault="00DE007B" w:rsidP="007C321E">
      <w:pPr>
        <w:pStyle w:val="output"/>
        <w:rPr>
          <w:sz w:val="22"/>
        </w:rPr>
      </w:pPr>
      <w:r w:rsidRPr="00954258">
        <w:rPr>
          <w:sz w:val="22"/>
        </w:rPr>
        <w:t>"</w:t>
      </w:r>
      <w:proofErr w:type="gramStart"/>
      <w:r w:rsidRPr="00954258">
        <w:rPr>
          <w:sz w:val="22"/>
        </w:rPr>
        <w:t>deb</w:t>
      </w:r>
      <w:proofErr w:type="gramEnd"/>
      <w:r w:rsidRPr="00954258">
        <w:rPr>
          <w:sz w:val="22"/>
        </w:rPr>
        <w:t xml:space="preserve"> </w:t>
      </w:r>
      <w:hyperlink r:id="rId11" w:history="1">
        <w:r w:rsidRPr="00954258">
          <w:rPr>
            <w:rStyle w:val="Hyperlink"/>
            <w:sz w:val="22"/>
          </w:rPr>
          <w:t>https://download.docker.com/linux/</w:t>
        </w:r>
      </w:hyperlink>
      <w:r w:rsidRPr="00954258">
        <w:rPr>
          <w:rFonts w:eastAsiaTheme="majorEastAsia"/>
          <w:sz w:val="22"/>
        </w:rPr>
        <w:t>$(. /</w:t>
      </w:r>
      <w:proofErr w:type="spellStart"/>
      <w:r w:rsidRPr="00954258">
        <w:rPr>
          <w:rFonts w:eastAsiaTheme="majorEastAsia"/>
          <w:sz w:val="22"/>
        </w:rPr>
        <w:t>etc</w:t>
      </w:r>
      <w:proofErr w:type="spellEnd"/>
      <w:r w:rsidRPr="00954258">
        <w:rPr>
          <w:rFonts w:eastAsiaTheme="majorEastAsia"/>
          <w:sz w:val="22"/>
        </w:rPr>
        <w:t>/</w:t>
      </w:r>
      <w:proofErr w:type="spellStart"/>
      <w:r w:rsidRPr="00954258">
        <w:rPr>
          <w:rFonts w:eastAsiaTheme="majorEastAsia"/>
          <w:sz w:val="22"/>
        </w:rPr>
        <w:t>os</w:t>
      </w:r>
      <w:proofErr w:type="spellEnd"/>
      <w:r w:rsidRPr="00954258">
        <w:rPr>
          <w:rFonts w:eastAsiaTheme="majorEastAsia"/>
          <w:sz w:val="22"/>
        </w:rPr>
        <w:t>-release; echo "$ID")</w:t>
      </w:r>
      <w:r w:rsidRPr="00954258">
        <w:rPr>
          <w:sz w:val="22"/>
        </w:rPr>
        <w:t xml:space="preserve"> \</w:t>
      </w:r>
    </w:p>
    <w:p w14:paraId="02965970" w14:textId="77777777" w:rsidR="00DE007B" w:rsidRPr="00954258" w:rsidRDefault="00DE007B" w:rsidP="007C321E">
      <w:pPr>
        <w:pStyle w:val="output"/>
        <w:rPr>
          <w:sz w:val="22"/>
        </w:rPr>
      </w:pPr>
      <w:r w:rsidRPr="00954258">
        <w:rPr>
          <w:sz w:val="22"/>
        </w:rPr>
        <w:t>$(</w:t>
      </w:r>
      <w:proofErr w:type="spellStart"/>
      <w:r w:rsidRPr="00954258">
        <w:rPr>
          <w:sz w:val="22"/>
        </w:rPr>
        <w:t>lsb_release</w:t>
      </w:r>
      <w:proofErr w:type="spellEnd"/>
      <w:r w:rsidRPr="00954258">
        <w:rPr>
          <w:sz w:val="22"/>
        </w:rPr>
        <w:t xml:space="preserve"> -</w:t>
      </w:r>
      <w:proofErr w:type="spellStart"/>
      <w:r w:rsidRPr="00954258">
        <w:rPr>
          <w:sz w:val="22"/>
        </w:rPr>
        <w:t>cs</w:t>
      </w:r>
      <w:proofErr w:type="spellEnd"/>
      <w:r w:rsidRPr="00954258">
        <w:rPr>
          <w:sz w:val="22"/>
        </w:rPr>
        <w:t>) \</w:t>
      </w:r>
    </w:p>
    <w:p w14:paraId="4F80F62E" w14:textId="5CF1D2E3" w:rsidR="00DE007B" w:rsidRPr="00954258" w:rsidRDefault="00DE007B" w:rsidP="007C321E">
      <w:pPr>
        <w:pStyle w:val="output"/>
        <w:rPr>
          <w:sz w:val="22"/>
        </w:rPr>
      </w:pPr>
      <w:proofErr w:type="gramStart"/>
      <w:r w:rsidRPr="00954258">
        <w:rPr>
          <w:sz w:val="22"/>
        </w:rPr>
        <w:t>stable</w:t>
      </w:r>
      <w:proofErr w:type="gramEnd"/>
      <w:r w:rsidRPr="00954258">
        <w:rPr>
          <w:sz w:val="22"/>
        </w:rPr>
        <w:t>"</w:t>
      </w:r>
    </w:p>
    <w:p w14:paraId="6FE34A91" w14:textId="1377DE74" w:rsidR="00DE007B" w:rsidRDefault="00DE007B" w:rsidP="00DE007B">
      <w:r w:rsidRPr="00DE007B">
        <w:t>Update the list of packages.</w:t>
      </w:r>
    </w:p>
    <w:p w14:paraId="789DB325" w14:textId="1FDAE2E6" w:rsidR="00DE007B" w:rsidRDefault="00954258" w:rsidP="00DE007B">
      <w:pPr>
        <w:pStyle w:val="output"/>
      </w:pPr>
      <w:r>
        <w:lastRenderedPageBreak/>
        <w:t xml:space="preserve">$ </w:t>
      </w:r>
      <w:proofErr w:type="gramStart"/>
      <w:r w:rsidR="00DE007B" w:rsidRPr="00DE007B">
        <w:t>apt-get</w:t>
      </w:r>
      <w:proofErr w:type="gramEnd"/>
      <w:r w:rsidR="00DE007B" w:rsidRPr="00DE007B">
        <w:t xml:space="preserve"> update</w:t>
      </w:r>
    </w:p>
    <w:p w14:paraId="33FD603A" w14:textId="31E4200A" w:rsidR="00DE007B" w:rsidRDefault="00DE007B" w:rsidP="00DE007B">
      <w:r w:rsidRPr="00DE007B">
        <w:t xml:space="preserve">Install </w:t>
      </w:r>
      <w:proofErr w:type="spellStart"/>
      <w:r w:rsidRPr="00DE007B">
        <w:t>Docker</w:t>
      </w:r>
      <w:proofErr w:type="spellEnd"/>
      <w:r w:rsidRPr="00DE007B">
        <w:t xml:space="preserve"> 17.03.</w:t>
      </w:r>
    </w:p>
    <w:p w14:paraId="6F2805A9" w14:textId="2B3F53DE" w:rsidR="00DE007B" w:rsidRPr="00954258" w:rsidRDefault="00954258" w:rsidP="00DE007B">
      <w:pPr>
        <w:pStyle w:val="output"/>
      </w:pPr>
      <w:r w:rsidRPr="00954258">
        <w:t xml:space="preserve">$ </w:t>
      </w:r>
      <w:proofErr w:type="gramStart"/>
      <w:r w:rsidR="00DE007B" w:rsidRPr="00954258">
        <w:t>apt-get</w:t>
      </w:r>
      <w:proofErr w:type="gramEnd"/>
      <w:r w:rsidR="00DE007B" w:rsidRPr="00954258">
        <w:t xml:space="preserve"> install -y </w:t>
      </w:r>
      <w:proofErr w:type="spellStart"/>
      <w:r w:rsidR="00DE007B" w:rsidRPr="00954258">
        <w:t>docker-ce</w:t>
      </w:r>
      <w:proofErr w:type="spellEnd"/>
      <w:r w:rsidR="00DE007B" w:rsidRPr="00954258">
        <w:t xml:space="preserve">=$(apt-cache </w:t>
      </w:r>
      <w:proofErr w:type="spellStart"/>
      <w:r w:rsidR="00DE007B" w:rsidRPr="00954258">
        <w:t>madison</w:t>
      </w:r>
      <w:proofErr w:type="spellEnd"/>
      <w:r w:rsidR="00DE007B" w:rsidRPr="00954258">
        <w:t xml:space="preserve"> </w:t>
      </w:r>
      <w:proofErr w:type="spellStart"/>
      <w:r w:rsidR="00DE007B" w:rsidRPr="00954258">
        <w:t>docker-ce</w:t>
      </w:r>
      <w:proofErr w:type="spellEnd"/>
      <w:r w:rsidR="00DE007B" w:rsidRPr="00954258">
        <w:t xml:space="preserve"> | </w:t>
      </w:r>
      <w:proofErr w:type="spellStart"/>
      <w:r w:rsidR="00DE007B" w:rsidRPr="00954258">
        <w:t>grep</w:t>
      </w:r>
      <w:proofErr w:type="spellEnd"/>
      <w:r w:rsidR="00DE007B" w:rsidRPr="00954258">
        <w:t xml:space="preserve"> 17.03 | head -1 | </w:t>
      </w:r>
      <w:proofErr w:type="spellStart"/>
      <w:r w:rsidR="00DE007B" w:rsidRPr="00954258">
        <w:t>awk</w:t>
      </w:r>
      <w:proofErr w:type="spellEnd"/>
      <w:r w:rsidR="00DE007B" w:rsidRPr="00954258">
        <w:t xml:space="preserve"> '{print $3}')</w:t>
      </w:r>
    </w:p>
    <w:p w14:paraId="0B6C3924" w14:textId="77777777" w:rsidR="00DE007B" w:rsidRDefault="00DE007B" w:rsidP="00DE007B">
      <w:pPr>
        <w:pStyle w:val="output"/>
      </w:pPr>
    </w:p>
    <w:p w14:paraId="7A4AC12A" w14:textId="77777777" w:rsidR="00DE007B" w:rsidRPr="00B921AD" w:rsidRDefault="00DE007B" w:rsidP="002107E0">
      <w:pPr>
        <w:pStyle w:val="Heading2"/>
        <w:rPr>
          <w:b w:val="0"/>
          <w:sz w:val="24"/>
        </w:rPr>
      </w:pPr>
      <w:r w:rsidRPr="00B921AD">
        <w:rPr>
          <w:b w:val="0"/>
        </w:rPr>
        <w:t>Installing kubeadm, kublet, and kubectl</w:t>
      </w:r>
    </w:p>
    <w:p w14:paraId="0655469F" w14:textId="1D4A2BFB" w:rsidR="00DE007B" w:rsidRDefault="00DE007B" w:rsidP="00DE007B">
      <w:r w:rsidRPr="00DE007B">
        <w:t> Add the Google repository key.</w:t>
      </w:r>
    </w:p>
    <w:p w14:paraId="4185F38E" w14:textId="5D4E4A0A" w:rsidR="00DE007B" w:rsidRDefault="002107E0" w:rsidP="00DE007B">
      <w:pPr>
        <w:pStyle w:val="output"/>
        <w:rPr>
          <w:sz w:val="22"/>
        </w:rPr>
      </w:pPr>
      <w:r>
        <w:rPr>
          <w:sz w:val="22"/>
        </w:rPr>
        <w:t xml:space="preserve">$ </w:t>
      </w:r>
      <w:proofErr w:type="gramStart"/>
      <w:r w:rsidR="00DE007B" w:rsidRPr="00DE007B">
        <w:rPr>
          <w:sz w:val="22"/>
        </w:rPr>
        <w:t>curl</w:t>
      </w:r>
      <w:proofErr w:type="gramEnd"/>
      <w:r w:rsidR="00DE007B" w:rsidRPr="00DE007B">
        <w:rPr>
          <w:sz w:val="22"/>
        </w:rPr>
        <w:t xml:space="preserve"> -s https://</w:t>
      </w:r>
      <w:hyperlink r:id="rId12" w:history="1">
        <w:r w:rsidR="00DE007B" w:rsidRPr="00DE007B">
          <w:rPr>
            <w:rStyle w:val="Hyperlink"/>
            <w:sz w:val="22"/>
          </w:rPr>
          <w:t>packages.cloud.google.com/apt/doc/apt-key.gpg</w:t>
        </w:r>
      </w:hyperlink>
      <w:r w:rsidR="00DE007B" w:rsidRPr="00DE007B">
        <w:rPr>
          <w:sz w:val="22"/>
        </w:rPr>
        <w:t xml:space="preserve"> | apt-key add -</w:t>
      </w:r>
    </w:p>
    <w:p w14:paraId="7E88DCE2" w14:textId="5D411231" w:rsidR="003B6DA1" w:rsidRDefault="003B6DA1" w:rsidP="003B6DA1">
      <w:r w:rsidRPr="003B6DA1">
        <w:t>Add the Google repository.</w:t>
      </w:r>
    </w:p>
    <w:p w14:paraId="50215576" w14:textId="1F7B431E" w:rsidR="003B6DA1" w:rsidRDefault="002107E0" w:rsidP="003B6DA1">
      <w:pPr>
        <w:pStyle w:val="output"/>
      </w:pPr>
      <w:r>
        <w:t xml:space="preserve">$ </w:t>
      </w:r>
      <w:proofErr w:type="gramStart"/>
      <w:r w:rsidR="003B6DA1" w:rsidRPr="003B6DA1">
        <w:t>vim</w:t>
      </w:r>
      <w:proofErr w:type="gramEnd"/>
      <w:r w:rsidR="003B6DA1" w:rsidRPr="003B6DA1">
        <w:t xml:space="preserve"> /</w:t>
      </w:r>
      <w:proofErr w:type="spellStart"/>
      <w:r w:rsidR="003B6DA1" w:rsidRPr="003B6DA1">
        <w:t>etc</w:t>
      </w:r>
      <w:proofErr w:type="spellEnd"/>
      <w:r w:rsidR="003B6DA1" w:rsidRPr="003B6DA1">
        <w:t>/apt/</w:t>
      </w:r>
      <w:proofErr w:type="spellStart"/>
      <w:r w:rsidR="003B6DA1" w:rsidRPr="003B6DA1">
        <w:t>sources.list.d</w:t>
      </w:r>
      <w:proofErr w:type="spellEnd"/>
      <w:r w:rsidR="003B6DA1" w:rsidRPr="003B6DA1">
        <w:t>/</w:t>
      </w:r>
      <w:proofErr w:type="spellStart"/>
      <w:r w:rsidR="003B6DA1" w:rsidRPr="003B6DA1">
        <w:t>kubernetes.list</w:t>
      </w:r>
      <w:proofErr w:type="spellEnd"/>
    </w:p>
    <w:p w14:paraId="56CA9570" w14:textId="001B887C" w:rsidR="002107E0" w:rsidRDefault="002107E0" w:rsidP="002107E0">
      <w:r>
        <w:t xml:space="preserve">Add this line to repo </w:t>
      </w:r>
      <w:proofErr w:type="spellStart"/>
      <w:r>
        <w:t>kubernetes.list</w:t>
      </w:r>
      <w:proofErr w:type="spellEnd"/>
    </w:p>
    <w:p w14:paraId="2463C41C" w14:textId="29D86942" w:rsidR="003B6DA1" w:rsidRDefault="003B6DA1" w:rsidP="003B6DA1">
      <w:pPr>
        <w:pStyle w:val="output"/>
      </w:pPr>
      <w:proofErr w:type="gramStart"/>
      <w:r w:rsidRPr="003B6DA1">
        <w:t>deb</w:t>
      </w:r>
      <w:proofErr w:type="gramEnd"/>
      <w:r w:rsidRPr="003B6DA1">
        <w:t xml:space="preserve"> </w:t>
      </w:r>
      <w:hyperlink r:id="rId13" w:history="1">
        <w:r w:rsidRPr="003B6DA1">
          <w:rPr>
            <w:rStyle w:val="Hyperlink"/>
          </w:rPr>
          <w:t>http://apt.kubernetes.io</w:t>
        </w:r>
      </w:hyperlink>
      <w:r w:rsidRPr="003B6DA1">
        <w:t xml:space="preserve"> </w:t>
      </w:r>
      <w:proofErr w:type="spellStart"/>
      <w:r w:rsidRPr="003B6DA1">
        <w:t>kubernetes-xenial</w:t>
      </w:r>
      <w:proofErr w:type="spellEnd"/>
      <w:r w:rsidRPr="003B6DA1">
        <w:t xml:space="preserve"> main</w:t>
      </w:r>
    </w:p>
    <w:p w14:paraId="6E4AD733" w14:textId="41C67814" w:rsidR="003B6DA1" w:rsidRDefault="003B6DA1" w:rsidP="003B6DA1">
      <w:r w:rsidRPr="003B6DA1">
        <w:t xml:space="preserve">Update the list of packages. </w:t>
      </w:r>
      <w:proofErr w:type="gramStart"/>
      <w:r w:rsidRPr="003B6DA1">
        <w:t>and</w:t>
      </w:r>
      <w:proofErr w:type="gramEnd"/>
      <w:r w:rsidRPr="003B6DA1">
        <w:t xml:space="preserve"> Install </w:t>
      </w:r>
      <w:proofErr w:type="spellStart"/>
      <w:r w:rsidRPr="003B6DA1">
        <w:t>kubelet</w:t>
      </w:r>
      <w:proofErr w:type="spellEnd"/>
      <w:r w:rsidRPr="003B6DA1">
        <w:t xml:space="preserve">, </w:t>
      </w:r>
      <w:proofErr w:type="spellStart"/>
      <w:r w:rsidRPr="003B6DA1">
        <w:t>kubeadm</w:t>
      </w:r>
      <w:proofErr w:type="spellEnd"/>
      <w:r w:rsidRPr="003B6DA1">
        <w:t xml:space="preserve"> and </w:t>
      </w:r>
      <w:proofErr w:type="spellStart"/>
      <w:r w:rsidRPr="003B6DA1">
        <w:t>kubectl</w:t>
      </w:r>
      <w:proofErr w:type="spellEnd"/>
      <w:r w:rsidRPr="003B6DA1">
        <w:t>.</w:t>
      </w:r>
    </w:p>
    <w:p w14:paraId="75F96AE2" w14:textId="3B4FB6D1" w:rsidR="003B6DA1" w:rsidRDefault="002107E0" w:rsidP="003B6DA1">
      <w:pPr>
        <w:pStyle w:val="output"/>
      </w:pPr>
      <w:r>
        <w:t xml:space="preserve">$ </w:t>
      </w:r>
      <w:proofErr w:type="gramStart"/>
      <w:r w:rsidR="003B6DA1" w:rsidRPr="003B6DA1">
        <w:t>apt-get</w:t>
      </w:r>
      <w:proofErr w:type="gramEnd"/>
      <w:r w:rsidR="003B6DA1" w:rsidRPr="003B6DA1">
        <w:t xml:space="preserve"> update &amp;&amp; apt-get install </w:t>
      </w:r>
      <w:proofErr w:type="spellStart"/>
      <w:r w:rsidR="003B6DA1" w:rsidRPr="003B6DA1">
        <w:t>kubelet</w:t>
      </w:r>
      <w:proofErr w:type="spellEnd"/>
      <w:r w:rsidR="003B6DA1" w:rsidRPr="003B6DA1">
        <w:t xml:space="preserve"> </w:t>
      </w:r>
      <w:proofErr w:type="spellStart"/>
      <w:r w:rsidR="003B6DA1" w:rsidRPr="003B6DA1">
        <w:t>kubeadm</w:t>
      </w:r>
      <w:proofErr w:type="spellEnd"/>
      <w:r w:rsidR="003B6DA1" w:rsidRPr="003B6DA1">
        <w:t xml:space="preserve"> </w:t>
      </w:r>
      <w:proofErr w:type="spellStart"/>
      <w:r w:rsidR="003B6DA1" w:rsidRPr="003B6DA1">
        <w:t>kubectl</w:t>
      </w:r>
      <w:proofErr w:type="spellEnd"/>
      <w:r w:rsidR="003B6DA1" w:rsidRPr="003B6DA1">
        <w:t xml:space="preserve"> </w:t>
      </w:r>
      <w:r w:rsidR="003B6DA1">
        <w:t>–</w:t>
      </w:r>
      <w:r w:rsidR="003B6DA1" w:rsidRPr="003B6DA1">
        <w:t>y</w:t>
      </w:r>
    </w:p>
    <w:p w14:paraId="67369943" w14:textId="7217B7E7" w:rsidR="003B6DA1" w:rsidRDefault="003B6DA1" w:rsidP="003B6DA1">
      <w:r w:rsidRPr="003B6DA1">
        <w:t>Disable the swap.</w:t>
      </w:r>
    </w:p>
    <w:p w14:paraId="0DB406E0" w14:textId="7C254B7C" w:rsidR="003B6DA1" w:rsidRDefault="002107E0" w:rsidP="003B6DA1">
      <w:pPr>
        <w:pStyle w:val="output"/>
      </w:pPr>
      <w:r>
        <w:t xml:space="preserve">$ </w:t>
      </w:r>
      <w:proofErr w:type="spellStart"/>
      <w:proofErr w:type="gramStart"/>
      <w:r w:rsidR="003B6DA1" w:rsidRPr="003B6DA1">
        <w:t>swapoff</w:t>
      </w:r>
      <w:proofErr w:type="spellEnd"/>
      <w:proofErr w:type="gramEnd"/>
      <w:r w:rsidR="003B6DA1" w:rsidRPr="003B6DA1">
        <w:t xml:space="preserve"> </w:t>
      </w:r>
      <w:r w:rsidR="003B6DA1">
        <w:t>–</w:t>
      </w:r>
      <w:r w:rsidR="003B6DA1" w:rsidRPr="003B6DA1">
        <w:t>a</w:t>
      </w:r>
    </w:p>
    <w:p w14:paraId="7311DBBD" w14:textId="77777777" w:rsidR="003B6DA1" w:rsidRPr="003B6DA1" w:rsidRDefault="003B6DA1" w:rsidP="003B6DA1"/>
    <w:p w14:paraId="188D2EAB" w14:textId="1E48967F" w:rsidR="003B6DA1" w:rsidRPr="003B6DA1" w:rsidRDefault="002107E0" w:rsidP="003B6DA1">
      <w:pPr>
        <w:pStyle w:val="output"/>
      </w:pPr>
      <w:r>
        <w:t xml:space="preserve">$ </w:t>
      </w:r>
      <w:proofErr w:type="spellStart"/>
      <w:proofErr w:type="gramStart"/>
      <w:r w:rsidR="003B6DA1" w:rsidRPr="003B6DA1">
        <w:t>sed</w:t>
      </w:r>
      <w:proofErr w:type="spellEnd"/>
      <w:proofErr w:type="gramEnd"/>
      <w:r w:rsidR="003B6DA1" w:rsidRPr="003B6DA1">
        <w:t xml:space="preserve"> -</w:t>
      </w:r>
      <w:proofErr w:type="spellStart"/>
      <w:r w:rsidR="003B6DA1" w:rsidRPr="003B6DA1">
        <w:t>i</w:t>
      </w:r>
      <w:proofErr w:type="spellEnd"/>
      <w:r w:rsidR="003B6DA1" w:rsidRPr="003B6DA1">
        <w:t xml:space="preserve"> '/ swap / s/^/#/' /</w:t>
      </w:r>
      <w:proofErr w:type="spellStart"/>
      <w:r w:rsidR="003B6DA1" w:rsidRPr="003B6DA1">
        <w:t>etc</w:t>
      </w:r>
      <w:proofErr w:type="spellEnd"/>
      <w:r w:rsidR="003B6DA1" w:rsidRPr="003B6DA1">
        <w:t>/</w:t>
      </w:r>
      <w:proofErr w:type="spellStart"/>
      <w:r w:rsidR="003B6DA1" w:rsidRPr="003B6DA1">
        <w:t>fstab</w:t>
      </w:r>
      <w:proofErr w:type="spellEnd"/>
    </w:p>
    <w:p w14:paraId="12F702B8" w14:textId="03B27F6B" w:rsidR="003B6DA1" w:rsidRDefault="003B6DA1" w:rsidP="003B6DA1">
      <w:r>
        <w:t xml:space="preserve">Follow these above steps to </w:t>
      </w:r>
      <w:r w:rsidRPr="002107E0">
        <w:rPr>
          <w:b/>
        </w:rPr>
        <w:t>other two master nodes</w:t>
      </w:r>
      <w:r>
        <w:t>.</w:t>
      </w:r>
    </w:p>
    <w:p w14:paraId="7CEF4F09" w14:textId="68ECD139" w:rsidR="00607488" w:rsidRPr="002F54D7" w:rsidRDefault="00607488" w:rsidP="00607488">
      <w:pPr>
        <w:pStyle w:val="Heading1"/>
        <w:rPr>
          <w:sz w:val="48"/>
        </w:rPr>
      </w:pPr>
      <w:r w:rsidRPr="002F54D7">
        <w:t>Installing and configuring Etcd on all masters</w:t>
      </w:r>
    </w:p>
    <w:p w14:paraId="412E88BC" w14:textId="566EDF6B" w:rsidR="00B17947" w:rsidRPr="00B921AD" w:rsidRDefault="00B17947" w:rsidP="00B921AD">
      <w:pPr>
        <w:pStyle w:val="Heading2"/>
        <w:rPr>
          <w:b w:val="0"/>
        </w:rPr>
      </w:pPr>
      <w:r w:rsidRPr="00B921AD">
        <w:rPr>
          <w:b w:val="0"/>
        </w:rPr>
        <w:t>Installing and configuring Etcd on the 192.168.1.90 machine</w:t>
      </w:r>
    </w:p>
    <w:p w14:paraId="0F27C4B8" w14:textId="628EAAF8" w:rsidR="003B6DA1" w:rsidRDefault="00607488" w:rsidP="00607488">
      <w:r w:rsidRPr="00607488">
        <w:t xml:space="preserve">Create a configuration directory for </w:t>
      </w:r>
      <w:proofErr w:type="spellStart"/>
      <w:r w:rsidRPr="00607488">
        <w:t>Etcd</w:t>
      </w:r>
      <w:proofErr w:type="spellEnd"/>
      <w:r w:rsidRPr="00607488">
        <w:t>.</w:t>
      </w:r>
    </w:p>
    <w:p w14:paraId="1641E182" w14:textId="61C24BF8" w:rsidR="00607488" w:rsidRDefault="002107E0" w:rsidP="00607488">
      <w:pPr>
        <w:pStyle w:val="output"/>
      </w:pPr>
      <w:r>
        <w:t xml:space="preserve">$ </w:t>
      </w:r>
      <w:proofErr w:type="spellStart"/>
      <w:proofErr w:type="gramStart"/>
      <w:r w:rsidR="00607488" w:rsidRPr="00607488">
        <w:t>mkdir</w:t>
      </w:r>
      <w:proofErr w:type="spellEnd"/>
      <w:proofErr w:type="gramEnd"/>
      <w:r w:rsidR="00607488" w:rsidRPr="00607488">
        <w:t xml:space="preserve"> /</w:t>
      </w:r>
      <w:proofErr w:type="spellStart"/>
      <w:r w:rsidR="00607488" w:rsidRPr="00607488">
        <w:t>etc</w:t>
      </w:r>
      <w:proofErr w:type="spellEnd"/>
      <w:r w:rsidR="00607488" w:rsidRPr="00607488">
        <w:t>/</w:t>
      </w:r>
      <w:proofErr w:type="spellStart"/>
      <w:r w:rsidR="00607488" w:rsidRPr="00607488">
        <w:t>etcd</w:t>
      </w:r>
      <w:proofErr w:type="spellEnd"/>
      <w:r w:rsidR="00607488" w:rsidRPr="00607488">
        <w:t xml:space="preserve"> /</w:t>
      </w:r>
      <w:proofErr w:type="spellStart"/>
      <w:r w:rsidR="00607488" w:rsidRPr="00607488">
        <w:t>var</w:t>
      </w:r>
      <w:proofErr w:type="spellEnd"/>
      <w:r w:rsidR="00607488" w:rsidRPr="00607488">
        <w:t>/lib/</w:t>
      </w:r>
      <w:proofErr w:type="spellStart"/>
      <w:r w:rsidR="00607488" w:rsidRPr="00607488">
        <w:t>etcd</w:t>
      </w:r>
      <w:proofErr w:type="spellEnd"/>
    </w:p>
    <w:p w14:paraId="7B773FFA" w14:textId="5C0B9C2A" w:rsidR="00607488" w:rsidRDefault="00607488" w:rsidP="00607488">
      <w:pPr>
        <w:rPr>
          <w:color w:val="222222"/>
          <w:sz w:val="27"/>
          <w:szCs w:val="27"/>
          <w:shd w:val="clear" w:color="auto" w:fill="FFFFFF"/>
        </w:rPr>
      </w:pPr>
      <w:r w:rsidRPr="00607488">
        <w:t>Move the certificates to the configuration directory</w:t>
      </w:r>
      <w:r>
        <w:rPr>
          <w:color w:val="222222"/>
          <w:sz w:val="27"/>
          <w:szCs w:val="27"/>
          <w:shd w:val="clear" w:color="auto" w:fill="FFFFFF"/>
        </w:rPr>
        <w:t>.</w:t>
      </w:r>
    </w:p>
    <w:p w14:paraId="4472D19F" w14:textId="75E94E05" w:rsidR="00607488" w:rsidRDefault="002107E0" w:rsidP="00607488">
      <w:pPr>
        <w:pStyle w:val="output"/>
      </w:pPr>
      <w:r>
        <w:t xml:space="preserve">$ </w:t>
      </w:r>
      <w:proofErr w:type="gramStart"/>
      <w:r w:rsidR="00607488">
        <w:t>mv</w:t>
      </w:r>
      <w:proofErr w:type="gramEnd"/>
      <w:r w:rsidR="00607488">
        <w:t xml:space="preserve"> /home/</w:t>
      </w:r>
      <w:proofErr w:type="spellStart"/>
      <w:r w:rsidR="00607488">
        <w:t>ca.pem</w:t>
      </w:r>
      <w:proofErr w:type="spellEnd"/>
      <w:r w:rsidR="00607488">
        <w:t xml:space="preserve"> /home</w:t>
      </w:r>
      <w:r w:rsidR="00607488" w:rsidRPr="00607488">
        <w:t>/</w:t>
      </w:r>
      <w:proofErr w:type="spellStart"/>
      <w:r w:rsidR="00607488" w:rsidRPr="00607488">
        <w:t>kubernetes</w:t>
      </w:r>
      <w:r w:rsidR="00607488">
        <w:t>.pem</w:t>
      </w:r>
      <w:proofErr w:type="spellEnd"/>
      <w:r w:rsidR="00607488">
        <w:t xml:space="preserve"> /home</w:t>
      </w:r>
      <w:r w:rsidR="00607488" w:rsidRPr="00607488">
        <w:t>/</w:t>
      </w:r>
      <w:proofErr w:type="spellStart"/>
      <w:r w:rsidR="00607488" w:rsidRPr="00607488">
        <w:t>kubernetes-key.pem</w:t>
      </w:r>
      <w:proofErr w:type="spellEnd"/>
      <w:r w:rsidR="00607488" w:rsidRPr="00607488">
        <w:t xml:space="preserve"> /</w:t>
      </w:r>
      <w:proofErr w:type="spellStart"/>
      <w:r w:rsidR="00607488" w:rsidRPr="00607488">
        <w:t>etc</w:t>
      </w:r>
      <w:proofErr w:type="spellEnd"/>
      <w:r w:rsidR="00607488" w:rsidRPr="00607488">
        <w:t>/</w:t>
      </w:r>
      <w:proofErr w:type="spellStart"/>
      <w:r w:rsidR="00607488" w:rsidRPr="00607488">
        <w:t>etcd</w:t>
      </w:r>
      <w:proofErr w:type="spellEnd"/>
    </w:p>
    <w:p w14:paraId="000AF994" w14:textId="762AEB59" w:rsidR="00607488" w:rsidRDefault="00607488" w:rsidP="00607488">
      <w:r w:rsidRPr="00607488">
        <w:t xml:space="preserve">Download the </w:t>
      </w:r>
      <w:proofErr w:type="spellStart"/>
      <w:r w:rsidRPr="00607488">
        <w:t>etcd</w:t>
      </w:r>
      <w:proofErr w:type="spellEnd"/>
      <w:r w:rsidRPr="00607488">
        <w:t xml:space="preserve"> binaries.</w:t>
      </w:r>
    </w:p>
    <w:p w14:paraId="6793B84E" w14:textId="1263095C" w:rsidR="00607488" w:rsidRDefault="002107E0" w:rsidP="00AD5AB7">
      <w:pPr>
        <w:pStyle w:val="output"/>
      </w:pPr>
      <w:r>
        <w:rPr>
          <w:sz w:val="18"/>
        </w:rPr>
        <w:lastRenderedPageBreak/>
        <w:t xml:space="preserve">$ </w:t>
      </w:r>
      <w:proofErr w:type="spellStart"/>
      <w:proofErr w:type="gramStart"/>
      <w:r w:rsidR="00AD5AB7" w:rsidRPr="00AD5AB7">
        <w:rPr>
          <w:sz w:val="18"/>
        </w:rPr>
        <w:t>wget</w:t>
      </w:r>
      <w:proofErr w:type="spellEnd"/>
      <w:proofErr w:type="gramEnd"/>
      <w:r w:rsidR="00AD5AB7" w:rsidRPr="00AD5AB7">
        <w:rPr>
          <w:sz w:val="18"/>
        </w:rPr>
        <w:t xml:space="preserve"> https://</w:t>
      </w:r>
      <w:hyperlink r:id="rId14" w:history="1">
        <w:r w:rsidR="00AD5AB7" w:rsidRPr="00AD5AB7">
          <w:rPr>
            <w:rStyle w:val="Hyperlink"/>
            <w:sz w:val="18"/>
          </w:rPr>
          <w:t>github.com/coreos</w:t>
        </w:r>
      </w:hyperlink>
      <w:r w:rsidR="00AD5AB7" w:rsidRPr="00AD5AB7">
        <w:rPr>
          <w:sz w:val="18"/>
        </w:rPr>
        <w:t>/etcd/releases/download/v3.</w:t>
      </w:r>
      <w:r w:rsidR="00AD5AB7" w:rsidRPr="00AD5AB7">
        <w:rPr>
          <w:rFonts w:eastAsiaTheme="majorEastAsia"/>
          <w:sz w:val="18"/>
        </w:rPr>
        <w:t>3.9</w:t>
      </w:r>
      <w:r w:rsidR="00AD5AB7" w:rsidRPr="00AD5AB7">
        <w:rPr>
          <w:sz w:val="18"/>
        </w:rPr>
        <w:t>/etcd-v3.</w:t>
      </w:r>
      <w:r w:rsidR="00AD5AB7" w:rsidRPr="00AD5AB7">
        <w:rPr>
          <w:rFonts w:eastAsiaTheme="majorEastAsia"/>
          <w:sz w:val="18"/>
        </w:rPr>
        <w:t>3.9</w:t>
      </w:r>
      <w:r w:rsidR="00AD5AB7" w:rsidRPr="00AD5AB7">
        <w:rPr>
          <w:sz w:val="18"/>
        </w:rPr>
        <w:t>-linux-amd64.tar.gz</w:t>
      </w:r>
    </w:p>
    <w:p w14:paraId="7C1CCB45" w14:textId="794DBC51" w:rsidR="00AD5AB7" w:rsidRDefault="00AD5AB7" w:rsidP="00AD5AB7">
      <w:r w:rsidRPr="00AD5AB7">
        <w:t xml:space="preserve">Extract the </w:t>
      </w:r>
      <w:proofErr w:type="spellStart"/>
      <w:r w:rsidRPr="00AD5AB7">
        <w:t>etcd</w:t>
      </w:r>
      <w:proofErr w:type="spellEnd"/>
      <w:r w:rsidRPr="00AD5AB7">
        <w:t xml:space="preserve"> archive.</w:t>
      </w:r>
    </w:p>
    <w:p w14:paraId="363E7B05" w14:textId="7C6AC57E" w:rsidR="00AD5AB7" w:rsidRDefault="002107E0" w:rsidP="00AD5AB7">
      <w:pPr>
        <w:pStyle w:val="output"/>
      </w:pPr>
      <w:r>
        <w:t xml:space="preserve">$ </w:t>
      </w:r>
      <w:r w:rsidR="00AD5AB7" w:rsidRPr="00AD5AB7">
        <w:t xml:space="preserve">tar </w:t>
      </w:r>
      <w:proofErr w:type="spellStart"/>
      <w:r w:rsidR="00AD5AB7" w:rsidRPr="00AD5AB7">
        <w:t>xvzf</w:t>
      </w:r>
      <w:proofErr w:type="spellEnd"/>
      <w:r w:rsidR="00AD5AB7" w:rsidRPr="00AD5AB7">
        <w:t xml:space="preserve"> etcd-v3.3.9-linux-amd64.tar.gz</w:t>
      </w:r>
    </w:p>
    <w:p w14:paraId="119D29D8" w14:textId="089EF1F5" w:rsidR="00AD5AB7" w:rsidRDefault="00AD5AB7" w:rsidP="00AD5AB7">
      <w:pPr>
        <w:rPr>
          <w:color w:val="222222"/>
          <w:sz w:val="27"/>
          <w:szCs w:val="27"/>
          <w:shd w:val="clear" w:color="auto" w:fill="FFFFFF"/>
        </w:rPr>
      </w:pPr>
      <w:r w:rsidRPr="00AD5AB7">
        <w:t xml:space="preserve">Move the </w:t>
      </w:r>
      <w:proofErr w:type="spellStart"/>
      <w:r w:rsidRPr="00AD5AB7">
        <w:t>etcd</w:t>
      </w:r>
      <w:proofErr w:type="spellEnd"/>
      <w:r w:rsidRPr="00AD5AB7">
        <w:t xml:space="preserve"> binaries to /</w:t>
      </w:r>
      <w:proofErr w:type="spellStart"/>
      <w:r w:rsidRPr="00AD5AB7">
        <w:t>usr</w:t>
      </w:r>
      <w:proofErr w:type="spellEnd"/>
      <w:r w:rsidRPr="00AD5AB7">
        <w:t>/local/bin</w:t>
      </w:r>
      <w:r>
        <w:rPr>
          <w:color w:val="222222"/>
          <w:sz w:val="27"/>
          <w:szCs w:val="27"/>
          <w:shd w:val="clear" w:color="auto" w:fill="FFFFFF"/>
        </w:rPr>
        <w:t>.</w:t>
      </w:r>
    </w:p>
    <w:p w14:paraId="54B4FA2D" w14:textId="27276005" w:rsidR="00AD5AB7" w:rsidRDefault="002107E0" w:rsidP="00AD5AB7">
      <w:pPr>
        <w:pStyle w:val="output"/>
      </w:pPr>
      <w:r>
        <w:t xml:space="preserve">$ </w:t>
      </w:r>
      <w:proofErr w:type="gramStart"/>
      <w:r w:rsidR="00AD5AB7" w:rsidRPr="00AD5AB7">
        <w:t>mv</w:t>
      </w:r>
      <w:proofErr w:type="gramEnd"/>
      <w:r w:rsidR="00AD5AB7" w:rsidRPr="00AD5AB7">
        <w:t xml:space="preserve"> etcd-v3.3.9-linux-amd64/</w:t>
      </w:r>
      <w:proofErr w:type="spellStart"/>
      <w:r w:rsidR="00AD5AB7" w:rsidRPr="00AD5AB7">
        <w:t>etcd</w:t>
      </w:r>
      <w:proofErr w:type="spellEnd"/>
      <w:r w:rsidR="00AD5AB7" w:rsidRPr="00AD5AB7">
        <w:t>* /</w:t>
      </w:r>
      <w:proofErr w:type="spellStart"/>
      <w:r w:rsidR="00AD5AB7" w:rsidRPr="00AD5AB7">
        <w:t>usr</w:t>
      </w:r>
      <w:proofErr w:type="spellEnd"/>
      <w:r w:rsidR="00AD5AB7" w:rsidRPr="00AD5AB7">
        <w:t>/local/bin/</w:t>
      </w:r>
    </w:p>
    <w:p w14:paraId="34782EDB" w14:textId="4476D44A" w:rsidR="00AD5AB7" w:rsidRDefault="00AD5AB7" w:rsidP="00AD5AB7">
      <w:r w:rsidRPr="00AD5AB7">
        <w:t xml:space="preserve">Create an </w:t>
      </w:r>
      <w:proofErr w:type="spellStart"/>
      <w:r w:rsidRPr="00AD5AB7">
        <w:t>etcd</w:t>
      </w:r>
      <w:proofErr w:type="spellEnd"/>
      <w:r w:rsidRPr="00AD5AB7">
        <w:t xml:space="preserve"> </w:t>
      </w:r>
      <w:proofErr w:type="spellStart"/>
      <w:r w:rsidRPr="00AD5AB7">
        <w:t>systemd</w:t>
      </w:r>
      <w:proofErr w:type="spellEnd"/>
      <w:r w:rsidRPr="00AD5AB7">
        <w:t xml:space="preserve"> unit file.</w:t>
      </w:r>
    </w:p>
    <w:p w14:paraId="1800E5AD" w14:textId="2C9B735D" w:rsidR="00AD5AB7" w:rsidRPr="00B17947" w:rsidRDefault="002107E0" w:rsidP="00AD5AB7">
      <w:pPr>
        <w:pStyle w:val="output"/>
        <w:rPr>
          <w:sz w:val="12"/>
        </w:rPr>
      </w:pPr>
      <w:r>
        <w:rPr>
          <w:sz w:val="12"/>
        </w:rPr>
        <w:t xml:space="preserve">$ </w:t>
      </w:r>
      <w:proofErr w:type="gramStart"/>
      <w:r w:rsidR="00AD5AB7" w:rsidRPr="00B17947">
        <w:rPr>
          <w:sz w:val="12"/>
        </w:rPr>
        <w:t>vim</w:t>
      </w:r>
      <w:proofErr w:type="gramEnd"/>
      <w:r w:rsidR="00AD5AB7" w:rsidRPr="00B17947">
        <w:rPr>
          <w:sz w:val="12"/>
        </w:rPr>
        <w:t xml:space="preserve"> /</w:t>
      </w:r>
      <w:proofErr w:type="spellStart"/>
      <w:r w:rsidR="00AD5AB7" w:rsidRPr="00B17947">
        <w:rPr>
          <w:sz w:val="12"/>
        </w:rPr>
        <w:t>etc</w:t>
      </w:r>
      <w:proofErr w:type="spellEnd"/>
      <w:r w:rsidR="00AD5AB7" w:rsidRPr="00B17947">
        <w:rPr>
          <w:sz w:val="12"/>
        </w:rPr>
        <w:t>/</w:t>
      </w:r>
      <w:proofErr w:type="spellStart"/>
      <w:r w:rsidR="00AD5AB7" w:rsidRPr="00B17947">
        <w:rPr>
          <w:sz w:val="12"/>
        </w:rPr>
        <w:t>systemd</w:t>
      </w:r>
      <w:proofErr w:type="spellEnd"/>
      <w:r w:rsidR="00AD5AB7" w:rsidRPr="00B17947">
        <w:rPr>
          <w:sz w:val="12"/>
        </w:rPr>
        <w:t>/system/</w:t>
      </w:r>
      <w:proofErr w:type="spellStart"/>
      <w:r w:rsidR="00AD5AB7" w:rsidRPr="00B17947">
        <w:rPr>
          <w:sz w:val="12"/>
        </w:rPr>
        <w:t>etcd.service</w:t>
      </w:r>
      <w:proofErr w:type="spellEnd"/>
    </w:p>
    <w:p w14:paraId="4294B68D" w14:textId="77777777" w:rsidR="00AD5AB7" w:rsidRPr="00B17947" w:rsidRDefault="00AD5AB7" w:rsidP="00AD5AB7">
      <w:pPr>
        <w:pStyle w:val="output"/>
        <w:rPr>
          <w:sz w:val="12"/>
        </w:rPr>
      </w:pPr>
    </w:p>
    <w:p w14:paraId="7577DCB6" w14:textId="77777777" w:rsidR="00AD5AB7" w:rsidRPr="00B17947" w:rsidRDefault="00AD5AB7" w:rsidP="00AD5AB7">
      <w:pPr>
        <w:pStyle w:val="output"/>
        <w:rPr>
          <w:sz w:val="12"/>
        </w:rPr>
      </w:pPr>
      <w:r w:rsidRPr="00B17947">
        <w:rPr>
          <w:sz w:val="12"/>
        </w:rPr>
        <w:t>[Unit]</w:t>
      </w:r>
    </w:p>
    <w:p w14:paraId="125B1B2B" w14:textId="77777777" w:rsidR="00AD5AB7" w:rsidRPr="00B17947" w:rsidRDefault="00AD5AB7" w:rsidP="00AD5AB7">
      <w:pPr>
        <w:pStyle w:val="output"/>
        <w:rPr>
          <w:sz w:val="12"/>
        </w:rPr>
      </w:pPr>
      <w:r w:rsidRPr="00B17947">
        <w:rPr>
          <w:sz w:val="12"/>
        </w:rPr>
        <w:t>Description=</w:t>
      </w:r>
      <w:proofErr w:type="spellStart"/>
      <w:r w:rsidRPr="00B17947">
        <w:rPr>
          <w:sz w:val="12"/>
        </w:rPr>
        <w:t>etcd</w:t>
      </w:r>
      <w:proofErr w:type="spellEnd"/>
    </w:p>
    <w:p w14:paraId="4C2E0D92" w14:textId="77777777" w:rsidR="00AD5AB7" w:rsidRPr="00B17947" w:rsidRDefault="00AD5AB7" w:rsidP="00AD5AB7">
      <w:pPr>
        <w:pStyle w:val="output"/>
        <w:rPr>
          <w:sz w:val="12"/>
        </w:rPr>
      </w:pPr>
      <w:r w:rsidRPr="00B17947">
        <w:rPr>
          <w:sz w:val="12"/>
        </w:rPr>
        <w:t>Documentation=</w:t>
      </w:r>
      <w:r w:rsidRPr="00B17947">
        <w:rPr>
          <w:rFonts w:eastAsiaTheme="majorEastAsia"/>
          <w:sz w:val="12"/>
        </w:rPr>
        <w:t>https</w:t>
      </w:r>
      <w:proofErr w:type="gramStart"/>
      <w:r w:rsidRPr="00B17947">
        <w:rPr>
          <w:rFonts w:eastAsiaTheme="majorEastAsia"/>
          <w:sz w:val="12"/>
        </w:rPr>
        <w:t>:</w:t>
      </w:r>
      <w:r w:rsidRPr="00B17947">
        <w:rPr>
          <w:sz w:val="12"/>
        </w:rPr>
        <w:t>/</w:t>
      </w:r>
      <w:proofErr w:type="gramEnd"/>
      <w:r w:rsidRPr="00B17947">
        <w:rPr>
          <w:sz w:val="12"/>
        </w:rPr>
        <w:t>/</w:t>
      </w:r>
      <w:hyperlink r:id="rId15" w:history="1">
        <w:r w:rsidRPr="00B17947">
          <w:rPr>
            <w:rStyle w:val="Hyperlink"/>
            <w:sz w:val="12"/>
          </w:rPr>
          <w:t>github.com/coreos</w:t>
        </w:r>
      </w:hyperlink>
    </w:p>
    <w:p w14:paraId="1DCB88C9" w14:textId="77777777" w:rsidR="00AD5AB7" w:rsidRPr="00B17947" w:rsidRDefault="00AD5AB7" w:rsidP="00AD5AB7">
      <w:pPr>
        <w:pStyle w:val="output"/>
        <w:rPr>
          <w:sz w:val="12"/>
        </w:rPr>
      </w:pPr>
    </w:p>
    <w:p w14:paraId="244B4C55" w14:textId="77777777" w:rsidR="00AD5AB7" w:rsidRPr="00B17947" w:rsidRDefault="00AD5AB7" w:rsidP="00AD5AB7">
      <w:pPr>
        <w:pStyle w:val="output"/>
        <w:rPr>
          <w:sz w:val="12"/>
        </w:rPr>
      </w:pPr>
    </w:p>
    <w:p w14:paraId="77BC0D07" w14:textId="77777777" w:rsidR="00AD5AB7" w:rsidRPr="00B17947" w:rsidRDefault="00AD5AB7" w:rsidP="00AD5AB7">
      <w:pPr>
        <w:pStyle w:val="output"/>
        <w:rPr>
          <w:sz w:val="12"/>
        </w:rPr>
      </w:pPr>
      <w:r w:rsidRPr="00B17947">
        <w:rPr>
          <w:sz w:val="12"/>
        </w:rPr>
        <w:t>[Service]</w:t>
      </w:r>
    </w:p>
    <w:p w14:paraId="044CAF92" w14:textId="77777777" w:rsidR="00AD5AB7" w:rsidRPr="00B17947" w:rsidRDefault="00AD5AB7" w:rsidP="00AD5AB7">
      <w:pPr>
        <w:pStyle w:val="output"/>
        <w:rPr>
          <w:sz w:val="12"/>
        </w:rPr>
      </w:pPr>
      <w:proofErr w:type="spellStart"/>
      <w:r w:rsidRPr="00B17947">
        <w:rPr>
          <w:sz w:val="12"/>
        </w:rPr>
        <w:t>ExecStart</w:t>
      </w:r>
      <w:proofErr w:type="spellEnd"/>
      <w:r w:rsidRPr="00B17947">
        <w:rPr>
          <w:sz w:val="12"/>
        </w:rPr>
        <w:t>=/</w:t>
      </w:r>
      <w:proofErr w:type="spellStart"/>
      <w:r w:rsidRPr="00B17947">
        <w:rPr>
          <w:sz w:val="12"/>
        </w:rPr>
        <w:t>usr</w:t>
      </w:r>
      <w:proofErr w:type="spellEnd"/>
      <w:r w:rsidRPr="00B17947">
        <w:rPr>
          <w:sz w:val="12"/>
        </w:rPr>
        <w:t>/local/bin/</w:t>
      </w:r>
      <w:proofErr w:type="spellStart"/>
      <w:r w:rsidRPr="00B17947">
        <w:rPr>
          <w:sz w:val="12"/>
        </w:rPr>
        <w:t>etcd</w:t>
      </w:r>
      <w:proofErr w:type="spellEnd"/>
      <w:r w:rsidRPr="00B17947">
        <w:rPr>
          <w:sz w:val="12"/>
        </w:rPr>
        <w:t xml:space="preserve"> \</w:t>
      </w:r>
    </w:p>
    <w:p w14:paraId="0CF8286B" w14:textId="4978FD38" w:rsidR="00AD5AB7" w:rsidRPr="00B17947" w:rsidRDefault="00AD5AB7" w:rsidP="00AD5AB7">
      <w:pPr>
        <w:pStyle w:val="output"/>
        <w:rPr>
          <w:sz w:val="12"/>
        </w:rPr>
      </w:pPr>
      <w:r w:rsidRPr="00B17947">
        <w:rPr>
          <w:sz w:val="12"/>
        </w:rPr>
        <w:t xml:space="preserve">  --name 192.168.1.90 \</w:t>
      </w:r>
    </w:p>
    <w:p w14:paraId="27334313" w14:textId="77777777" w:rsidR="00AD5AB7" w:rsidRPr="00B17947" w:rsidRDefault="00AD5AB7" w:rsidP="00AD5AB7">
      <w:pPr>
        <w:pStyle w:val="output"/>
        <w:rPr>
          <w:sz w:val="12"/>
        </w:rPr>
      </w:pPr>
      <w:r w:rsidRPr="00B17947">
        <w:rPr>
          <w:sz w:val="12"/>
        </w:rPr>
        <w:t xml:space="preserve">  --cert-file=/</w:t>
      </w:r>
      <w:proofErr w:type="spellStart"/>
      <w:r w:rsidRPr="00B17947">
        <w:rPr>
          <w:sz w:val="12"/>
        </w:rPr>
        <w:t>etc</w:t>
      </w:r>
      <w:proofErr w:type="spellEnd"/>
      <w:r w:rsidRPr="00B17947">
        <w:rPr>
          <w:sz w:val="12"/>
        </w:rPr>
        <w:t>/</w:t>
      </w:r>
      <w:proofErr w:type="spellStart"/>
      <w:r w:rsidRPr="00B17947">
        <w:rPr>
          <w:sz w:val="12"/>
        </w:rPr>
        <w:t>etcd</w:t>
      </w:r>
      <w:proofErr w:type="spellEnd"/>
      <w:r w:rsidRPr="00B17947">
        <w:rPr>
          <w:sz w:val="12"/>
        </w:rPr>
        <w:t>/</w:t>
      </w:r>
      <w:proofErr w:type="spellStart"/>
      <w:r w:rsidRPr="00B17947">
        <w:rPr>
          <w:sz w:val="12"/>
        </w:rPr>
        <w:t>kubernetes.pem</w:t>
      </w:r>
      <w:proofErr w:type="spellEnd"/>
      <w:r w:rsidRPr="00B17947">
        <w:rPr>
          <w:sz w:val="12"/>
        </w:rPr>
        <w:t xml:space="preserve"> \</w:t>
      </w:r>
    </w:p>
    <w:p w14:paraId="74A0FE33" w14:textId="77777777" w:rsidR="00AD5AB7" w:rsidRPr="00B17947" w:rsidRDefault="00AD5AB7" w:rsidP="00AD5AB7">
      <w:pPr>
        <w:pStyle w:val="output"/>
        <w:rPr>
          <w:sz w:val="12"/>
        </w:rPr>
      </w:pPr>
      <w:r w:rsidRPr="00B17947">
        <w:rPr>
          <w:sz w:val="12"/>
        </w:rPr>
        <w:t xml:space="preserve">  --key-file=/</w:t>
      </w:r>
      <w:proofErr w:type="spellStart"/>
      <w:r w:rsidRPr="00B17947">
        <w:rPr>
          <w:sz w:val="12"/>
        </w:rPr>
        <w:t>etc</w:t>
      </w:r>
      <w:proofErr w:type="spellEnd"/>
      <w:r w:rsidRPr="00B17947">
        <w:rPr>
          <w:sz w:val="12"/>
        </w:rPr>
        <w:t>/</w:t>
      </w:r>
      <w:proofErr w:type="spellStart"/>
      <w:r w:rsidRPr="00B17947">
        <w:rPr>
          <w:sz w:val="12"/>
        </w:rPr>
        <w:t>etcd</w:t>
      </w:r>
      <w:proofErr w:type="spellEnd"/>
      <w:r w:rsidRPr="00B17947">
        <w:rPr>
          <w:sz w:val="12"/>
        </w:rPr>
        <w:t>/</w:t>
      </w:r>
      <w:proofErr w:type="spellStart"/>
      <w:r w:rsidRPr="00B17947">
        <w:rPr>
          <w:sz w:val="12"/>
        </w:rPr>
        <w:t>kubernetes-key.pem</w:t>
      </w:r>
      <w:proofErr w:type="spellEnd"/>
      <w:r w:rsidRPr="00B17947">
        <w:rPr>
          <w:sz w:val="12"/>
        </w:rPr>
        <w:t xml:space="preserve"> \</w:t>
      </w:r>
    </w:p>
    <w:p w14:paraId="5F44E39C" w14:textId="77777777" w:rsidR="00AD5AB7" w:rsidRPr="00B17947" w:rsidRDefault="00AD5AB7" w:rsidP="00AD5AB7">
      <w:pPr>
        <w:pStyle w:val="output"/>
        <w:rPr>
          <w:sz w:val="12"/>
        </w:rPr>
      </w:pPr>
      <w:r w:rsidRPr="00B17947">
        <w:rPr>
          <w:sz w:val="12"/>
        </w:rPr>
        <w:t xml:space="preserve">  --peer-cert-file=/</w:t>
      </w:r>
      <w:proofErr w:type="spellStart"/>
      <w:r w:rsidRPr="00B17947">
        <w:rPr>
          <w:sz w:val="12"/>
        </w:rPr>
        <w:t>etc</w:t>
      </w:r>
      <w:proofErr w:type="spellEnd"/>
      <w:r w:rsidRPr="00B17947">
        <w:rPr>
          <w:sz w:val="12"/>
        </w:rPr>
        <w:t>/</w:t>
      </w:r>
      <w:proofErr w:type="spellStart"/>
      <w:r w:rsidRPr="00B17947">
        <w:rPr>
          <w:sz w:val="12"/>
        </w:rPr>
        <w:t>etcd</w:t>
      </w:r>
      <w:proofErr w:type="spellEnd"/>
      <w:r w:rsidRPr="00B17947">
        <w:rPr>
          <w:sz w:val="12"/>
        </w:rPr>
        <w:t>/</w:t>
      </w:r>
      <w:proofErr w:type="spellStart"/>
      <w:r w:rsidRPr="00B17947">
        <w:rPr>
          <w:sz w:val="12"/>
        </w:rPr>
        <w:t>kubernetes.pem</w:t>
      </w:r>
      <w:proofErr w:type="spellEnd"/>
      <w:r w:rsidRPr="00B17947">
        <w:rPr>
          <w:sz w:val="12"/>
        </w:rPr>
        <w:t xml:space="preserve"> \</w:t>
      </w:r>
    </w:p>
    <w:p w14:paraId="70DCC5E4" w14:textId="77777777" w:rsidR="00AD5AB7" w:rsidRPr="00B17947" w:rsidRDefault="00AD5AB7" w:rsidP="00AD5AB7">
      <w:pPr>
        <w:pStyle w:val="output"/>
        <w:rPr>
          <w:sz w:val="12"/>
        </w:rPr>
      </w:pPr>
      <w:r w:rsidRPr="00B17947">
        <w:rPr>
          <w:sz w:val="12"/>
        </w:rPr>
        <w:t xml:space="preserve">  --peer-key-file=/</w:t>
      </w:r>
      <w:proofErr w:type="spellStart"/>
      <w:r w:rsidRPr="00B17947">
        <w:rPr>
          <w:sz w:val="12"/>
        </w:rPr>
        <w:t>etc</w:t>
      </w:r>
      <w:proofErr w:type="spellEnd"/>
      <w:r w:rsidRPr="00B17947">
        <w:rPr>
          <w:sz w:val="12"/>
        </w:rPr>
        <w:t>/</w:t>
      </w:r>
      <w:proofErr w:type="spellStart"/>
      <w:r w:rsidRPr="00B17947">
        <w:rPr>
          <w:sz w:val="12"/>
        </w:rPr>
        <w:t>etcd</w:t>
      </w:r>
      <w:proofErr w:type="spellEnd"/>
      <w:r w:rsidRPr="00B17947">
        <w:rPr>
          <w:sz w:val="12"/>
        </w:rPr>
        <w:t>/</w:t>
      </w:r>
      <w:proofErr w:type="spellStart"/>
      <w:r w:rsidRPr="00B17947">
        <w:rPr>
          <w:sz w:val="12"/>
        </w:rPr>
        <w:t>kubernetes-key.pem</w:t>
      </w:r>
      <w:proofErr w:type="spellEnd"/>
      <w:r w:rsidRPr="00B17947">
        <w:rPr>
          <w:sz w:val="12"/>
        </w:rPr>
        <w:t xml:space="preserve"> \</w:t>
      </w:r>
    </w:p>
    <w:p w14:paraId="60A09D15" w14:textId="77777777" w:rsidR="00AD5AB7" w:rsidRPr="00B17947" w:rsidRDefault="00AD5AB7" w:rsidP="00AD5AB7">
      <w:pPr>
        <w:pStyle w:val="output"/>
        <w:rPr>
          <w:sz w:val="12"/>
        </w:rPr>
      </w:pPr>
      <w:r w:rsidRPr="00B17947">
        <w:rPr>
          <w:sz w:val="12"/>
        </w:rPr>
        <w:t xml:space="preserve">  --trusted-ca-file=/</w:t>
      </w:r>
      <w:proofErr w:type="spellStart"/>
      <w:r w:rsidRPr="00B17947">
        <w:rPr>
          <w:sz w:val="12"/>
        </w:rPr>
        <w:t>etc</w:t>
      </w:r>
      <w:proofErr w:type="spellEnd"/>
      <w:r w:rsidRPr="00B17947">
        <w:rPr>
          <w:sz w:val="12"/>
        </w:rPr>
        <w:t>/</w:t>
      </w:r>
      <w:proofErr w:type="spellStart"/>
      <w:r w:rsidRPr="00B17947">
        <w:rPr>
          <w:sz w:val="12"/>
        </w:rPr>
        <w:t>etcd</w:t>
      </w:r>
      <w:proofErr w:type="spellEnd"/>
      <w:r w:rsidRPr="00B17947">
        <w:rPr>
          <w:sz w:val="12"/>
        </w:rPr>
        <w:t>/</w:t>
      </w:r>
      <w:proofErr w:type="spellStart"/>
      <w:r w:rsidRPr="00B17947">
        <w:rPr>
          <w:sz w:val="12"/>
        </w:rPr>
        <w:t>ca.pem</w:t>
      </w:r>
      <w:proofErr w:type="spellEnd"/>
      <w:r w:rsidRPr="00B17947">
        <w:rPr>
          <w:sz w:val="12"/>
        </w:rPr>
        <w:t xml:space="preserve"> \</w:t>
      </w:r>
    </w:p>
    <w:p w14:paraId="0CB72625" w14:textId="77777777" w:rsidR="00AD5AB7" w:rsidRPr="00B17947" w:rsidRDefault="00AD5AB7" w:rsidP="00AD5AB7">
      <w:pPr>
        <w:pStyle w:val="output"/>
        <w:rPr>
          <w:sz w:val="12"/>
        </w:rPr>
      </w:pPr>
      <w:r w:rsidRPr="00B17947">
        <w:rPr>
          <w:sz w:val="12"/>
        </w:rPr>
        <w:t xml:space="preserve">  --peer-trusted-ca-file=/</w:t>
      </w:r>
      <w:proofErr w:type="spellStart"/>
      <w:r w:rsidRPr="00B17947">
        <w:rPr>
          <w:sz w:val="12"/>
        </w:rPr>
        <w:t>etc</w:t>
      </w:r>
      <w:proofErr w:type="spellEnd"/>
      <w:r w:rsidRPr="00B17947">
        <w:rPr>
          <w:sz w:val="12"/>
        </w:rPr>
        <w:t>/</w:t>
      </w:r>
      <w:proofErr w:type="spellStart"/>
      <w:r w:rsidRPr="00B17947">
        <w:rPr>
          <w:sz w:val="12"/>
        </w:rPr>
        <w:t>etcd</w:t>
      </w:r>
      <w:proofErr w:type="spellEnd"/>
      <w:r w:rsidRPr="00B17947">
        <w:rPr>
          <w:sz w:val="12"/>
        </w:rPr>
        <w:t>/</w:t>
      </w:r>
      <w:proofErr w:type="spellStart"/>
      <w:r w:rsidRPr="00B17947">
        <w:rPr>
          <w:sz w:val="12"/>
        </w:rPr>
        <w:t>ca.pem</w:t>
      </w:r>
      <w:proofErr w:type="spellEnd"/>
      <w:r w:rsidRPr="00B17947">
        <w:rPr>
          <w:sz w:val="12"/>
        </w:rPr>
        <w:t xml:space="preserve"> \</w:t>
      </w:r>
    </w:p>
    <w:p w14:paraId="693F020D" w14:textId="77777777" w:rsidR="00AD5AB7" w:rsidRPr="00B17947" w:rsidRDefault="00AD5AB7" w:rsidP="00AD5AB7">
      <w:pPr>
        <w:pStyle w:val="output"/>
        <w:rPr>
          <w:sz w:val="12"/>
        </w:rPr>
      </w:pPr>
      <w:r w:rsidRPr="00B17947">
        <w:rPr>
          <w:sz w:val="12"/>
        </w:rPr>
        <w:t xml:space="preserve">  --peer-client-cert-</w:t>
      </w:r>
      <w:proofErr w:type="spellStart"/>
      <w:r w:rsidRPr="00B17947">
        <w:rPr>
          <w:sz w:val="12"/>
        </w:rPr>
        <w:t>auth</w:t>
      </w:r>
      <w:proofErr w:type="spellEnd"/>
      <w:r w:rsidRPr="00B17947">
        <w:rPr>
          <w:sz w:val="12"/>
        </w:rPr>
        <w:t xml:space="preserve"> \</w:t>
      </w:r>
    </w:p>
    <w:p w14:paraId="313E97CC" w14:textId="77777777" w:rsidR="00AD5AB7" w:rsidRPr="00B17947" w:rsidRDefault="00AD5AB7" w:rsidP="00AD5AB7">
      <w:pPr>
        <w:pStyle w:val="output"/>
        <w:rPr>
          <w:sz w:val="12"/>
        </w:rPr>
      </w:pPr>
      <w:r w:rsidRPr="00B17947">
        <w:rPr>
          <w:sz w:val="12"/>
        </w:rPr>
        <w:t xml:space="preserve">  --client-cert-</w:t>
      </w:r>
      <w:proofErr w:type="spellStart"/>
      <w:r w:rsidRPr="00B17947">
        <w:rPr>
          <w:sz w:val="12"/>
        </w:rPr>
        <w:t>auth</w:t>
      </w:r>
      <w:proofErr w:type="spellEnd"/>
      <w:r w:rsidRPr="00B17947">
        <w:rPr>
          <w:sz w:val="12"/>
        </w:rPr>
        <w:t xml:space="preserve"> \</w:t>
      </w:r>
    </w:p>
    <w:p w14:paraId="4952363D" w14:textId="615F09DF" w:rsidR="00AD5AB7" w:rsidRPr="00B17947" w:rsidRDefault="00AD5AB7" w:rsidP="00AD5AB7">
      <w:pPr>
        <w:pStyle w:val="output"/>
        <w:rPr>
          <w:sz w:val="12"/>
        </w:rPr>
      </w:pPr>
      <w:r w:rsidRPr="00B17947">
        <w:rPr>
          <w:sz w:val="12"/>
        </w:rPr>
        <w:t xml:space="preserve">  --initial-advertise-peer-</w:t>
      </w:r>
      <w:proofErr w:type="spellStart"/>
      <w:r w:rsidRPr="00B17947">
        <w:rPr>
          <w:sz w:val="12"/>
        </w:rPr>
        <w:t>urls</w:t>
      </w:r>
      <w:proofErr w:type="spellEnd"/>
      <w:r w:rsidRPr="00B17947">
        <w:rPr>
          <w:sz w:val="12"/>
        </w:rPr>
        <w:t xml:space="preserve"> </w:t>
      </w:r>
      <w:r w:rsidRPr="00B17947">
        <w:rPr>
          <w:rFonts w:eastAsiaTheme="majorEastAsia"/>
          <w:sz w:val="12"/>
        </w:rPr>
        <w:t>https:</w:t>
      </w:r>
      <w:r w:rsidRPr="00B17947">
        <w:rPr>
          <w:sz w:val="12"/>
        </w:rPr>
        <w:t>//192.168.1.90:2380 \</w:t>
      </w:r>
    </w:p>
    <w:p w14:paraId="71F7A6C9" w14:textId="2E57165C" w:rsidR="00AD5AB7" w:rsidRPr="00B17947" w:rsidRDefault="00AD5AB7" w:rsidP="00AD5AB7">
      <w:pPr>
        <w:pStyle w:val="output"/>
        <w:rPr>
          <w:sz w:val="12"/>
        </w:rPr>
      </w:pPr>
      <w:r w:rsidRPr="00B17947">
        <w:rPr>
          <w:sz w:val="12"/>
        </w:rPr>
        <w:t xml:space="preserve">  --listen-peer-</w:t>
      </w:r>
      <w:proofErr w:type="spellStart"/>
      <w:r w:rsidRPr="00B17947">
        <w:rPr>
          <w:sz w:val="12"/>
        </w:rPr>
        <w:t>urls</w:t>
      </w:r>
      <w:proofErr w:type="spellEnd"/>
      <w:r w:rsidRPr="00B17947">
        <w:rPr>
          <w:sz w:val="12"/>
        </w:rPr>
        <w:t xml:space="preserve"> https://192.168.1.90:2380 \</w:t>
      </w:r>
    </w:p>
    <w:p w14:paraId="44C66B0D" w14:textId="7C4A1EE7" w:rsidR="00AD5AB7" w:rsidRPr="00B17947" w:rsidRDefault="00AD5AB7" w:rsidP="00AD5AB7">
      <w:pPr>
        <w:pStyle w:val="output"/>
        <w:rPr>
          <w:sz w:val="12"/>
        </w:rPr>
      </w:pPr>
      <w:r w:rsidRPr="00B17947">
        <w:rPr>
          <w:sz w:val="12"/>
        </w:rPr>
        <w:t xml:space="preserve">  --listen-client-</w:t>
      </w:r>
      <w:proofErr w:type="spellStart"/>
      <w:r w:rsidRPr="00B17947">
        <w:rPr>
          <w:sz w:val="12"/>
        </w:rPr>
        <w:t>urls</w:t>
      </w:r>
      <w:proofErr w:type="spellEnd"/>
      <w:r w:rsidRPr="00B17947">
        <w:rPr>
          <w:sz w:val="12"/>
        </w:rPr>
        <w:t xml:space="preserve"> https://192.168.1.90:2379,http://127.0.0.1:2379 \</w:t>
      </w:r>
    </w:p>
    <w:p w14:paraId="0B059948" w14:textId="3A12EE80" w:rsidR="00AD5AB7" w:rsidRPr="00B17947" w:rsidRDefault="00AD5AB7" w:rsidP="00AD5AB7">
      <w:pPr>
        <w:pStyle w:val="output"/>
        <w:rPr>
          <w:sz w:val="12"/>
        </w:rPr>
      </w:pPr>
      <w:r w:rsidRPr="00B17947">
        <w:rPr>
          <w:sz w:val="12"/>
        </w:rPr>
        <w:t xml:space="preserve">  --advertise-client-</w:t>
      </w:r>
      <w:proofErr w:type="spellStart"/>
      <w:r w:rsidRPr="00B17947">
        <w:rPr>
          <w:sz w:val="12"/>
        </w:rPr>
        <w:t>urls</w:t>
      </w:r>
      <w:proofErr w:type="spellEnd"/>
      <w:r w:rsidRPr="00B17947">
        <w:rPr>
          <w:sz w:val="12"/>
        </w:rPr>
        <w:t xml:space="preserve"> https://192.168.1.90:2379 \</w:t>
      </w:r>
    </w:p>
    <w:p w14:paraId="70D6248A" w14:textId="77777777" w:rsidR="00AD5AB7" w:rsidRPr="00B17947" w:rsidRDefault="00AD5AB7" w:rsidP="00AD5AB7">
      <w:pPr>
        <w:pStyle w:val="output"/>
        <w:rPr>
          <w:sz w:val="12"/>
        </w:rPr>
      </w:pPr>
      <w:r w:rsidRPr="00B17947">
        <w:rPr>
          <w:sz w:val="12"/>
        </w:rPr>
        <w:t xml:space="preserve">  --initial-cluster-token etcd-cluster-0 \</w:t>
      </w:r>
    </w:p>
    <w:p w14:paraId="6244A39D" w14:textId="379ADABE" w:rsidR="00AD5AB7" w:rsidRPr="00B17947" w:rsidRDefault="00501902" w:rsidP="00AD5AB7">
      <w:pPr>
        <w:pStyle w:val="output"/>
        <w:rPr>
          <w:sz w:val="12"/>
        </w:rPr>
      </w:pPr>
      <w:r w:rsidRPr="00B17947">
        <w:rPr>
          <w:sz w:val="12"/>
        </w:rPr>
        <w:t xml:space="preserve">  --initial-cluster 192.168.1.90=https://192.168.1</w:t>
      </w:r>
      <w:r w:rsidR="00AD5AB7" w:rsidRPr="00B17947">
        <w:rPr>
          <w:sz w:val="12"/>
        </w:rPr>
        <w:t>.90:2</w:t>
      </w:r>
      <w:r w:rsidRPr="00B17947">
        <w:rPr>
          <w:sz w:val="12"/>
        </w:rPr>
        <w:t>380,192.168.1.91=https://192.168.1.91:2380,192.168.1.92=https://192.168.1</w:t>
      </w:r>
      <w:r w:rsidR="00AD5AB7" w:rsidRPr="00B17947">
        <w:rPr>
          <w:sz w:val="12"/>
        </w:rPr>
        <w:t>.92:2380 \</w:t>
      </w:r>
    </w:p>
    <w:p w14:paraId="7E45A402" w14:textId="77777777" w:rsidR="00AD5AB7" w:rsidRPr="00B17947" w:rsidRDefault="00AD5AB7" w:rsidP="00AD5AB7">
      <w:pPr>
        <w:pStyle w:val="output"/>
        <w:rPr>
          <w:sz w:val="12"/>
        </w:rPr>
      </w:pPr>
      <w:r w:rsidRPr="00B17947">
        <w:rPr>
          <w:sz w:val="12"/>
        </w:rPr>
        <w:t xml:space="preserve">  --initial-cluster-state new \</w:t>
      </w:r>
    </w:p>
    <w:p w14:paraId="50B1E918" w14:textId="77777777" w:rsidR="00AD5AB7" w:rsidRPr="00B17947" w:rsidRDefault="00AD5AB7" w:rsidP="00AD5AB7">
      <w:pPr>
        <w:pStyle w:val="output"/>
        <w:rPr>
          <w:sz w:val="12"/>
        </w:rPr>
      </w:pPr>
      <w:r w:rsidRPr="00B17947">
        <w:rPr>
          <w:sz w:val="12"/>
        </w:rPr>
        <w:t xml:space="preserve">  --data-</w:t>
      </w:r>
      <w:proofErr w:type="spellStart"/>
      <w:r w:rsidRPr="00B17947">
        <w:rPr>
          <w:sz w:val="12"/>
        </w:rPr>
        <w:t>dir</w:t>
      </w:r>
      <w:proofErr w:type="spellEnd"/>
      <w:r w:rsidRPr="00B17947">
        <w:rPr>
          <w:sz w:val="12"/>
        </w:rPr>
        <w:t>=/</w:t>
      </w:r>
      <w:proofErr w:type="spellStart"/>
      <w:r w:rsidRPr="00B17947">
        <w:rPr>
          <w:sz w:val="12"/>
        </w:rPr>
        <w:t>var</w:t>
      </w:r>
      <w:proofErr w:type="spellEnd"/>
      <w:r w:rsidRPr="00B17947">
        <w:rPr>
          <w:sz w:val="12"/>
        </w:rPr>
        <w:t>/lib/</w:t>
      </w:r>
      <w:proofErr w:type="spellStart"/>
      <w:r w:rsidRPr="00B17947">
        <w:rPr>
          <w:sz w:val="12"/>
        </w:rPr>
        <w:t>etcd</w:t>
      </w:r>
      <w:proofErr w:type="spellEnd"/>
    </w:p>
    <w:p w14:paraId="54482E09" w14:textId="77777777" w:rsidR="00AD5AB7" w:rsidRPr="00B17947" w:rsidRDefault="00AD5AB7" w:rsidP="00AD5AB7">
      <w:pPr>
        <w:pStyle w:val="output"/>
        <w:rPr>
          <w:sz w:val="12"/>
        </w:rPr>
      </w:pPr>
      <w:r w:rsidRPr="00B17947">
        <w:rPr>
          <w:sz w:val="12"/>
        </w:rPr>
        <w:t>Restart=on-failure</w:t>
      </w:r>
    </w:p>
    <w:p w14:paraId="701AF3D2" w14:textId="77777777" w:rsidR="00AD5AB7" w:rsidRPr="00B17947" w:rsidRDefault="00AD5AB7" w:rsidP="00AD5AB7">
      <w:pPr>
        <w:pStyle w:val="output"/>
        <w:rPr>
          <w:sz w:val="12"/>
        </w:rPr>
      </w:pPr>
      <w:proofErr w:type="spellStart"/>
      <w:r w:rsidRPr="00B17947">
        <w:rPr>
          <w:sz w:val="12"/>
        </w:rPr>
        <w:t>RestartSec</w:t>
      </w:r>
      <w:proofErr w:type="spellEnd"/>
      <w:r w:rsidRPr="00B17947">
        <w:rPr>
          <w:sz w:val="12"/>
        </w:rPr>
        <w:t>=5</w:t>
      </w:r>
    </w:p>
    <w:p w14:paraId="5508B659" w14:textId="77777777" w:rsidR="00AD5AB7" w:rsidRPr="00B17947" w:rsidRDefault="00AD5AB7" w:rsidP="00AD5AB7">
      <w:pPr>
        <w:pStyle w:val="output"/>
        <w:rPr>
          <w:sz w:val="12"/>
        </w:rPr>
      </w:pPr>
    </w:p>
    <w:p w14:paraId="4A48664C" w14:textId="77777777" w:rsidR="00AD5AB7" w:rsidRPr="00B17947" w:rsidRDefault="00AD5AB7" w:rsidP="00AD5AB7">
      <w:pPr>
        <w:pStyle w:val="output"/>
        <w:rPr>
          <w:sz w:val="12"/>
        </w:rPr>
      </w:pPr>
    </w:p>
    <w:p w14:paraId="56895603" w14:textId="77777777" w:rsidR="00AD5AB7" w:rsidRPr="00B17947" w:rsidRDefault="00AD5AB7" w:rsidP="00AD5AB7">
      <w:pPr>
        <w:pStyle w:val="output"/>
        <w:rPr>
          <w:sz w:val="12"/>
        </w:rPr>
      </w:pPr>
      <w:r w:rsidRPr="00B17947">
        <w:rPr>
          <w:sz w:val="12"/>
        </w:rPr>
        <w:t>[Install]</w:t>
      </w:r>
    </w:p>
    <w:p w14:paraId="6DB59A36" w14:textId="77777777" w:rsidR="00AD5AB7" w:rsidRPr="00B17947" w:rsidRDefault="00AD5AB7" w:rsidP="00AD5AB7">
      <w:pPr>
        <w:pStyle w:val="output"/>
        <w:rPr>
          <w:sz w:val="12"/>
        </w:rPr>
      </w:pPr>
      <w:proofErr w:type="spellStart"/>
      <w:r w:rsidRPr="00B17947">
        <w:rPr>
          <w:sz w:val="12"/>
        </w:rPr>
        <w:t>WantedBy</w:t>
      </w:r>
      <w:proofErr w:type="spellEnd"/>
      <w:r w:rsidRPr="00B17947">
        <w:rPr>
          <w:sz w:val="12"/>
        </w:rPr>
        <w:t>=multi-</w:t>
      </w:r>
      <w:proofErr w:type="spellStart"/>
      <w:r w:rsidRPr="00B17947">
        <w:rPr>
          <w:sz w:val="12"/>
        </w:rPr>
        <w:t>user.target</w:t>
      </w:r>
      <w:proofErr w:type="spellEnd"/>
    </w:p>
    <w:p w14:paraId="1DBAEBE2" w14:textId="39A8F69E" w:rsidR="00AD5AB7" w:rsidRDefault="00501902" w:rsidP="00501902">
      <w:r w:rsidRPr="00501902">
        <w:t>Reload the daemon configuration.</w:t>
      </w:r>
    </w:p>
    <w:p w14:paraId="0ADDF134" w14:textId="62A57E91" w:rsidR="00501902" w:rsidRDefault="002107E0" w:rsidP="00501902">
      <w:pPr>
        <w:pStyle w:val="output"/>
      </w:pPr>
      <w:r>
        <w:t xml:space="preserve">$ </w:t>
      </w:r>
      <w:proofErr w:type="spellStart"/>
      <w:proofErr w:type="gramStart"/>
      <w:r w:rsidR="00501902" w:rsidRPr="00501902">
        <w:t>systemctl</w:t>
      </w:r>
      <w:proofErr w:type="spellEnd"/>
      <w:proofErr w:type="gramEnd"/>
      <w:r w:rsidR="00501902" w:rsidRPr="00501902">
        <w:t xml:space="preserve"> daemon-reload</w:t>
      </w:r>
    </w:p>
    <w:p w14:paraId="23511239" w14:textId="170CC4DF" w:rsidR="00501902" w:rsidRPr="00501902" w:rsidRDefault="00501902" w:rsidP="00501902">
      <w:r w:rsidRPr="00501902">
        <w:t>En</w:t>
      </w:r>
      <w:r>
        <w:t xml:space="preserve">able </w:t>
      </w:r>
      <w:proofErr w:type="spellStart"/>
      <w:r>
        <w:t>etcd</w:t>
      </w:r>
      <w:proofErr w:type="spellEnd"/>
      <w:r>
        <w:t xml:space="preserve"> to start at boot time and </w:t>
      </w:r>
      <w:r w:rsidRPr="00501902">
        <w:t xml:space="preserve">Start </w:t>
      </w:r>
      <w:proofErr w:type="spellStart"/>
      <w:r w:rsidRPr="00501902">
        <w:t>etcd</w:t>
      </w:r>
      <w:proofErr w:type="spellEnd"/>
      <w:r w:rsidRPr="00501902">
        <w:t>.</w:t>
      </w:r>
    </w:p>
    <w:p w14:paraId="60E927CC" w14:textId="01F55AF8" w:rsidR="00501902" w:rsidRDefault="002107E0" w:rsidP="00501902">
      <w:pPr>
        <w:pStyle w:val="output"/>
      </w:pPr>
      <w:r>
        <w:t xml:space="preserve">$ </w:t>
      </w:r>
      <w:proofErr w:type="spellStart"/>
      <w:proofErr w:type="gramStart"/>
      <w:r w:rsidR="00501902" w:rsidRPr="00501902">
        <w:t>systemctl</w:t>
      </w:r>
      <w:proofErr w:type="spellEnd"/>
      <w:proofErr w:type="gramEnd"/>
      <w:r w:rsidR="00501902" w:rsidRPr="00501902">
        <w:t xml:space="preserve"> enable </w:t>
      </w:r>
      <w:proofErr w:type="spellStart"/>
      <w:r w:rsidR="00501902" w:rsidRPr="00501902">
        <w:t>etcd</w:t>
      </w:r>
      <w:proofErr w:type="spellEnd"/>
      <w:r w:rsidR="00501902">
        <w:t xml:space="preserve"> &amp;&amp; </w:t>
      </w:r>
      <w:proofErr w:type="spellStart"/>
      <w:r w:rsidR="00501902" w:rsidRPr="00501902">
        <w:t>systemctl</w:t>
      </w:r>
      <w:proofErr w:type="spellEnd"/>
      <w:r w:rsidR="00501902" w:rsidRPr="00501902">
        <w:t xml:space="preserve"> start </w:t>
      </w:r>
      <w:proofErr w:type="spellStart"/>
      <w:r w:rsidR="00501902" w:rsidRPr="00501902">
        <w:t>etcd</w:t>
      </w:r>
      <w:proofErr w:type="spellEnd"/>
    </w:p>
    <w:p w14:paraId="14A71F6F" w14:textId="1CD07C31" w:rsidR="00B17947" w:rsidRPr="00B921AD" w:rsidRDefault="00B17947" w:rsidP="002107E0">
      <w:pPr>
        <w:pStyle w:val="Heading2"/>
        <w:rPr>
          <w:b w:val="0"/>
          <w:sz w:val="32"/>
        </w:rPr>
      </w:pPr>
      <w:r w:rsidRPr="00B921AD">
        <w:rPr>
          <w:b w:val="0"/>
        </w:rPr>
        <w:t>Installing and configuring Etcd on the 192.168.1.91 machine</w:t>
      </w:r>
    </w:p>
    <w:p w14:paraId="6A6D9DAB" w14:textId="77777777" w:rsidR="00B17947" w:rsidRDefault="00B17947" w:rsidP="00B17947">
      <w:r w:rsidRPr="00607488">
        <w:t xml:space="preserve">Create a configuration directory for </w:t>
      </w:r>
      <w:proofErr w:type="spellStart"/>
      <w:r w:rsidRPr="00607488">
        <w:t>Etcd</w:t>
      </w:r>
      <w:proofErr w:type="spellEnd"/>
      <w:r w:rsidRPr="00607488">
        <w:t>.</w:t>
      </w:r>
    </w:p>
    <w:p w14:paraId="0A4699BE" w14:textId="3CAF8AD9" w:rsidR="00B17947" w:rsidRDefault="002107E0" w:rsidP="00B17947">
      <w:pPr>
        <w:pStyle w:val="output"/>
      </w:pPr>
      <w:r>
        <w:t xml:space="preserve">$ </w:t>
      </w:r>
      <w:proofErr w:type="spellStart"/>
      <w:proofErr w:type="gramStart"/>
      <w:r w:rsidR="00B17947" w:rsidRPr="00607488">
        <w:t>mkdir</w:t>
      </w:r>
      <w:proofErr w:type="spellEnd"/>
      <w:proofErr w:type="gramEnd"/>
      <w:r w:rsidR="00B17947" w:rsidRPr="00607488">
        <w:t xml:space="preserve"> /</w:t>
      </w:r>
      <w:proofErr w:type="spellStart"/>
      <w:r w:rsidR="00B17947" w:rsidRPr="00607488">
        <w:t>etc</w:t>
      </w:r>
      <w:proofErr w:type="spellEnd"/>
      <w:r w:rsidR="00B17947" w:rsidRPr="00607488">
        <w:t>/</w:t>
      </w:r>
      <w:proofErr w:type="spellStart"/>
      <w:r w:rsidR="00B17947" w:rsidRPr="00607488">
        <w:t>etcd</w:t>
      </w:r>
      <w:proofErr w:type="spellEnd"/>
      <w:r w:rsidR="00B17947" w:rsidRPr="00607488">
        <w:t xml:space="preserve"> /</w:t>
      </w:r>
      <w:proofErr w:type="spellStart"/>
      <w:r w:rsidR="00B17947" w:rsidRPr="00607488">
        <w:t>var</w:t>
      </w:r>
      <w:proofErr w:type="spellEnd"/>
      <w:r w:rsidR="00B17947" w:rsidRPr="00607488">
        <w:t>/lib/</w:t>
      </w:r>
      <w:proofErr w:type="spellStart"/>
      <w:r w:rsidR="00B17947" w:rsidRPr="00607488">
        <w:t>etcd</w:t>
      </w:r>
      <w:proofErr w:type="spellEnd"/>
    </w:p>
    <w:p w14:paraId="5184C1B9" w14:textId="77777777" w:rsidR="00B17947" w:rsidRDefault="00B17947" w:rsidP="00B17947">
      <w:pPr>
        <w:rPr>
          <w:color w:val="222222"/>
          <w:sz w:val="27"/>
          <w:szCs w:val="27"/>
          <w:shd w:val="clear" w:color="auto" w:fill="FFFFFF"/>
        </w:rPr>
      </w:pPr>
      <w:r w:rsidRPr="00607488">
        <w:t>Move the certificates to the configuration directory</w:t>
      </w:r>
      <w:r>
        <w:rPr>
          <w:color w:val="222222"/>
          <w:sz w:val="27"/>
          <w:szCs w:val="27"/>
          <w:shd w:val="clear" w:color="auto" w:fill="FFFFFF"/>
        </w:rPr>
        <w:t>.</w:t>
      </w:r>
    </w:p>
    <w:p w14:paraId="6D08BCC8" w14:textId="356E8DDD" w:rsidR="00B17947" w:rsidRDefault="002107E0" w:rsidP="00B17947">
      <w:pPr>
        <w:pStyle w:val="output"/>
      </w:pPr>
      <w:r>
        <w:t xml:space="preserve">$ </w:t>
      </w:r>
      <w:proofErr w:type="gramStart"/>
      <w:r w:rsidR="00B17947">
        <w:t>mv</w:t>
      </w:r>
      <w:proofErr w:type="gramEnd"/>
      <w:r w:rsidR="00B17947">
        <w:t xml:space="preserve"> /home/</w:t>
      </w:r>
      <w:proofErr w:type="spellStart"/>
      <w:r w:rsidR="00B17947">
        <w:t>ca.pem</w:t>
      </w:r>
      <w:proofErr w:type="spellEnd"/>
      <w:r w:rsidR="00B17947">
        <w:t xml:space="preserve"> /home</w:t>
      </w:r>
      <w:r w:rsidR="00B17947" w:rsidRPr="00607488">
        <w:t>/</w:t>
      </w:r>
      <w:proofErr w:type="spellStart"/>
      <w:r w:rsidR="00B17947" w:rsidRPr="00607488">
        <w:t>kubernetes</w:t>
      </w:r>
      <w:r w:rsidR="00B17947">
        <w:t>.pem</w:t>
      </w:r>
      <w:proofErr w:type="spellEnd"/>
      <w:r w:rsidR="00B17947">
        <w:t xml:space="preserve"> /home</w:t>
      </w:r>
      <w:r w:rsidR="00B17947" w:rsidRPr="00607488">
        <w:t>/</w:t>
      </w:r>
      <w:proofErr w:type="spellStart"/>
      <w:r w:rsidR="00B17947" w:rsidRPr="00607488">
        <w:t>kubernetes-key.pem</w:t>
      </w:r>
      <w:proofErr w:type="spellEnd"/>
      <w:r w:rsidR="00B17947" w:rsidRPr="00607488">
        <w:t xml:space="preserve"> /</w:t>
      </w:r>
      <w:proofErr w:type="spellStart"/>
      <w:r w:rsidR="00B17947" w:rsidRPr="00607488">
        <w:t>etc</w:t>
      </w:r>
      <w:proofErr w:type="spellEnd"/>
      <w:r w:rsidR="00B17947" w:rsidRPr="00607488">
        <w:t>/</w:t>
      </w:r>
      <w:proofErr w:type="spellStart"/>
      <w:r w:rsidR="00B17947" w:rsidRPr="00607488">
        <w:t>etcd</w:t>
      </w:r>
      <w:proofErr w:type="spellEnd"/>
    </w:p>
    <w:p w14:paraId="033F380D" w14:textId="77777777" w:rsidR="00B17947" w:rsidRDefault="00B17947" w:rsidP="00B17947">
      <w:r w:rsidRPr="00607488">
        <w:t xml:space="preserve">Download the </w:t>
      </w:r>
      <w:proofErr w:type="spellStart"/>
      <w:r w:rsidRPr="00607488">
        <w:t>etcd</w:t>
      </w:r>
      <w:proofErr w:type="spellEnd"/>
      <w:r w:rsidRPr="00607488">
        <w:t xml:space="preserve"> binaries.</w:t>
      </w:r>
    </w:p>
    <w:p w14:paraId="2B55F3B6" w14:textId="6D451865" w:rsidR="00B17947" w:rsidRDefault="002107E0" w:rsidP="00B17947">
      <w:pPr>
        <w:pStyle w:val="output"/>
      </w:pPr>
      <w:r>
        <w:rPr>
          <w:sz w:val="18"/>
        </w:rPr>
        <w:t xml:space="preserve">$ </w:t>
      </w:r>
      <w:proofErr w:type="spellStart"/>
      <w:proofErr w:type="gramStart"/>
      <w:r w:rsidR="00B17947" w:rsidRPr="00AD5AB7">
        <w:rPr>
          <w:sz w:val="18"/>
        </w:rPr>
        <w:t>wget</w:t>
      </w:r>
      <w:proofErr w:type="spellEnd"/>
      <w:proofErr w:type="gramEnd"/>
      <w:r w:rsidR="00B17947" w:rsidRPr="00AD5AB7">
        <w:rPr>
          <w:sz w:val="18"/>
        </w:rPr>
        <w:t xml:space="preserve"> https://</w:t>
      </w:r>
      <w:hyperlink r:id="rId16" w:history="1">
        <w:r w:rsidR="00B17947" w:rsidRPr="00AD5AB7">
          <w:rPr>
            <w:rStyle w:val="Hyperlink"/>
            <w:sz w:val="18"/>
          </w:rPr>
          <w:t>github.com/coreos</w:t>
        </w:r>
      </w:hyperlink>
      <w:r w:rsidR="00B17947" w:rsidRPr="00AD5AB7">
        <w:rPr>
          <w:sz w:val="18"/>
        </w:rPr>
        <w:t>/etcd/releases/download/v3.</w:t>
      </w:r>
      <w:r w:rsidR="00B17947" w:rsidRPr="00AD5AB7">
        <w:rPr>
          <w:rFonts w:eastAsiaTheme="majorEastAsia"/>
          <w:sz w:val="18"/>
        </w:rPr>
        <w:t>3.9</w:t>
      </w:r>
      <w:r w:rsidR="00B17947" w:rsidRPr="00AD5AB7">
        <w:rPr>
          <w:sz w:val="18"/>
        </w:rPr>
        <w:t>/etcd-v3.</w:t>
      </w:r>
      <w:r w:rsidR="00B17947" w:rsidRPr="00AD5AB7">
        <w:rPr>
          <w:rFonts w:eastAsiaTheme="majorEastAsia"/>
          <w:sz w:val="18"/>
        </w:rPr>
        <w:t>3.9</w:t>
      </w:r>
      <w:r w:rsidR="00B17947" w:rsidRPr="00AD5AB7">
        <w:rPr>
          <w:sz w:val="18"/>
        </w:rPr>
        <w:t>-linux-amd64.tar.gz</w:t>
      </w:r>
    </w:p>
    <w:p w14:paraId="1B734E4F" w14:textId="77777777" w:rsidR="00B17947" w:rsidRDefault="00B17947" w:rsidP="00B17947">
      <w:r w:rsidRPr="00AD5AB7">
        <w:lastRenderedPageBreak/>
        <w:t xml:space="preserve">Extract the </w:t>
      </w:r>
      <w:proofErr w:type="spellStart"/>
      <w:r w:rsidRPr="00AD5AB7">
        <w:t>etcd</w:t>
      </w:r>
      <w:proofErr w:type="spellEnd"/>
      <w:r w:rsidRPr="00AD5AB7">
        <w:t xml:space="preserve"> archive.</w:t>
      </w:r>
    </w:p>
    <w:p w14:paraId="318FF83A" w14:textId="0EC5D4FA" w:rsidR="00B17947" w:rsidRDefault="002107E0" w:rsidP="00B17947">
      <w:pPr>
        <w:pStyle w:val="output"/>
      </w:pPr>
      <w:r>
        <w:t xml:space="preserve">$ </w:t>
      </w:r>
      <w:r w:rsidR="00B17947" w:rsidRPr="00AD5AB7">
        <w:t xml:space="preserve">tar </w:t>
      </w:r>
      <w:proofErr w:type="spellStart"/>
      <w:r w:rsidR="00B17947" w:rsidRPr="00AD5AB7">
        <w:t>xvzf</w:t>
      </w:r>
      <w:proofErr w:type="spellEnd"/>
      <w:r w:rsidR="00B17947" w:rsidRPr="00AD5AB7">
        <w:t xml:space="preserve"> etcd-v3.3.9-linux-amd64.tar.gz</w:t>
      </w:r>
    </w:p>
    <w:p w14:paraId="7B32A681" w14:textId="77777777" w:rsidR="00B17947" w:rsidRDefault="00B17947" w:rsidP="00B17947">
      <w:pPr>
        <w:rPr>
          <w:color w:val="222222"/>
          <w:sz w:val="27"/>
          <w:szCs w:val="27"/>
          <w:shd w:val="clear" w:color="auto" w:fill="FFFFFF"/>
        </w:rPr>
      </w:pPr>
      <w:r w:rsidRPr="00AD5AB7">
        <w:t xml:space="preserve">Move the </w:t>
      </w:r>
      <w:proofErr w:type="spellStart"/>
      <w:r w:rsidRPr="00AD5AB7">
        <w:t>etcd</w:t>
      </w:r>
      <w:proofErr w:type="spellEnd"/>
      <w:r w:rsidRPr="00AD5AB7">
        <w:t xml:space="preserve"> binaries to /</w:t>
      </w:r>
      <w:proofErr w:type="spellStart"/>
      <w:r w:rsidRPr="00AD5AB7">
        <w:t>usr</w:t>
      </w:r>
      <w:proofErr w:type="spellEnd"/>
      <w:r w:rsidRPr="00AD5AB7">
        <w:t>/local/bin</w:t>
      </w:r>
      <w:r>
        <w:rPr>
          <w:color w:val="222222"/>
          <w:sz w:val="27"/>
          <w:szCs w:val="27"/>
          <w:shd w:val="clear" w:color="auto" w:fill="FFFFFF"/>
        </w:rPr>
        <w:t>.</w:t>
      </w:r>
    </w:p>
    <w:p w14:paraId="612A901B" w14:textId="56883F14" w:rsidR="00B17947" w:rsidRDefault="002107E0" w:rsidP="00B17947">
      <w:pPr>
        <w:pStyle w:val="output"/>
      </w:pPr>
      <w:r>
        <w:t xml:space="preserve">$ </w:t>
      </w:r>
      <w:proofErr w:type="gramStart"/>
      <w:r w:rsidR="00B17947" w:rsidRPr="00AD5AB7">
        <w:t>mv</w:t>
      </w:r>
      <w:proofErr w:type="gramEnd"/>
      <w:r w:rsidR="00B17947" w:rsidRPr="00AD5AB7">
        <w:t xml:space="preserve"> etcd-v3.3.9-linux-amd64/</w:t>
      </w:r>
      <w:proofErr w:type="spellStart"/>
      <w:r w:rsidR="00B17947" w:rsidRPr="00AD5AB7">
        <w:t>etcd</w:t>
      </w:r>
      <w:proofErr w:type="spellEnd"/>
      <w:r w:rsidR="00B17947" w:rsidRPr="00AD5AB7">
        <w:t>* /</w:t>
      </w:r>
      <w:proofErr w:type="spellStart"/>
      <w:r w:rsidR="00B17947" w:rsidRPr="00AD5AB7">
        <w:t>usr</w:t>
      </w:r>
      <w:proofErr w:type="spellEnd"/>
      <w:r w:rsidR="00B17947" w:rsidRPr="00AD5AB7">
        <w:t>/local/bin/</w:t>
      </w:r>
    </w:p>
    <w:p w14:paraId="38E755B8" w14:textId="77777777" w:rsidR="00B17947" w:rsidRDefault="00B17947" w:rsidP="00B17947">
      <w:r w:rsidRPr="00AD5AB7">
        <w:t xml:space="preserve">Create an </w:t>
      </w:r>
      <w:proofErr w:type="spellStart"/>
      <w:r w:rsidRPr="00AD5AB7">
        <w:t>etcd</w:t>
      </w:r>
      <w:proofErr w:type="spellEnd"/>
      <w:r w:rsidRPr="00AD5AB7">
        <w:t xml:space="preserve"> </w:t>
      </w:r>
      <w:proofErr w:type="spellStart"/>
      <w:r w:rsidRPr="00AD5AB7">
        <w:t>systemd</w:t>
      </w:r>
      <w:proofErr w:type="spellEnd"/>
      <w:r w:rsidRPr="00AD5AB7">
        <w:t xml:space="preserve"> unit file.</w:t>
      </w:r>
    </w:p>
    <w:p w14:paraId="1DD03BA1" w14:textId="43E8CE50" w:rsidR="00B17947" w:rsidRPr="00B17947" w:rsidRDefault="002107E0" w:rsidP="00B17947">
      <w:pPr>
        <w:pStyle w:val="output"/>
        <w:rPr>
          <w:sz w:val="12"/>
        </w:rPr>
      </w:pPr>
      <w:r>
        <w:rPr>
          <w:sz w:val="12"/>
        </w:rPr>
        <w:t xml:space="preserve">$ </w:t>
      </w:r>
      <w:proofErr w:type="gramStart"/>
      <w:r w:rsidR="00B17947" w:rsidRPr="00B17947">
        <w:rPr>
          <w:sz w:val="12"/>
        </w:rPr>
        <w:t>vim</w:t>
      </w:r>
      <w:proofErr w:type="gramEnd"/>
      <w:r w:rsidR="00B17947" w:rsidRPr="00B17947">
        <w:rPr>
          <w:sz w:val="12"/>
        </w:rPr>
        <w:t xml:space="preserve"> /</w:t>
      </w:r>
      <w:proofErr w:type="spellStart"/>
      <w:r w:rsidR="00B17947" w:rsidRPr="00B17947">
        <w:rPr>
          <w:sz w:val="12"/>
        </w:rPr>
        <w:t>etc</w:t>
      </w:r>
      <w:proofErr w:type="spellEnd"/>
      <w:r w:rsidR="00B17947" w:rsidRPr="00B17947">
        <w:rPr>
          <w:sz w:val="12"/>
        </w:rPr>
        <w:t>/</w:t>
      </w:r>
      <w:proofErr w:type="spellStart"/>
      <w:r w:rsidR="00B17947" w:rsidRPr="00B17947">
        <w:rPr>
          <w:sz w:val="12"/>
        </w:rPr>
        <w:t>systemd</w:t>
      </w:r>
      <w:proofErr w:type="spellEnd"/>
      <w:r w:rsidR="00B17947" w:rsidRPr="00B17947">
        <w:rPr>
          <w:sz w:val="12"/>
        </w:rPr>
        <w:t>/system/</w:t>
      </w:r>
      <w:proofErr w:type="spellStart"/>
      <w:r w:rsidR="00B17947" w:rsidRPr="00B17947">
        <w:rPr>
          <w:sz w:val="12"/>
        </w:rPr>
        <w:t>etcd.service</w:t>
      </w:r>
      <w:proofErr w:type="spellEnd"/>
    </w:p>
    <w:p w14:paraId="588C436A" w14:textId="77777777" w:rsidR="00B17947" w:rsidRPr="00B17947" w:rsidRDefault="00B17947" w:rsidP="00B17947">
      <w:pPr>
        <w:pStyle w:val="output"/>
        <w:rPr>
          <w:sz w:val="12"/>
        </w:rPr>
      </w:pPr>
    </w:p>
    <w:p w14:paraId="18030EA1" w14:textId="77777777" w:rsidR="00B17947" w:rsidRPr="00B17947" w:rsidRDefault="00B17947" w:rsidP="00B17947">
      <w:pPr>
        <w:pStyle w:val="output"/>
        <w:rPr>
          <w:sz w:val="12"/>
        </w:rPr>
      </w:pPr>
      <w:r w:rsidRPr="00B17947">
        <w:rPr>
          <w:sz w:val="12"/>
        </w:rPr>
        <w:t>[Unit]</w:t>
      </w:r>
    </w:p>
    <w:p w14:paraId="4854F727" w14:textId="77777777" w:rsidR="00B17947" w:rsidRPr="00B17947" w:rsidRDefault="00B17947" w:rsidP="00B17947">
      <w:pPr>
        <w:pStyle w:val="output"/>
        <w:rPr>
          <w:sz w:val="12"/>
        </w:rPr>
      </w:pPr>
      <w:r w:rsidRPr="00B17947">
        <w:rPr>
          <w:sz w:val="12"/>
        </w:rPr>
        <w:t>Description=</w:t>
      </w:r>
      <w:proofErr w:type="spellStart"/>
      <w:r w:rsidRPr="00B17947">
        <w:rPr>
          <w:sz w:val="12"/>
        </w:rPr>
        <w:t>etcd</w:t>
      </w:r>
      <w:proofErr w:type="spellEnd"/>
    </w:p>
    <w:p w14:paraId="7E9A63A3" w14:textId="77777777" w:rsidR="00B17947" w:rsidRPr="00B17947" w:rsidRDefault="00B17947" w:rsidP="00B17947">
      <w:pPr>
        <w:pStyle w:val="output"/>
        <w:rPr>
          <w:sz w:val="12"/>
        </w:rPr>
      </w:pPr>
      <w:r w:rsidRPr="00B17947">
        <w:rPr>
          <w:sz w:val="12"/>
        </w:rPr>
        <w:t>Documentation=</w:t>
      </w:r>
      <w:r w:rsidRPr="00B17947">
        <w:rPr>
          <w:rFonts w:eastAsiaTheme="majorEastAsia"/>
          <w:sz w:val="12"/>
        </w:rPr>
        <w:t>https</w:t>
      </w:r>
      <w:proofErr w:type="gramStart"/>
      <w:r w:rsidRPr="00B17947">
        <w:rPr>
          <w:rFonts w:eastAsiaTheme="majorEastAsia"/>
          <w:sz w:val="12"/>
        </w:rPr>
        <w:t>:</w:t>
      </w:r>
      <w:r w:rsidRPr="00B17947">
        <w:rPr>
          <w:sz w:val="12"/>
        </w:rPr>
        <w:t>/</w:t>
      </w:r>
      <w:proofErr w:type="gramEnd"/>
      <w:r w:rsidRPr="00B17947">
        <w:rPr>
          <w:sz w:val="12"/>
        </w:rPr>
        <w:t>/</w:t>
      </w:r>
      <w:hyperlink r:id="rId17" w:history="1">
        <w:r w:rsidRPr="00B17947">
          <w:rPr>
            <w:rStyle w:val="Hyperlink"/>
            <w:sz w:val="12"/>
          </w:rPr>
          <w:t>github.com/coreos</w:t>
        </w:r>
      </w:hyperlink>
    </w:p>
    <w:p w14:paraId="03ED6791" w14:textId="77777777" w:rsidR="00B17947" w:rsidRPr="00B17947" w:rsidRDefault="00B17947" w:rsidP="00B17947">
      <w:pPr>
        <w:pStyle w:val="output"/>
        <w:rPr>
          <w:sz w:val="12"/>
        </w:rPr>
      </w:pPr>
    </w:p>
    <w:p w14:paraId="45AAE930" w14:textId="77777777" w:rsidR="00B17947" w:rsidRPr="00B17947" w:rsidRDefault="00B17947" w:rsidP="00B17947">
      <w:pPr>
        <w:pStyle w:val="output"/>
        <w:rPr>
          <w:sz w:val="12"/>
        </w:rPr>
      </w:pPr>
    </w:p>
    <w:p w14:paraId="48C0A32A" w14:textId="77777777" w:rsidR="00B17947" w:rsidRPr="00B17947" w:rsidRDefault="00B17947" w:rsidP="00B17947">
      <w:pPr>
        <w:pStyle w:val="output"/>
        <w:rPr>
          <w:sz w:val="12"/>
        </w:rPr>
      </w:pPr>
      <w:r w:rsidRPr="00B17947">
        <w:rPr>
          <w:sz w:val="12"/>
        </w:rPr>
        <w:t>[Service]</w:t>
      </w:r>
    </w:p>
    <w:p w14:paraId="21405C19" w14:textId="77777777" w:rsidR="00B17947" w:rsidRPr="00B17947" w:rsidRDefault="00B17947" w:rsidP="00B17947">
      <w:pPr>
        <w:pStyle w:val="output"/>
        <w:rPr>
          <w:sz w:val="12"/>
        </w:rPr>
      </w:pPr>
      <w:proofErr w:type="spellStart"/>
      <w:r w:rsidRPr="00B17947">
        <w:rPr>
          <w:sz w:val="12"/>
        </w:rPr>
        <w:t>ExecStart</w:t>
      </w:r>
      <w:proofErr w:type="spellEnd"/>
      <w:r w:rsidRPr="00B17947">
        <w:rPr>
          <w:sz w:val="12"/>
        </w:rPr>
        <w:t>=/</w:t>
      </w:r>
      <w:proofErr w:type="spellStart"/>
      <w:r w:rsidRPr="00B17947">
        <w:rPr>
          <w:sz w:val="12"/>
        </w:rPr>
        <w:t>usr</w:t>
      </w:r>
      <w:proofErr w:type="spellEnd"/>
      <w:r w:rsidRPr="00B17947">
        <w:rPr>
          <w:sz w:val="12"/>
        </w:rPr>
        <w:t>/local/bin/</w:t>
      </w:r>
      <w:proofErr w:type="spellStart"/>
      <w:r w:rsidRPr="00B17947">
        <w:rPr>
          <w:sz w:val="12"/>
        </w:rPr>
        <w:t>etcd</w:t>
      </w:r>
      <w:proofErr w:type="spellEnd"/>
      <w:r w:rsidRPr="00B17947">
        <w:rPr>
          <w:sz w:val="12"/>
        </w:rPr>
        <w:t xml:space="preserve"> \</w:t>
      </w:r>
    </w:p>
    <w:p w14:paraId="3D19FCC1" w14:textId="7EDC3B4F" w:rsidR="00B17947" w:rsidRPr="00B17947" w:rsidRDefault="00B17947" w:rsidP="00B17947">
      <w:pPr>
        <w:pStyle w:val="output"/>
        <w:rPr>
          <w:sz w:val="12"/>
        </w:rPr>
      </w:pPr>
      <w:r w:rsidRPr="00B17947">
        <w:rPr>
          <w:sz w:val="12"/>
        </w:rPr>
        <w:t xml:space="preserve">  --name </w:t>
      </w:r>
      <w:r>
        <w:rPr>
          <w:sz w:val="12"/>
        </w:rPr>
        <w:t>192.168.1.91</w:t>
      </w:r>
      <w:r w:rsidRPr="00B17947">
        <w:rPr>
          <w:sz w:val="12"/>
        </w:rPr>
        <w:t xml:space="preserve"> \</w:t>
      </w:r>
    </w:p>
    <w:p w14:paraId="29025181" w14:textId="77777777" w:rsidR="00B17947" w:rsidRPr="00B17947" w:rsidRDefault="00B17947" w:rsidP="00B17947">
      <w:pPr>
        <w:pStyle w:val="output"/>
        <w:rPr>
          <w:sz w:val="12"/>
        </w:rPr>
      </w:pPr>
      <w:r w:rsidRPr="00B17947">
        <w:rPr>
          <w:sz w:val="12"/>
        </w:rPr>
        <w:t xml:space="preserve">  --cert-file=/</w:t>
      </w:r>
      <w:proofErr w:type="spellStart"/>
      <w:r w:rsidRPr="00B17947">
        <w:rPr>
          <w:sz w:val="12"/>
        </w:rPr>
        <w:t>etc</w:t>
      </w:r>
      <w:proofErr w:type="spellEnd"/>
      <w:r w:rsidRPr="00B17947">
        <w:rPr>
          <w:sz w:val="12"/>
        </w:rPr>
        <w:t>/</w:t>
      </w:r>
      <w:proofErr w:type="spellStart"/>
      <w:r w:rsidRPr="00B17947">
        <w:rPr>
          <w:sz w:val="12"/>
        </w:rPr>
        <w:t>etcd</w:t>
      </w:r>
      <w:proofErr w:type="spellEnd"/>
      <w:r w:rsidRPr="00B17947">
        <w:rPr>
          <w:sz w:val="12"/>
        </w:rPr>
        <w:t>/</w:t>
      </w:r>
      <w:proofErr w:type="spellStart"/>
      <w:r w:rsidRPr="00B17947">
        <w:rPr>
          <w:sz w:val="12"/>
        </w:rPr>
        <w:t>kubernetes.pem</w:t>
      </w:r>
      <w:proofErr w:type="spellEnd"/>
      <w:r w:rsidRPr="00B17947">
        <w:rPr>
          <w:sz w:val="12"/>
        </w:rPr>
        <w:t xml:space="preserve"> \</w:t>
      </w:r>
    </w:p>
    <w:p w14:paraId="58FD9016" w14:textId="77777777" w:rsidR="00B17947" w:rsidRPr="00B17947" w:rsidRDefault="00B17947" w:rsidP="00B17947">
      <w:pPr>
        <w:pStyle w:val="output"/>
        <w:rPr>
          <w:sz w:val="12"/>
        </w:rPr>
      </w:pPr>
      <w:r w:rsidRPr="00B17947">
        <w:rPr>
          <w:sz w:val="12"/>
        </w:rPr>
        <w:t xml:space="preserve">  --key-file=/</w:t>
      </w:r>
      <w:proofErr w:type="spellStart"/>
      <w:r w:rsidRPr="00B17947">
        <w:rPr>
          <w:sz w:val="12"/>
        </w:rPr>
        <w:t>etc</w:t>
      </w:r>
      <w:proofErr w:type="spellEnd"/>
      <w:r w:rsidRPr="00B17947">
        <w:rPr>
          <w:sz w:val="12"/>
        </w:rPr>
        <w:t>/</w:t>
      </w:r>
      <w:proofErr w:type="spellStart"/>
      <w:r w:rsidRPr="00B17947">
        <w:rPr>
          <w:sz w:val="12"/>
        </w:rPr>
        <w:t>etcd</w:t>
      </w:r>
      <w:proofErr w:type="spellEnd"/>
      <w:r w:rsidRPr="00B17947">
        <w:rPr>
          <w:sz w:val="12"/>
        </w:rPr>
        <w:t>/</w:t>
      </w:r>
      <w:proofErr w:type="spellStart"/>
      <w:r w:rsidRPr="00B17947">
        <w:rPr>
          <w:sz w:val="12"/>
        </w:rPr>
        <w:t>kubernetes-key.pem</w:t>
      </w:r>
      <w:proofErr w:type="spellEnd"/>
      <w:r w:rsidRPr="00B17947">
        <w:rPr>
          <w:sz w:val="12"/>
        </w:rPr>
        <w:t xml:space="preserve"> \</w:t>
      </w:r>
    </w:p>
    <w:p w14:paraId="128D8E1C" w14:textId="77777777" w:rsidR="00B17947" w:rsidRPr="00B17947" w:rsidRDefault="00B17947" w:rsidP="00B17947">
      <w:pPr>
        <w:pStyle w:val="output"/>
        <w:rPr>
          <w:sz w:val="12"/>
        </w:rPr>
      </w:pPr>
      <w:r w:rsidRPr="00B17947">
        <w:rPr>
          <w:sz w:val="12"/>
        </w:rPr>
        <w:t xml:space="preserve">  --peer-cert-file=/</w:t>
      </w:r>
      <w:proofErr w:type="spellStart"/>
      <w:r w:rsidRPr="00B17947">
        <w:rPr>
          <w:sz w:val="12"/>
        </w:rPr>
        <w:t>etc</w:t>
      </w:r>
      <w:proofErr w:type="spellEnd"/>
      <w:r w:rsidRPr="00B17947">
        <w:rPr>
          <w:sz w:val="12"/>
        </w:rPr>
        <w:t>/</w:t>
      </w:r>
      <w:proofErr w:type="spellStart"/>
      <w:r w:rsidRPr="00B17947">
        <w:rPr>
          <w:sz w:val="12"/>
        </w:rPr>
        <w:t>etcd</w:t>
      </w:r>
      <w:proofErr w:type="spellEnd"/>
      <w:r w:rsidRPr="00B17947">
        <w:rPr>
          <w:sz w:val="12"/>
        </w:rPr>
        <w:t>/</w:t>
      </w:r>
      <w:proofErr w:type="spellStart"/>
      <w:r w:rsidRPr="00B17947">
        <w:rPr>
          <w:sz w:val="12"/>
        </w:rPr>
        <w:t>kubernetes.pem</w:t>
      </w:r>
      <w:proofErr w:type="spellEnd"/>
      <w:r w:rsidRPr="00B17947">
        <w:rPr>
          <w:sz w:val="12"/>
        </w:rPr>
        <w:t xml:space="preserve"> \</w:t>
      </w:r>
    </w:p>
    <w:p w14:paraId="5B919426" w14:textId="77777777" w:rsidR="00B17947" w:rsidRPr="00B17947" w:rsidRDefault="00B17947" w:rsidP="00B17947">
      <w:pPr>
        <w:pStyle w:val="output"/>
        <w:rPr>
          <w:sz w:val="12"/>
        </w:rPr>
      </w:pPr>
      <w:r w:rsidRPr="00B17947">
        <w:rPr>
          <w:sz w:val="12"/>
        </w:rPr>
        <w:t xml:space="preserve">  --peer-key-file=/</w:t>
      </w:r>
      <w:proofErr w:type="spellStart"/>
      <w:r w:rsidRPr="00B17947">
        <w:rPr>
          <w:sz w:val="12"/>
        </w:rPr>
        <w:t>etc</w:t>
      </w:r>
      <w:proofErr w:type="spellEnd"/>
      <w:r w:rsidRPr="00B17947">
        <w:rPr>
          <w:sz w:val="12"/>
        </w:rPr>
        <w:t>/</w:t>
      </w:r>
      <w:proofErr w:type="spellStart"/>
      <w:r w:rsidRPr="00B17947">
        <w:rPr>
          <w:sz w:val="12"/>
        </w:rPr>
        <w:t>etcd</w:t>
      </w:r>
      <w:proofErr w:type="spellEnd"/>
      <w:r w:rsidRPr="00B17947">
        <w:rPr>
          <w:sz w:val="12"/>
        </w:rPr>
        <w:t>/</w:t>
      </w:r>
      <w:proofErr w:type="spellStart"/>
      <w:r w:rsidRPr="00B17947">
        <w:rPr>
          <w:sz w:val="12"/>
        </w:rPr>
        <w:t>kubernetes-key.pem</w:t>
      </w:r>
      <w:proofErr w:type="spellEnd"/>
      <w:r w:rsidRPr="00B17947">
        <w:rPr>
          <w:sz w:val="12"/>
        </w:rPr>
        <w:t xml:space="preserve"> \</w:t>
      </w:r>
    </w:p>
    <w:p w14:paraId="7AED56AF" w14:textId="77777777" w:rsidR="00B17947" w:rsidRPr="00B17947" w:rsidRDefault="00B17947" w:rsidP="00B17947">
      <w:pPr>
        <w:pStyle w:val="output"/>
        <w:rPr>
          <w:sz w:val="12"/>
        </w:rPr>
      </w:pPr>
      <w:r w:rsidRPr="00B17947">
        <w:rPr>
          <w:sz w:val="12"/>
        </w:rPr>
        <w:t xml:space="preserve">  --trusted-ca-file=/</w:t>
      </w:r>
      <w:proofErr w:type="spellStart"/>
      <w:r w:rsidRPr="00B17947">
        <w:rPr>
          <w:sz w:val="12"/>
        </w:rPr>
        <w:t>etc</w:t>
      </w:r>
      <w:proofErr w:type="spellEnd"/>
      <w:r w:rsidRPr="00B17947">
        <w:rPr>
          <w:sz w:val="12"/>
        </w:rPr>
        <w:t>/</w:t>
      </w:r>
      <w:proofErr w:type="spellStart"/>
      <w:r w:rsidRPr="00B17947">
        <w:rPr>
          <w:sz w:val="12"/>
        </w:rPr>
        <w:t>etcd</w:t>
      </w:r>
      <w:proofErr w:type="spellEnd"/>
      <w:r w:rsidRPr="00B17947">
        <w:rPr>
          <w:sz w:val="12"/>
        </w:rPr>
        <w:t>/</w:t>
      </w:r>
      <w:proofErr w:type="spellStart"/>
      <w:r w:rsidRPr="00B17947">
        <w:rPr>
          <w:sz w:val="12"/>
        </w:rPr>
        <w:t>ca.pem</w:t>
      </w:r>
      <w:proofErr w:type="spellEnd"/>
      <w:r w:rsidRPr="00B17947">
        <w:rPr>
          <w:sz w:val="12"/>
        </w:rPr>
        <w:t xml:space="preserve"> \</w:t>
      </w:r>
    </w:p>
    <w:p w14:paraId="7E237274" w14:textId="77777777" w:rsidR="00B17947" w:rsidRPr="00B17947" w:rsidRDefault="00B17947" w:rsidP="00B17947">
      <w:pPr>
        <w:pStyle w:val="output"/>
        <w:rPr>
          <w:sz w:val="12"/>
        </w:rPr>
      </w:pPr>
      <w:r w:rsidRPr="00B17947">
        <w:rPr>
          <w:sz w:val="12"/>
        </w:rPr>
        <w:t xml:space="preserve">  --peer-trusted-ca-file=/</w:t>
      </w:r>
      <w:proofErr w:type="spellStart"/>
      <w:r w:rsidRPr="00B17947">
        <w:rPr>
          <w:sz w:val="12"/>
        </w:rPr>
        <w:t>etc</w:t>
      </w:r>
      <w:proofErr w:type="spellEnd"/>
      <w:r w:rsidRPr="00B17947">
        <w:rPr>
          <w:sz w:val="12"/>
        </w:rPr>
        <w:t>/</w:t>
      </w:r>
      <w:proofErr w:type="spellStart"/>
      <w:r w:rsidRPr="00B17947">
        <w:rPr>
          <w:sz w:val="12"/>
        </w:rPr>
        <w:t>etcd</w:t>
      </w:r>
      <w:proofErr w:type="spellEnd"/>
      <w:r w:rsidRPr="00B17947">
        <w:rPr>
          <w:sz w:val="12"/>
        </w:rPr>
        <w:t>/</w:t>
      </w:r>
      <w:proofErr w:type="spellStart"/>
      <w:r w:rsidRPr="00B17947">
        <w:rPr>
          <w:sz w:val="12"/>
        </w:rPr>
        <w:t>ca.pem</w:t>
      </w:r>
      <w:proofErr w:type="spellEnd"/>
      <w:r w:rsidRPr="00B17947">
        <w:rPr>
          <w:sz w:val="12"/>
        </w:rPr>
        <w:t xml:space="preserve"> \</w:t>
      </w:r>
    </w:p>
    <w:p w14:paraId="30EAC826" w14:textId="77777777" w:rsidR="00B17947" w:rsidRPr="00B17947" w:rsidRDefault="00B17947" w:rsidP="00B17947">
      <w:pPr>
        <w:pStyle w:val="output"/>
        <w:rPr>
          <w:sz w:val="12"/>
        </w:rPr>
      </w:pPr>
      <w:r w:rsidRPr="00B17947">
        <w:rPr>
          <w:sz w:val="12"/>
        </w:rPr>
        <w:t xml:space="preserve">  --peer-client-cert-</w:t>
      </w:r>
      <w:proofErr w:type="spellStart"/>
      <w:r w:rsidRPr="00B17947">
        <w:rPr>
          <w:sz w:val="12"/>
        </w:rPr>
        <w:t>auth</w:t>
      </w:r>
      <w:proofErr w:type="spellEnd"/>
      <w:r w:rsidRPr="00B17947">
        <w:rPr>
          <w:sz w:val="12"/>
        </w:rPr>
        <w:t xml:space="preserve"> \</w:t>
      </w:r>
    </w:p>
    <w:p w14:paraId="3A0D24F5" w14:textId="77777777" w:rsidR="00B17947" w:rsidRPr="00B17947" w:rsidRDefault="00B17947" w:rsidP="00B17947">
      <w:pPr>
        <w:pStyle w:val="output"/>
        <w:rPr>
          <w:sz w:val="12"/>
        </w:rPr>
      </w:pPr>
      <w:r w:rsidRPr="00B17947">
        <w:rPr>
          <w:sz w:val="12"/>
        </w:rPr>
        <w:t xml:space="preserve">  --client-cert-</w:t>
      </w:r>
      <w:proofErr w:type="spellStart"/>
      <w:r w:rsidRPr="00B17947">
        <w:rPr>
          <w:sz w:val="12"/>
        </w:rPr>
        <w:t>auth</w:t>
      </w:r>
      <w:proofErr w:type="spellEnd"/>
      <w:r w:rsidRPr="00B17947">
        <w:rPr>
          <w:sz w:val="12"/>
        </w:rPr>
        <w:t xml:space="preserve"> \</w:t>
      </w:r>
    </w:p>
    <w:p w14:paraId="254FABF7" w14:textId="5983EB53" w:rsidR="00B17947" w:rsidRPr="00B17947" w:rsidRDefault="00B17947" w:rsidP="00B17947">
      <w:pPr>
        <w:pStyle w:val="output"/>
        <w:rPr>
          <w:sz w:val="12"/>
        </w:rPr>
      </w:pPr>
      <w:r w:rsidRPr="00B17947">
        <w:rPr>
          <w:sz w:val="12"/>
        </w:rPr>
        <w:t xml:space="preserve">  --initial-advertise-peer-</w:t>
      </w:r>
      <w:proofErr w:type="spellStart"/>
      <w:r w:rsidRPr="00B17947">
        <w:rPr>
          <w:sz w:val="12"/>
        </w:rPr>
        <w:t>urls</w:t>
      </w:r>
      <w:proofErr w:type="spellEnd"/>
      <w:r w:rsidRPr="00B17947">
        <w:rPr>
          <w:sz w:val="12"/>
        </w:rPr>
        <w:t xml:space="preserve"> </w:t>
      </w:r>
      <w:r w:rsidRPr="00B17947">
        <w:rPr>
          <w:rFonts w:eastAsiaTheme="majorEastAsia"/>
          <w:sz w:val="12"/>
        </w:rPr>
        <w:t>https:</w:t>
      </w:r>
      <w:r w:rsidRPr="00B17947">
        <w:rPr>
          <w:sz w:val="12"/>
        </w:rPr>
        <w:t>//192.168.1</w:t>
      </w:r>
      <w:r>
        <w:rPr>
          <w:sz w:val="12"/>
        </w:rPr>
        <w:t>.91</w:t>
      </w:r>
      <w:r w:rsidRPr="00B17947">
        <w:rPr>
          <w:sz w:val="12"/>
        </w:rPr>
        <w:t>:2380 \</w:t>
      </w:r>
    </w:p>
    <w:p w14:paraId="7C84D7DA" w14:textId="35BE1048" w:rsidR="00B17947" w:rsidRPr="00B17947" w:rsidRDefault="00B17947" w:rsidP="00B17947">
      <w:pPr>
        <w:pStyle w:val="output"/>
        <w:rPr>
          <w:sz w:val="12"/>
        </w:rPr>
      </w:pPr>
      <w:r w:rsidRPr="00B17947">
        <w:rPr>
          <w:sz w:val="12"/>
        </w:rPr>
        <w:t xml:space="preserve">  --listen-peer-</w:t>
      </w:r>
      <w:proofErr w:type="spellStart"/>
      <w:r w:rsidRPr="00B17947">
        <w:rPr>
          <w:sz w:val="12"/>
        </w:rPr>
        <w:t>urls</w:t>
      </w:r>
      <w:proofErr w:type="spellEnd"/>
      <w:r w:rsidRPr="00B17947">
        <w:rPr>
          <w:sz w:val="12"/>
        </w:rPr>
        <w:t xml:space="preserve"> https://192.168.1</w:t>
      </w:r>
      <w:r>
        <w:rPr>
          <w:sz w:val="12"/>
        </w:rPr>
        <w:t>.91</w:t>
      </w:r>
      <w:r w:rsidRPr="00B17947">
        <w:rPr>
          <w:sz w:val="12"/>
        </w:rPr>
        <w:t>:2380 \</w:t>
      </w:r>
    </w:p>
    <w:p w14:paraId="0F59BE15" w14:textId="56DABD6E" w:rsidR="00B17947" w:rsidRPr="00B17947" w:rsidRDefault="00B17947" w:rsidP="00B17947">
      <w:pPr>
        <w:pStyle w:val="output"/>
        <w:rPr>
          <w:sz w:val="12"/>
        </w:rPr>
      </w:pPr>
      <w:r w:rsidRPr="00B17947">
        <w:rPr>
          <w:sz w:val="12"/>
        </w:rPr>
        <w:t xml:space="preserve">  --listen-client-</w:t>
      </w:r>
      <w:proofErr w:type="spellStart"/>
      <w:r w:rsidRPr="00B17947">
        <w:rPr>
          <w:sz w:val="12"/>
        </w:rPr>
        <w:t>urls</w:t>
      </w:r>
      <w:proofErr w:type="spellEnd"/>
      <w:r w:rsidRPr="00B17947">
        <w:rPr>
          <w:sz w:val="12"/>
        </w:rPr>
        <w:t xml:space="preserve"> https://192.168.1</w:t>
      </w:r>
      <w:r w:rsidR="00DE350C">
        <w:rPr>
          <w:sz w:val="12"/>
        </w:rPr>
        <w:t>.91</w:t>
      </w:r>
      <w:r w:rsidRPr="00B17947">
        <w:rPr>
          <w:sz w:val="12"/>
        </w:rPr>
        <w:t>:2379,http://127.0.0.1:2379 \</w:t>
      </w:r>
    </w:p>
    <w:p w14:paraId="00DDF716" w14:textId="047BF056" w:rsidR="00B17947" w:rsidRPr="00B17947" w:rsidRDefault="00B17947" w:rsidP="00B17947">
      <w:pPr>
        <w:pStyle w:val="output"/>
        <w:rPr>
          <w:sz w:val="12"/>
        </w:rPr>
      </w:pPr>
      <w:r w:rsidRPr="00B17947">
        <w:rPr>
          <w:sz w:val="12"/>
        </w:rPr>
        <w:t xml:space="preserve">  --advertise-client-</w:t>
      </w:r>
      <w:proofErr w:type="spellStart"/>
      <w:r w:rsidRPr="00B17947">
        <w:rPr>
          <w:sz w:val="12"/>
        </w:rPr>
        <w:t>urls</w:t>
      </w:r>
      <w:proofErr w:type="spellEnd"/>
      <w:r w:rsidRPr="00B17947">
        <w:rPr>
          <w:sz w:val="12"/>
        </w:rPr>
        <w:t xml:space="preserve"> https://192.168.1</w:t>
      </w:r>
      <w:r w:rsidR="00DE350C">
        <w:rPr>
          <w:sz w:val="12"/>
        </w:rPr>
        <w:t>.91</w:t>
      </w:r>
      <w:r w:rsidRPr="00B17947">
        <w:rPr>
          <w:sz w:val="12"/>
        </w:rPr>
        <w:t>:2379 \</w:t>
      </w:r>
    </w:p>
    <w:p w14:paraId="5E5CB718" w14:textId="77777777" w:rsidR="00B17947" w:rsidRPr="00B17947" w:rsidRDefault="00B17947" w:rsidP="00B17947">
      <w:pPr>
        <w:pStyle w:val="output"/>
        <w:rPr>
          <w:sz w:val="12"/>
        </w:rPr>
      </w:pPr>
      <w:r w:rsidRPr="00B17947">
        <w:rPr>
          <w:sz w:val="12"/>
        </w:rPr>
        <w:t xml:space="preserve">  --initial-cluster-token etcd-cluster-0 \</w:t>
      </w:r>
    </w:p>
    <w:p w14:paraId="25E90517" w14:textId="77777777" w:rsidR="00B17947" w:rsidRPr="00B17947" w:rsidRDefault="00B17947" w:rsidP="00B17947">
      <w:pPr>
        <w:pStyle w:val="output"/>
        <w:rPr>
          <w:sz w:val="12"/>
        </w:rPr>
      </w:pPr>
      <w:r w:rsidRPr="00B17947">
        <w:rPr>
          <w:sz w:val="12"/>
        </w:rPr>
        <w:t xml:space="preserve">  --initial-cluster 192.168.1.90=https://192.168.1.90:2380,192.168.1.91=https://192.168.1.91:2380,192.168.1.92=https://192.168.1.92:2380 \</w:t>
      </w:r>
    </w:p>
    <w:p w14:paraId="7774FB79" w14:textId="77777777" w:rsidR="00B17947" w:rsidRPr="00B17947" w:rsidRDefault="00B17947" w:rsidP="00B17947">
      <w:pPr>
        <w:pStyle w:val="output"/>
        <w:rPr>
          <w:sz w:val="12"/>
        </w:rPr>
      </w:pPr>
      <w:r w:rsidRPr="00B17947">
        <w:rPr>
          <w:sz w:val="12"/>
        </w:rPr>
        <w:t xml:space="preserve">  --initial-cluster-state new \</w:t>
      </w:r>
    </w:p>
    <w:p w14:paraId="5DE05308" w14:textId="77777777" w:rsidR="00B17947" w:rsidRPr="00B17947" w:rsidRDefault="00B17947" w:rsidP="00B17947">
      <w:pPr>
        <w:pStyle w:val="output"/>
        <w:rPr>
          <w:sz w:val="12"/>
        </w:rPr>
      </w:pPr>
      <w:r w:rsidRPr="00B17947">
        <w:rPr>
          <w:sz w:val="12"/>
        </w:rPr>
        <w:t xml:space="preserve">  --data-</w:t>
      </w:r>
      <w:proofErr w:type="spellStart"/>
      <w:r w:rsidRPr="00B17947">
        <w:rPr>
          <w:sz w:val="12"/>
        </w:rPr>
        <w:t>dir</w:t>
      </w:r>
      <w:proofErr w:type="spellEnd"/>
      <w:r w:rsidRPr="00B17947">
        <w:rPr>
          <w:sz w:val="12"/>
        </w:rPr>
        <w:t>=/</w:t>
      </w:r>
      <w:proofErr w:type="spellStart"/>
      <w:r w:rsidRPr="00B17947">
        <w:rPr>
          <w:sz w:val="12"/>
        </w:rPr>
        <w:t>var</w:t>
      </w:r>
      <w:proofErr w:type="spellEnd"/>
      <w:r w:rsidRPr="00B17947">
        <w:rPr>
          <w:sz w:val="12"/>
        </w:rPr>
        <w:t>/lib/</w:t>
      </w:r>
      <w:proofErr w:type="spellStart"/>
      <w:r w:rsidRPr="00B17947">
        <w:rPr>
          <w:sz w:val="12"/>
        </w:rPr>
        <w:t>etcd</w:t>
      </w:r>
      <w:proofErr w:type="spellEnd"/>
    </w:p>
    <w:p w14:paraId="01DE4056" w14:textId="77777777" w:rsidR="00B17947" w:rsidRPr="00B17947" w:rsidRDefault="00B17947" w:rsidP="00B17947">
      <w:pPr>
        <w:pStyle w:val="output"/>
        <w:rPr>
          <w:sz w:val="12"/>
        </w:rPr>
      </w:pPr>
      <w:r w:rsidRPr="00B17947">
        <w:rPr>
          <w:sz w:val="12"/>
        </w:rPr>
        <w:t>Restart=on-failure</w:t>
      </w:r>
    </w:p>
    <w:p w14:paraId="4656E255" w14:textId="77777777" w:rsidR="00B17947" w:rsidRPr="00B17947" w:rsidRDefault="00B17947" w:rsidP="00B17947">
      <w:pPr>
        <w:pStyle w:val="output"/>
        <w:rPr>
          <w:sz w:val="12"/>
        </w:rPr>
      </w:pPr>
      <w:proofErr w:type="spellStart"/>
      <w:r w:rsidRPr="00B17947">
        <w:rPr>
          <w:sz w:val="12"/>
        </w:rPr>
        <w:t>RestartSec</w:t>
      </w:r>
      <w:proofErr w:type="spellEnd"/>
      <w:r w:rsidRPr="00B17947">
        <w:rPr>
          <w:sz w:val="12"/>
        </w:rPr>
        <w:t>=5</w:t>
      </w:r>
    </w:p>
    <w:p w14:paraId="0E35AE7A" w14:textId="77777777" w:rsidR="00B17947" w:rsidRPr="00B17947" w:rsidRDefault="00B17947" w:rsidP="00B17947">
      <w:pPr>
        <w:pStyle w:val="output"/>
        <w:rPr>
          <w:sz w:val="12"/>
        </w:rPr>
      </w:pPr>
    </w:p>
    <w:p w14:paraId="3C732F66" w14:textId="77777777" w:rsidR="00B17947" w:rsidRPr="00B17947" w:rsidRDefault="00B17947" w:rsidP="00B17947">
      <w:pPr>
        <w:pStyle w:val="output"/>
        <w:rPr>
          <w:sz w:val="12"/>
        </w:rPr>
      </w:pPr>
    </w:p>
    <w:p w14:paraId="29EE34EC" w14:textId="77777777" w:rsidR="00B17947" w:rsidRPr="00B17947" w:rsidRDefault="00B17947" w:rsidP="00B17947">
      <w:pPr>
        <w:pStyle w:val="output"/>
        <w:rPr>
          <w:sz w:val="12"/>
        </w:rPr>
      </w:pPr>
      <w:r w:rsidRPr="00B17947">
        <w:rPr>
          <w:sz w:val="12"/>
        </w:rPr>
        <w:t>[Install]</w:t>
      </w:r>
    </w:p>
    <w:p w14:paraId="3271058C" w14:textId="77777777" w:rsidR="00B17947" w:rsidRPr="00B17947" w:rsidRDefault="00B17947" w:rsidP="00B17947">
      <w:pPr>
        <w:pStyle w:val="output"/>
        <w:rPr>
          <w:sz w:val="12"/>
        </w:rPr>
      </w:pPr>
      <w:proofErr w:type="spellStart"/>
      <w:r w:rsidRPr="00B17947">
        <w:rPr>
          <w:sz w:val="12"/>
        </w:rPr>
        <w:t>WantedBy</w:t>
      </w:r>
      <w:proofErr w:type="spellEnd"/>
      <w:r w:rsidRPr="00B17947">
        <w:rPr>
          <w:sz w:val="12"/>
        </w:rPr>
        <w:t>=multi-</w:t>
      </w:r>
      <w:proofErr w:type="spellStart"/>
      <w:r w:rsidRPr="00B17947">
        <w:rPr>
          <w:sz w:val="12"/>
        </w:rPr>
        <w:t>user.target</w:t>
      </w:r>
      <w:proofErr w:type="spellEnd"/>
    </w:p>
    <w:p w14:paraId="34EE8E19" w14:textId="77777777" w:rsidR="00B17947" w:rsidRDefault="00B17947" w:rsidP="00B17947">
      <w:r w:rsidRPr="00501902">
        <w:t>Reload the daemon configuration.</w:t>
      </w:r>
    </w:p>
    <w:p w14:paraId="3ECE1E70" w14:textId="18912C69" w:rsidR="00B17947" w:rsidRDefault="002107E0" w:rsidP="00B17947">
      <w:pPr>
        <w:pStyle w:val="output"/>
      </w:pPr>
      <w:r>
        <w:t xml:space="preserve">$ </w:t>
      </w:r>
      <w:proofErr w:type="spellStart"/>
      <w:proofErr w:type="gramStart"/>
      <w:r w:rsidR="00B17947" w:rsidRPr="00501902">
        <w:t>systemctl</w:t>
      </w:r>
      <w:proofErr w:type="spellEnd"/>
      <w:proofErr w:type="gramEnd"/>
      <w:r w:rsidR="00B17947" w:rsidRPr="00501902">
        <w:t xml:space="preserve"> daemon-reload</w:t>
      </w:r>
    </w:p>
    <w:p w14:paraId="047281DD" w14:textId="77777777" w:rsidR="00B17947" w:rsidRPr="00501902" w:rsidRDefault="00B17947" w:rsidP="00B17947">
      <w:r w:rsidRPr="00501902">
        <w:t>En</w:t>
      </w:r>
      <w:r>
        <w:t xml:space="preserve">able </w:t>
      </w:r>
      <w:proofErr w:type="spellStart"/>
      <w:r>
        <w:t>etcd</w:t>
      </w:r>
      <w:proofErr w:type="spellEnd"/>
      <w:r>
        <w:t xml:space="preserve"> to start at boot time and </w:t>
      </w:r>
      <w:r w:rsidRPr="00501902">
        <w:t xml:space="preserve">Start </w:t>
      </w:r>
      <w:proofErr w:type="spellStart"/>
      <w:r w:rsidRPr="00501902">
        <w:t>etcd</w:t>
      </w:r>
      <w:proofErr w:type="spellEnd"/>
      <w:r w:rsidRPr="00501902">
        <w:t>.</w:t>
      </w:r>
    </w:p>
    <w:p w14:paraId="37ECA03A" w14:textId="6C5F2166" w:rsidR="00B17947" w:rsidRDefault="002107E0" w:rsidP="00B17947">
      <w:pPr>
        <w:pStyle w:val="output"/>
      </w:pPr>
      <w:r>
        <w:t xml:space="preserve">$ </w:t>
      </w:r>
      <w:proofErr w:type="spellStart"/>
      <w:proofErr w:type="gramStart"/>
      <w:r w:rsidR="00B17947" w:rsidRPr="00501902">
        <w:t>systemctl</w:t>
      </w:r>
      <w:proofErr w:type="spellEnd"/>
      <w:proofErr w:type="gramEnd"/>
      <w:r w:rsidR="00B17947" w:rsidRPr="00501902">
        <w:t xml:space="preserve"> enable </w:t>
      </w:r>
      <w:proofErr w:type="spellStart"/>
      <w:r w:rsidR="00B17947" w:rsidRPr="00501902">
        <w:t>etcd</w:t>
      </w:r>
      <w:proofErr w:type="spellEnd"/>
      <w:r w:rsidR="00B17947">
        <w:t xml:space="preserve"> &amp;&amp; </w:t>
      </w:r>
      <w:proofErr w:type="spellStart"/>
      <w:r w:rsidR="00B17947" w:rsidRPr="00501902">
        <w:t>systemctl</w:t>
      </w:r>
      <w:proofErr w:type="spellEnd"/>
      <w:r w:rsidR="00B17947" w:rsidRPr="00501902">
        <w:t xml:space="preserve"> start </w:t>
      </w:r>
      <w:proofErr w:type="spellStart"/>
      <w:r w:rsidR="00B17947" w:rsidRPr="00501902">
        <w:t>etcd</w:t>
      </w:r>
      <w:proofErr w:type="spellEnd"/>
    </w:p>
    <w:p w14:paraId="21BFB5F0" w14:textId="24868AE8" w:rsidR="00DE350C" w:rsidRPr="00B921AD" w:rsidRDefault="00DE350C" w:rsidP="002107E0">
      <w:pPr>
        <w:pStyle w:val="Heading2"/>
        <w:rPr>
          <w:b w:val="0"/>
          <w:sz w:val="32"/>
        </w:rPr>
      </w:pPr>
      <w:r w:rsidRPr="00B921AD">
        <w:rPr>
          <w:b w:val="0"/>
        </w:rPr>
        <w:t>Installing and configuring Etcd on the 192.168.1.92 machine</w:t>
      </w:r>
    </w:p>
    <w:p w14:paraId="52B36F7C" w14:textId="77777777" w:rsidR="00DE350C" w:rsidRDefault="00DE350C" w:rsidP="00DE350C">
      <w:r w:rsidRPr="00607488">
        <w:t xml:space="preserve">Create a configuration directory for </w:t>
      </w:r>
      <w:proofErr w:type="spellStart"/>
      <w:r w:rsidRPr="00607488">
        <w:t>Etcd</w:t>
      </w:r>
      <w:proofErr w:type="spellEnd"/>
      <w:r w:rsidRPr="00607488">
        <w:t>.</w:t>
      </w:r>
    </w:p>
    <w:p w14:paraId="48C8C3D5" w14:textId="066BB082" w:rsidR="00DE350C" w:rsidRDefault="002107E0" w:rsidP="00DE350C">
      <w:pPr>
        <w:pStyle w:val="output"/>
      </w:pPr>
      <w:r>
        <w:t xml:space="preserve">$ </w:t>
      </w:r>
      <w:proofErr w:type="spellStart"/>
      <w:proofErr w:type="gramStart"/>
      <w:r w:rsidR="00DE350C" w:rsidRPr="00607488">
        <w:t>mkdir</w:t>
      </w:r>
      <w:proofErr w:type="spellEnd"/>
      <w:proofErr w:type="gramEnd"/>
      <w:r w:rsidR="00DE350C" w:rsidRPr="00607488">
        <w:t xml:space="preserve"> /</w:t>
      </w:r>
      <w:proofErr w:type="spellStart"/>
      <w:r w:rsidR="00DE350C" w:rsidRPr="00607488">
        <w:t>etc</w:t>
      </w:r>
      <w:proofErr w:type="spellEnd"/>
      <w:r w:rsidR="00DE350C" w:rsidRPr="00607488">
        <w:t>/</w:t>
      </w:r>
      <w:proofErr w:type="spellStart"/>
      <w:r w:rsidR="00DE350C" w:rsidRPr="00607488">
        <w:t>etcd</w:t>
      </w:r>
      <w:proofErr w:type="spellEnd"/>
      <w:r w:rsidR="00DE350C" w:rsidRPr="00607488">
        <w:t xml:space="preserve"> /</w:t>
      </w:r>
      <w:proofErr w:type="spellStart"/>
      <w:r w:rsidR="00DE350C" w:rsidRPr="00607488">
        <w:t>var</w:t>
      </w:r>
      <w:proofErr w:type="spellEnd"/>
      <w:r w:rsidR="00DE350C" w:rsidRPr="00607488">
        <w:t>/lib/</w:t>
      </w:r>
      <w:proofErr w:type="spellStart"/>
      <w:r w:rsidR="00DE350C" w:rsidRPr="00607488">
        <w:t>etcd</w:t>
      </w:r>
      <w:proofErr w:type="spellEnd"/>
    </w:p>
    <w:p w14:paraId="590DAFC6" w14:textId="77777777" w:rsidR="00DE350C" w:rsidRDefault="00DE350C" w:rsidP="00DE350C">
      <w:pPr>
        <w:rPr>
          <w:color w:val="222222"/>
          <w:sz w:val="27"/>
          <w:szCs w:val="27"/>
          <w:shd w:val="clear" w:color="auto" w:fill="FFFFFF"/>
        </w:rPr>
      </w:pPr>
      <w:r w:rsidRPr="00607488">
        <w:t>Move the certificates to the configuration directory</w:t>
      </w:r>
      <w:r>
        <w:rPr>
          <w:color w:val="222222"/>
          <w:sz w:val="27"/>
          <w:szCs w:val="27"/>
          <w:shd w:val="clear" w:color="auto" w:fill="FFFFFF"/>
        </w:rPr>
        <w:t>.</w:t>
      </w:r>
    </w:p>
    <w:p w14:paraId="7D1D2042" w14:textId="3B01E8B7" w:rsidR="00DE350C" w:rsidRDefault="002107E0" w:rsidP="00DE350C">
      <w:pPr>
        <w:pStyle w:val="output"/>
      </w:pPr>
      <w:r>
        <w:t xml:space="preserve">$ </w:t>
      </w:r>
      <w:proofErr w:type="gramStart"/>
      <w:r w:rsidR="00DE350C">
        <w:t>mv</w:t>
      </w:r>
      <w:proofErr w:type="gramEnd"/>
      <w:r w:rsidR="00DE350C">
        <w:t xml:space="preserve"> /home/</w:t>
      </w:r>
      <w:proofErr w:type="spellStart"/>
      <w:r w:rsidR="00DE350C">
        <w:t>ca.pem</w:t>
      </w:r>
      <w:proofErr w:type="spellEnd"/>
      <w:r w:rsidR="00DE350C">
        <w:t xml:space="preserve"> /home</w:t>
      </w:r>
      <w:r w:rsidR="00DE350C" w:rsidRPr="00607488">
        <w:t>/</w:t>
      </w:r>
      <w:proofErr w:type="spellStart"/>
      <w:r w:rsidR="00DE350C" w:rsidRPr="00607488">
        <w:t>kubernetes</w:t>
      </w:r>
      <w:r w:rsidR="00DE350C">
        <w:t>.pem</w:t>
      </w:r>
      <w:proofErr w:type="spellEnd"/>
      <w:r w:rsidR="00DE350C">
        <w:t xml:space="preserve"> /home</w:t>
      </w:r>
      <w:r w:rsidR="00DE350C" w:rsidRPr="00607488">
        <w:t>/</w:t>
      </w:r>
      <w:proofErr w:type="spellStart"/>
      <w:r w:rsidR="00DE350C" w:rsidRPr="00607488">
        <w:t>kubernetes-key.pem</w:t>
      </w:r>
      <w:proofErr w:type="spellEnd"/>
      <w:r w:rsidR="00DE350C" w:rsidRPr="00607488">
        <w:t xml:space="preserve"> /</w:t>
      </w:r>
      <w:proofErr w:type="spellStart"/>
      <w:r w:rsidR="00DE350C" w:rsidRPr="00607488">
        <w:t>etc</w:t>
      </w:r>
      <w:proofErr w:type="spellEnd"/>
      <w:r w:rsidR="00DE350C" w:rsidRPr="00607488">
        <w:t>/</w:t>
      </w:r>
      <w:proofErr w:type="spellStart"/>
      <w:r w:rsidR="00DE350C" w:rsidRPr="00607488">
        <w:t>etcd</w:t>
      </w:r>
      <w:proofErr w:type="spellEnd"/>
    </w:p>
    <w:p w14:paraId="616B824E" w14:textId="77777777" w:rsidR="00DE350C" w:rsidRDefault="00DE350C" w:rsidP="00DE350C">
      <w:r w:rsidRPr="00607488">
        <w:t xml:space="preserve">Download the </w:t>
      </w:r>
      <w:proofErr w:type="spellStart"/>
      <w:r w:rsidRPr="00607488">
        <w:t>etcd</w:t>
      </w:r>
      <w:proofErr w:type="spellEnd"/>
      <w:r w:rsidRPr="00607488">
        <w:t xml:space="preserve"> binaries.</w:t>
      </w:r>
    </w:p>
    <w:p w14:paraId="7472CDC3" w14:textId="53499AC2" w:rsidR="00DE350C" w:rsidRDefault="002107E0" w:rsidP="00DE350C">
      <w:pPr>
        <w:pStyle w:val="output"/>
      </w:pPr>
      <w:r>
        <w:rPr>
          <w:sz w:val="18"/>
        </w:rPr>
        <w:t xml:space="preserve">$ </w:t>
      </w:r>
      <w:proofErr w:type="spellStart"/>
      <w:proofErr w:type="gramStart"/>
      <w:r w:rsidR="00DE350C" w:rsidRPr="00AD5AB7">
        <w:rPr>
          <w:sz w:val="18"/>
        </w:rPr>
        <w:t>wget</w:t>
      </w:r>
      <w:proofErr w:type="spellEnd"/>
      <w:proofErr w:type="gramEnd"/>
      <w:r w:rsidR="00DE350C" w:rsidRPr="00AD5AB7">
        <w:rPr>
          <w:sz w:val="18"/>
        </w:rPr>
        <w:t xml:space="preserve"> https://</w:t>
      </w:r>
      <w:hyperlink r:id="rId18" w:history="1">
        <w:r w:rsidR="00DE350C" w:rsidRPr="00AD5AB7">
          <w:rPr>
            <w:rStyle w:val="Hyperlink"/>
            <w:sz w:val="18"/>
          </w:rPr>
          <w:t>github.com/coreos</w:t>
        </w:r>
      </w:hyperlink>
      <w:r w:rsidR="00DE350C" w:rsidRPr="00AD5AB7">
        <w:rPr>
          <w:sz w:val="18"/>
        </w:rPr>
        <w:t>/etcd/releases/download/v3.</w:t>
      </w:r>
      <w:r w:rsidR="00DE350C" w:rsidRPr="00AD5AB7">
        <w:rPr>
          <w:rFonts w:eastAsiaTheme="majorEastAsia"/>
          <w:sz w:val="18"/>
        </w:rPr>
        <w:t>3.9</w:t>
      </w:r>
      <w:r w:rsidR="00DE350C" w:rsidRPr="00AD5AB7">
        <w:rPr>
          <w:sz w:val="18"/>
        </w:rPr>
        <w:t>/etcd-v3.</w:t>
      </w:r>
      <w:r w:rsidR="00DE350C" w:rsidRPr="00AD5AB7">
        <w:rPr>
          <w:rFonts w:eastAsiaTheme="majorEastAsia"/>
          <w:sz w:val="18"/>
        </w:rPr>
        <w:t>3.9</w:t>
      </w:r>
      <w:r w:rsidR="00DE350C" w:rsidRPr="00AD5AB7">
        <w:rPr>
          <w:sz w:val="18"/>
        </w:rPr>
        <w:t>-linux-amd64.tar.gz</w:t>
      </w:r>
    </w:p>
    <w:p w14:paraId="734CB377" w14:textId="77777777" w:rsidR="00DE350C" w:rsidRDefault="00DE350C" w:rsidP="00DE350C">
      <w:r w:rsidRPr="00AD5AB7">
        <w:t xml:space="preserve">Extract the </w:t>
      </w:r>
      <w:proofErr w:type="spellStart"/>
      <w:r w:rsidRPr="00AD5AB7">
        <w:t>etcd</w:t>
      </w:r>
      <w:proofErr w:type="spellEnd"/>
      <w:r w:rsidRPr="00AD5AB7">
        <w:t xml:space="preserve"> archive.</w:t>
      </w:r>
    </w:p>
    <w:p w14:paraId="608DBF5C" w14:textId="49C2DBFE" w:rsidR="00DE350C" w:rsidRDefault="002107E0" w:rsidP="00DE350C">
      <w:pPr>
        <w:pStyle w:val="output"/>
      </w:pPr>
      <w:r>
        <w:lastRenderedPageBreak/>
        <w:t xml:space="preserve">$ </w:t>
      </w:r>
      <w:r w:rsidR="00DE350C" w:rsidRPr="00AD5AB7">
        <w:t xml:space="preserve">tar </w:t>
      </w:r>
      <w:proofErr w:type="spellStart"/>
      <w:r w:rsidR="00DE350C" w:rsidRPr="00AD5AB7">
        <w:t>xvzf</w:t>
      </w:r>
      <w:proofErr w:type="spellEnd"/>
      <w:r w:rsidR="00DE350C" w:rsidRPr="00AD5AB7">
        <w:t xml:space="preserve"> etcd-v3.3.9-linux-amd64.tar.gz</w:t>
      </w:r>
    </w:p>
    <w:p w14:paraId="38F31240" w14:textId="77777777" w:rsidR="00DE350C" w:rsidRDefault="00DE350C" w:rsidP="00DE350C">
      <w:pPr>
        <w:rPr>
          <w:color w:val="222222"/>
          <w:sz w:val="27"/>
          <w:szCs w:val="27"/>
          <w:shd w:val="clear" w:color="auto" w:fill="FFFFFF"/>
        </w:rPr>
      </w:pPr>
      <w:r w:rsidRPr="00AD5AB7">
        <w:t xml:space="preserve">Move the </w:t>
      </w:r>
      <w:proofErr w:type="spellStart"/>
      <w:r w:rsidRPr="00AD5AB7">
        <w:t>etcd</w:t>
      </w:r>
      <w:proofErr w:type="spellEnd"/>
      <w:r w:rsidRPr="00AD5AB7">
        <w:t xml:space="preserve"> binaries to /</w:t>
      </w:r>
      <w:proofErr w:type="spellStart"/>
      <w:r w:rsidRPr="00AD5AB7">
        <w:t>usr</w:t>
      </w:r>
      <w:proofErr w:type="spellEnd"/>
      <w:r w:rsidRPr="00AD5AB7">
        <w:t>/local/bin</w:t>
      </w:r>
      <w:r>
        <w:rPr>
          <w:color w:val="222222"/>
          <w:sz w:val="27"/>
          <w:szCs w:val="27"/>
          <w:shd w:val="clear" w:color="auto" w:fill="FFFFFF"/>
        </w:rPr>
        <w:t>.</w:t>
      </w:r>
    </w:p>
    <w:p w14:paraId="600FF551" w14:textId="537E7F1B" w:rsidR="00DE350C" w:rsidRDefault="002107E0" w:rsidP="00DE350C">
      <w:pPr>
        <w:pStyle w:val="output"/>
      </w:pPr>
      <w:r>
        <w:t xml:space="preserve">$ </w:t>
      </w:r>
      <w:proofErr w:type="gramStart"/>
      <w:r w:rsidR="00DE350C" w:rsidRPr="00AD5AB7">
        <w:t>mv</w:t>
      </w:r>
      <w:proofErr w:type="gramEnd"/>
      <w:r w:rsidR="00DE350C" w:rsidRPr="00AD5AB7">
        <w:t xml:space="preserve"> etcd-v3.3.9-linux-amd64/</w:t>
      </w:r>
      <w:proofErr w:type="spellStart"/>
      <w:r w:rsidR="00DE350C" w:rsidRPr="00AD5AB7">
        <w:t>etcd</w:t>
      </w:r>
      <w:proofErr w:type="spellEnd"/>
      <w:r w:rsidR="00DE350C" w:rsidRPr="00AD5AB7">
        <w:t>* /</w:t>
      </w:r>
      <w:proofErr w:type="spellStart"/>
      <w:r w:rsidR="00DE350C" w:rsidRPr="00AD5AB7">
        <w:t>usr</w:t>
      </w:r>
      <w:proofErr w:type="spellEnd"/>
      <w:r w:rsidR="00DE350C" w:rsidRPr="00AD5AB7">
        <w:t>/local/bin/</w:t>
      </w:r>
    </w:p>
    <w:p w14:paraId="5F431CFC" w14:textId="77777777" w:rsidR="00DE350C" w:rsidRDefault="00DE350C" w:rsidP="00DE350C">
      <w:r w:rsidRPr="00AD5AB7">
        <w:t xml:space="preserve">Create an </w:t>
      </w:r>
      <w:proofErr w:type="spellStart"/>
      <w:r w:rsidRPr="00AD5AB7">
        <w:t>etcd</w:t>
      </w:r>
      <w:proofErr w:type="spellEnd"/>
      <w:r w:rsidRPr="00AD5AB7">
        <w:t xml:space="preserve"> </w:t>
      </w:r>
      <w:proofErr w:type="spellStart"/>
      <w:r w:rsidRPr="00AD5AB7">
        <w:t>systemd</w:t>
      </w:r>
      <w:proofErr w:type="spellEnd"/>
      <w:r w:rsidRPr="00AD5AB7">
        <w:t xml:space="preserve"> unit file.</w:t>
      </w:r>
    </w:p>
    <w:p w14:paraId="2CBBD35A" w14:textId="36DF14DD" w:rsidR="00DE350C" w:rsidRPr="00B17947" w:rsidRDefault="002107E0" w:rsidP="00DE350C">
      <w:pPr>
        <w:pStyle w:val="output"/>
        <w:rPr>
          <w:sz w:val="12"/>
        </w:rPr>
      </w:pPr>
      <w:r>
        <w:rPr>
          <w:sz w:val="12"/>
        </w:rPr>
        <w:t xml:space="preserve">$ </w:t>
      </w:r>
      <w:proofErr w:type="gramStart"/>
      <w:r w:rsidR="00DE350C" w:rsidRPr="009333B0">
        <w:rPr>
          <w:b/>
          <w:sz w:val="12"/>
        </w:rPr>
        <w:t>vim</w:t>
      </w:r>
      <w:proofErr w:type="gramEnd"/>
      <w:r w:rsidR="00DE350C" w:rsidRPr="009333B0">
        <w:rPr>
          <w:b/>
          <w:sz w:val="12"/>
        </w:rPr>
        <w:t xml:space="preserve"> /</w:t>
      </w:r>
      <w:proofErr w:type="spellStart"/>
      <w:r w:rsidR="00DE350C" w:rsidRPr="009333B0">
        <w:rPr>
          <w:b/>
          <w:sz w:val="12"/>
        </w:rPr>
        <w:t>etc</w:t>
      </w:r>
      <w:proofErr w:type="spellEnd"/>
      <w:r w:rsidR="00DE350C" w:rsidRPr="009333B0">
        <w:rPr>
          <w:b/>
          <w:sz w:val="12"/>
        </w:rPr>
        <w:t>/</w:t>
      </w:r>
      <w:proofErr w:type="spellStart"/>
      <w:r w:rsidR="00DE350C" w:rsidRPr="009333B0">
        <w:rPr>
          <w:b/>
          <w:sz w:val="12"/>
        </w:rPr>
        <w:t>systemd</w:t>
      </w:r>
      <w:proofErr w:type="spellEnd"/>
      <w:r w:rsidR="00DE350C" w:rsidRPr="009333B0">
        <w:rPr>
          <w:b/>
          <w:sz w:val="12"/>
        </w:rPr>
        <w:t>/system/</w:t>
      </w:r>
      <w:proofErr w:type="spellStart"/>
      <w:r w:rsidR="00DE350C" w:rsidRPr="009333B0">
        <w:rPr>
          <w:b/>
          <w:sz w:val="12"/>
        </w:rPr>
        <w:t>etcd.service</w:t>
      </w:r>
      <w:proofErr w:type="spellEnd"/>
    </w:p>
    <w:p w14:paraId="3CA7FB70" w14:textId="77777777" w:rsidR="00DE350C" w:rsidRPr="00B17947" w:rsidRDefault="00DE350C" w:rsidP="00DE350C">
      <w:pPr>
        <w:pStyle w:val="output"/>
        <w:rPr>
          <w:sz w:val="12"/>
        </w:rPr>
      </w:pPr>
    </w:p>
    <w:p w14:paraId="1365C611" w14:textId="77777777" w:rsidR="00DE350C" w:rsidRPr="00B17947" w:rsidRDefault="00DE350C" w:rsidP="00DE350C">
      <w:pPr>
        <w:pStyle w:val="output"/>
        <w:rPr>
          <w:sz w:val="12"/>
        </w:rPr>
      </w:pPr>
      <w:r w:rsidRPr="00B17947">
        <w:rPr>
          <w:sz w:val="12"/>
        </w:rPr>
        <w:t>[Unit]</w:t>
      </w:r>
    </w:p>
    <w:p w14:paraId="426C2D80" w14:textId="77777777" w:rsidR="00DE350C" w:rsidRPr="00B17947" w:rsidRDefault="00DE350C" w:rsidP="00DE350C">
      <w:pPr>
        <w:pStyle w:val="output"/>
        <w:rPr>
          <w:sz w:val="12"/>
        </w:rPr>
      </w:pPr>
      <w:r w:rsidRPr="00B17947">
        <w:rPr>
          <w:sz w:val="12"/>
        </w:rPr>
        <w:t>Description=</w:t>
      </w:r>
      <w:proofErr w:type="spellStart"/>
      <w:r w:rsidRPr="00B17947">
        <w:rPr>
          <w:sz w:val="12"/>
        </w:rPr>
        <w:t>etcd</w:t>
      </w:r>
      <w:proofErr w:type="spellEnd"/>
    </w:p>
    <w:p w14:paraId="4B1A7199" w14:textId="77777777" w:rsidR="00DE350C" w:rsidRPr="00B17947" w:rsidRDefault="00DE350C" w:rsidP="00DE350C">
      <w:pPr>
        <w:pStyle w:val="output"/>
        <w:rPr>
          <w:sz w:val="12"/>
        </w:rPr>
      </w:pPr>
      <w:r w:rsidRPr="00B17947">
        <w:rPr>
          <w:sz w:val="12"/>
        </w:rPr>
        <w:t>Documentation=</w:t>
      </w:r>
      <w:r w:rsidRPr="00B17947">
        <w:rPr>
          <w:rFonts w:eastAsiaTheme="majorEastAsia"/>
          <w:sz w:val="12"/>
        </w:rPr>
        <w:t>https</w:t>
      </w:r>
      <w:proofErr w:type="gramStart"/>
      <w:r w:rsidRPr="00B17947">
        <w:rPr>
          <w:rFonts w:eastAsiaTheme="majorEastAsia"/>
          <w:sz w:val="12"/>
        </w:rPr>
        <w:t>:</w:t>
      </w:r>
      <w:r w:rsidRPr="00B17947">
        <w:rPr>
          <w:sz w:val="12"/>
        </w:rPr>
        <w:t>/</w:t>
      </w:r>
      <w:proofErr w:type="gramEnd"/>
      <w:r w:rsidRPr="00B17947">
        <w:rPr>
          <w:sz w:val="12"/>
        </w:rPr>
        <w:t>/</w:t>
      </w:r>
      <w:hyperlink r:id="rId19" w:history="1">
        <w:r w:rsidRPr="00B17947">
          <w:rPr>
            <w:rStyle w:val="Hyperlink"/>
            <w:sz w:val="12"/>
          </w:rPr>
          <w:t>github.com/coreos</w:t>
        </w:r>
      </w:hyperlink>
    </w:p>
    <w:p w14:paraId="5084DC37" w14:textId="77777777" w:rsidR="00DE350C" w:rsidRPr="00B17947" w:rsidRDefault="00DE350C" w:rsidP="00DE350C">
      <w:pPr>
        <w:pStyle w:val="output"/>
        <w:rPr>
          <w:sz w:val="12"/>
        </w:rPr>
      </w:pPr>
    </w:p>
    <w:p w14:paraId="1400F776" w14:textId="77777777" w:rsidR="00DE350C" w:rsidRPr="00B17947" w:rsidRDefault="00DE350C" w:rsidP="00DE350C">
      <w:pPr>
        <w:pStyle w:val="output"/>
        <w:rPr>
          <w:sz w:val="12"/>
        </w:rPr>
      </w:pPr>
    </w:p>
    <w:p w14:paraId="0422164E" w14:textId="77777777" w:rsidR="00DE350C" w:rsidRPr="00B17947" w:rsidRDefault="00DE350C" w:rsidP="00DE350C">
      <w:pPr>
        <w:pStyle w:val="output"/>
        <w:rPr>
          <w:sz w:val="12"/>
        </w:rPr>
      </w:pPr>
      <w:r w:rsidRPr="00B17947">
        <w:rPr>
          <w:sz w:val="12"/>
        </w:rPr>
        <w:t>[Service]</w:t>
      </w:r>
    </w:p>
    <w:p w14:paraId="2ABE56CD" w14:textId="77777777" w:rsidR="00DE350C" w:rsidRPr="00B17947" w:rsidRDefault="00DE350C" w:rsidP="00DE350C">
      <w:pPr>
        <w:pStyle w:val="output"/>
        <w:rPr>
          <w:sz w:val="12"/>
        </w:rPr>
      </w:pPr>
      <w:proofErr w:type="spellStart"/>
      <w:r w:rsidRPr="00B17947">
        <w:rPr>
          <w:sz w:val="12"/>
        </w:rPr>
        <w:t>ExecStart</w:t>
      </w:r>
      <w:proofErr w:type="spellEnd"/>
      <w:r w:rsidRPr="00B17947">
        <w:rPr>
          <w:sz w:val="12"/>
        </w:rPr>
        <w:t>=/</w:t>
      </w:r>
      <w:proofErr w:type="spellStart"/>
      <w:r w:rsidRPr="00B17947">
        <w:rPr>
          <w:sz w:val="12"/>
        </w:rPr>
        <w:t>usr</w:t>
      </w:r>
      <w:proofErr w:type="spellEnd"/>
      <w:r w:rsidRPr="00B17947">
        <w:rPr>
          <w:sz w:val="12"/>
        </w:rPr>
        <w:t>/local/bin/</w:t>
      </w:r>
      <w:proofErr w:type="spellStart"/>
      <w:r w:rsidRPr="00B17947">
        <w:rPr>
          <w:sz w:val="12"/>
        </w:rPr>
        <w:t>etcd</w:t>
      </w:r>
      <w:proofErr w:type="spellEnd"/>
      <w:r w:rsidRPr="00B17947">
        <w:rPr>
          <w:sz w:val="12"/>
        </w:rPr>
        <w:t xml:space="preserve"> \</w:t>
      </w:r>
    </w:p>
    <w:p w14:paraId="6314AD3E" w14:textId="2FBF6F49" w:rsidR="00DE350C" w:rsidRPr="00B17947" w:rsidRDefault="00DE350C" w:rsidP="00DE350C">
      <w:pPr>
        <w:pStyle w:val="output"/>
        <w:rPr>
          <w:sz w:val="12"/>
        </w:rPr>
      </w:pPr>
      <w:r w:rsidRPr="00B17947">
        <w:rPr>
          <w:sz w:val="12"/>
        </w:rPr>
        <w:t xml:space="preserve">  --name </w:t>
      </w:r>
      <w:r>
        <w:rPr>
          <w:sz w:val="12"/>
        </w:rPr>
        <w:t>192.168.1.92</w:t>
      </w:r>
      <w:r w:rsidRPr="00B17947">
        <w:rPr>
          <w:sz w:val="12"/>
        </w:rPr>
        <w:t xml:space="preserve"> \</w:t>
      </w:r>
    </w:p>
    <w:p w14:paraId="2B471B43" w14:textId="77777777" w:rsidR="00DE350C" w:rsidRPr="00B17947" w:rsidRDefault="00DE350C" w:rsidP="00DE350C">
      <w:pPr>
        <w:pStyle w:val="output"/>
        <w:rPr>
          <w:sz w:val="12"/>
        </w:rPr>
      </w:pPr>
      <w:r w:rsidRPr="00B17947">
        <w:rPr>
          <w:sz w:val="12"/>
        </w:rPr>
        <w:t xml:space="preserve">  --cert-file=/</w:t>
      </w:r>
      <w:proofErr w:type="spellStart"/>
      <w:r w:rsidRPr="00B17947">
        <w:rPr>
          <w:sz w:val="12"/>
        </w:rPr>
        <w:t>etc</w:t>
      </w:r>
      <w:proofErr w:type="spellEnd"/>
      <w:r w:rsidRPr="00B17947">
        <w:rPr>
          <w:sz w:val="12"/>
        </w:rPr>
        <w:t>/</w:t>
      </w:r>
      <w:proofErr w:type="spellStart"/>
      <w:r w:rsidRPr="00B17947">
        <w:rPr>
          <w:sz w:val="12"/>
        </w:rPr>
        <w:t>etcd</w:t>
      </w:r>
      <w:proofErr w:type="spellEnd"/>
      <w:r w:rsidRPr="00B17947">
        <w:rPr>
          <w:sz w:val="12"/>
        </w:rPr>
        <w:t>/</w:t>
      </w:r>
      <w:proofErr w:type="spellStart"/>
      <w:r w:rsidRPr="00B17947">
        <w:rPr>
          <w:sz w:val="12"/>
        </w:rPr>
        <w:t>kubernetes.pem</w:t>
      </w:r>
      <w:proofErr w:type="spellEnd"/>
      <w:r w:rsidRPr="00B17947">
        <w:rPr>
          <w:sz w:val="12"/>
        </w:rPr>
        <w:t xml:space="preserve"> \</w:t>
      </w:r>
    </w:p>
    <w:p w14:paraId="61ED96DB" w14:textId="77777777" w:rsidR="00DE350C" w:rsidRPr="00B17947" w:rsidRDefault="00DE350C" w:rsidP="00DE350C">
      <w:pPr>
        <w:pStyle w:val="output"/>
        <w:rPr>
          <w:sz w:val="12"/>
        </w:rPr>
      </w:pPr>
      <w:r w:rsidRPr="00B17947">
        <w:rPr>
          <w:sz w:val="12"/>
        </w:rPr>
        <w:t xml:space="preserve">  --key-file=/</w:t>
      </w:r>
      <w:proofErr w:type="spellStart"/>
      <w:r w:rsidRPr="00B17947">
        <w:rPr>
          <w:sz w:val="12"/>
        </w:rPr>
        <w:t>etc</w:t>
      </w:r>
      <w:proofErr w:type="spellEnd"/>
      <w:r w:rsidRPr="00B17947">
        <w:rPr>
          <w:sz w:val="12"/>
        </w:rPr>
        <w:t>/</w:t>
      </w:r>
      <w:proofErr w:type="spellStart"/>
      <w:r w:rsidRPr="00B17947">
        <w:rPr>
          <w:sz w:val="12"/>
        </w:rPr>
        <w:t>etcd</w:t>
      </w:r>
      <w:proofErr w:type="spellEnd"/>
      <w:r w:rsidRPr="00B17947">
        <w:rPr>
          <w:sz w:val="12"/>
        </w:rPr>
        <w:t>/</w:t>
      </w:r>
      <w:proofErr w:type="spellStart"/>
      <w:r w:rsidRPr="00B17947">
        <w:rPr>
          <w:sz w:val="12"/>
        </w:rPr>
        <w:t>kubernetes-key.pem</w:t>
      </w:r>
      <w:proofErr w:type="spellEnd"/>
      <w:r w:rsidRPr="00B17947">
        <w:rPr>
          <w:sz w:val="12"/>
        </w:rPr>
        <w:t xml:space="preserve"> \</w:t>
      </w:r>
    </w:p>
    <w:p w14:paraId="72C12E44" w14:textId="77777777" w:rsidR="00DE350C" w:rsidRPr="00B17947" w:rsidRDefault="00DE350C" w:rsidP="00DE350C">
      <w:pPr>
        <w:pStyle w:val="output"/>
        <w:rPr>
          <w:sz w:val="12"/>
        </w:rPr>
      </w:pPr>
      <w:r w:rsidRPr="00B17947">
        <w:rPr>
          <w:sz w:val="12"/>
        </w:rPr>
        <w:t xml:space="preserve">  --peer-cert-file=/</w:t>
      </w:r>
      <w:proofErr w:type="spellStart"/>
      <w:r w:rsidRPr="00B17947">
        <w:rPr>
          <w:sz w:val="12"/>
        </w:rPr>
        <w:t>etc</w:t>
      </w:r>
      <w:proofErr w:type="spellEnd"/>
      <w:r w:rsidRPr="00B17947">
        <w:rPr>
          <w:sz w:val="12"/>
        </w:rPr>
        <w:t>/</w:t>
      </w:r>
      <w:proofErr w:type="spellStart"/>
      <w:r w:rsidRPr="00B17947">
        <w:rPr>
          <w:sz w:val="12"/>
        </w:rPr>
        <w:t>etcd</w:t>
      </w:r>
      <w:proofErr w:type="spellEnd"/>
      <w:r w:rsidRPr="00B17947">
        <w:rPr>
          <w:sz w:val="12"/>
        </w:rPr>
        <w:t>/</w:t>
      </w:r>
      <w:proofErr w:type="spellStart"/>
      <w:r w:rsidRPr="00B17947">
        <w:rPr>
          <w:sz w:val="12"/>
        </w:rPr>
        <w:t>kubernetes.pem</w:t>
      </w:r>
      <w:proofErr w:type="spellEnd"/>
      <w:r w:rsidRPr="00B17947">
        <w:rPr>
          <w:sz w:val="12"/>
        </w:rPr>
        <w:t xml:space="preserve"> \</w:t>
      </w:r>
    </w:p>
    <w:p w14:paraId="7818D751" w14:textId="77777777" w:rsidR="00DE350C" w:rsidRPr="00B17947" w:rsidRDefault="00DE350C" w:rsidP="00DE350C">
      <w:pPr>
        <w:pStyle w:val="output"/>
        <w:rPr>
          <w:sz w:val="12"/>
        </w:rPr>
      </w:pPr>
      <w:r w:rsidRPr="00B17947">
        <w:rPr>
          <w:sz w:val="12"/>
        </w:rPr>
        <w:t xml:space="preserve">  --peer-key-file=/</w:t>
      </w:r>
      <w:proofErr w:type="spellStart"/>
      <w:r w:rsidRPr="00B17947">
        <w:rPr>
          <w:sz w:val="12"/>
        </w:rPr>
        <w:t>etc</w:t>
      </w:r>
      <w:proofErr w:type="spellEnd"/>
      <w:r w:rsidRPr="00B17947">
        <w:rPr>
          <w:sz w:val="12"/>
        </w:rPr>
        <w:t>/</w:t>
      </w:r>
      <w:proofErr w:type="spellStart"/>
      <w:r w:rsidRPr="00B17947">
        <w:rPr>
          <w:sz w:val="12"/>
        </w:rPr>
        <w:t>etcd</w:t>
      </w:r>
      <w:proofErr w:type="spellEnd"/>
      <w:r w:rsidRPr="00B17947">
        <w:rPr>
          <w:sz w:val="12"/>
        </w:rPr>
        <w:t>/</w:t>
      </w:r>
      <w:proofErr w:type="spellStart"/>
      <w:r w:rsidRPr="00B17947">
        <w:rPr>
          <w:sz w:val="12"/>
        </w:rPr>
        <w:t>kubernetes-key.pem</w:t>
      </w:r>
      <w:proofErr w:type="spellEnd"/>
      <w:r w:rsidRPr="00B17947">
        <w:rPr>
          <w:sz w:val="12"/>
        </w:rPr>
        <w:t xml:space="preserve"> \</w:t>
      </w:r>
    </w:p>
    <w:p w14:paraId="6C093EED" w14:textId="77777777" w:rsidR="00DE350C" w:rsidRPr="00B17947" w:rsidRDefault="00DE350C" w:rsidP="00DE350C">
      <w:pPr>
        <w:pStyle w:val="output"/>
        <w:rPr>
          <w:sz w:val="12"/>
        </w:rPr>
      </w:pPr>
      <w:r w:rsidRPr="00B17947">
        <w:rPr>
          <w:sz w:val="12"/>
        </w:rPr>
        <w:t xml:space="preserve">  --trusted-ca-file=/</w:t>
      </w:r>
      <w:proofErr w:type="spellStart"/>
      <w:r w:rsidRPr="00B17947">
        <w:rPr>
          <w:sz w:val="12"/>
        </w:rPr>
        <w:t>etc</w:t>
      </w:r>
      <w:proofErr w:type="spellEnd"/>
      <w:r w:rsidRPr="00B17947">
        <w:rPr>
          <w:sz w:val="12"/>
        </w:rPr>
        <w:t>/</w:t>
      </w:r>
      <w:proofErr w:type="spellStart"/>
      <w:r w:rsidRPr="00B17947">
        <w:rPr>
          <w:sz w:val="12"/>
        </w:rPr>
        <w:t>etcd</w:t>
      </w:r>
      <w:proofErr w:type="spellEnd"/>
      <w:r w:rsidRPr="00B17947">
        <w:rPr>
          <w:sz w:val="12"/>
        </w:rPr>
        <w:t>/</w:t>
      </w:r>
      <w:proofErr w:type="spellStart"/>
      <w:r w:rsidRPr="00B17947">
        <w:rPr>
          <w:sz w:val="12"/>
        </w:rPr>
        <w:t>ca.pem</w:t>
      </w:r>
      <w:proofErr w:type="spellEnd"/>
      <w:r w:rsidRPr="00B17947">
        <w:rPr>
          <w:sz w:val="12"/>
        </w:rPr>
        <w:t xml:space="preserve"> \</w:t>
      </w:r>
    </w:p>
    <w:p w14:paraId="39BFF7B8" w14:textId="77777777" w:rsidR="00DE350C" w:rsidRPr="00B17947" w:rsidRDefault="00DE350C" w:rsidP="00DE350C">
      <w:pPr>
        <w:pStyle w:val="output"/>
        <w:rPr>
          <w:sz w:val="12"/>
        </w:rPr>
      </w:pPr>
      <w:r w:rsidRPr="00B17947">
        <w:rPr>
          <w:sz w:val="12"/>
        </w:rPr>
        <w:t xml:space="preserve">  --peer-trusted-ca-file=/</w:t>
      </w:r>
      <w:proofErr w:type="spellStart"/>
      <w:r w:rsidRPr="00B17947">
        <w:rPr>
          <w:sz w:val="12"/>
        </w:rPr>
        <w:t>etc</w:t>
      </w:r>
      <w:proofErr w:type="spellEnd"/>
      <w:r w:rsidRPr="00B17947">
        <w:rPr>
          <w:sz w:val="12"/>
        </w:rPr>
        <w:t>/</w:t>
      </w:r>
      <w:proofErr w:type="spellStart"/>
      <w:r w:rsidRPr="00B17947">
        <w:rPr>
          <w:sz w:val="12"/>
        </w:rPr>
        <w:t>etcd</w:t>
      </w:r>
      <w:proofErr w:type="spellEnd"/>
      <w:r w:rsidRPr="00B17947">
        <w:rPr>
          <w:sz w:val="12"/>
        </w:rPr>
        <w:t>/</w:t>
      </w:r>
      <w:proofErr w:type="spellStart"/>
      <w:r w:rsidRPr="00B17947">
        <w:rPr>
          <w:sz w:val="12"/>
        </w:rPr>
        <w:t>ca.pem</w:t>
      </w:r>
      <w:proofErr w:type="spellEnd"/>
      <w:r w:rsidRPr="00B17947">
        <w:rPr>
          <w:sz w:val="12"/>
        </w:rPr>
        <w:t xml:space="preserve"> \</w:t>
      </w:r>
    </w:p>
    <w:p w14:paraId="148F1DCC" w14:textId="77777777" w:rsidR="00DE350C" w:rsidRPr="00B17947" w:rsidRDefault="00DE350C" w:rsidP="00DE350C">
      <w:pPr>
        <w:pStyle w:val="output"/>
        <w:rPr>
          <w:sz w:val="12"/>
        </w:rPr>
      </w:pPr>
      <w:r w:rsidRPr="00B17947">
        <w:rPr>
          <w:sz w:val="12"/>
        </w:rPr>
        <w:t xml:space="preserve">  --peer-client-cert-</w:t>
      </w:r>
      <w:proofErr w:type="spellStart"/>
      <w:r w:rsidRPr="00B17947">
        <w:rPr>
          <w:sz w:val="12"/>
        </w:rPr>
        <w:t>auth</w:t>
      </w:r>
      <w:proofErr w:type="spellEnd"/>
      <w:r w:rsidRPr="00B17947">
        <w:rPr>
          <w:sz w:val="12"/>
        </w:rPr>
        <w:t xml:space="preserve"> \</w:t>
      </w:r>
    </w:p>
    <w:p w14:paraId="5176C751" w14:textId="77777777" w:rsidR="00DE350C" w:rsidRPr="00B17947" w:rsidRDefault="00DE350C" w:rsidP="00DE350C">
      <w:pPr>
        <w:pStyle w:val="output"/>
        <w:rPr>
          <w:sz w:val="12"/>
        </w:rPr>
      </w:pPr>
      <w:r w:rsidRPr="00B17947">
        <w:rPr>
          <w:sz w:val="12"/>
        </w:rPr>
        <w:t xml:space="preserve">  --client-cert-</w:t>
      </w:r>
      <w:proofErr w:type="spellStart"/>
      <w:r w:rsidRPr="00B17947">
        <w:rPr>
          <w:sz w:val="12"/>
        </w:rPr>
        <w:t>auth</w:t>
      </w:r>
      <w:proofErr w:type="spellEnd"/>
      <w:r w:rsidRPr="00B17947">
        <w:rPr>
          <w:sz w:val="12"/>
        </w:rPr>
        <w:t xml:space="preserve"> \</w:t>
      </w:r>
    </w:p>
    <w:p w14:paraId="54C94EB5" w14:textId="1D5C9B46" w:rsidR="00DE350C" w:rsidRPr="00B17947" w:rsidRDefault="00DE350C" w:rsidP="00DE350C">
      <w:pPr>
        <w:pStyle w:val="output"/>
        <w:rPr>
          <w:sz w:val="12"/>
        </w:rPr>
      </w:pPr>
      <w:r w:rsidRPr="00B17947">
        <w:rPr>
          <w:sz w:val="12"/>
        </w:rPr>
        <w:t xml:space="preserve">  --initial-advertise-peer-</w:t>
      </w:r>
      <w:proofErr w:type="spellStart"/>
      <w:r w:rsidRPr="00B17947">
        <w:rPr>
          <w:sz w:val="12"/>
        </w:rPr>
        <w:t>urls</w:t>
      </w:r>
      <w:proofErr w:type="spellEnd"/>
      <w:r w:rsidRPr="00B17947">
        <w:rPr>
          <w:sz w:val="12"/>
        </w:rPr>
        <w:t xml:space="preserve"> </w:t>
      </w:r>
      <w:r w:rsidRPr="00B17947">
        <w:rPr>
          <w:rFonts w:eastAsiaTheme="majorEastAsia"/>
          <w:sz w:val="12"/>
        </w:rPr>
        <w:t>https:</w:t>
      </w:r>
      <w:r w:rsidRPr="00B17947">
        <w:rPr>
          <w:sz w:val="12"/>
        </w:rPr>
        <w:t>//192.168.1</w:t>
      </w:r>
      <w:r>
        <w:rPr>
          <w:sz w:val="12"/>
        </w:rPr>
        <w:t>.92</w:t>
      </w:r>
      <w:r w:rsidRPr="00B17947">
        <w:rPr>
          <w:sz w:val="12"/>
        </w:rPr>
        <w:t>:2380 \</w:t>
      </w:r>
    </w:p>
    <w:p w14:paraId="49DD5F41" w14:textId="7778BB13" w:rsidR="00DE350C" w:rsidRPr="00B17947" w:rsidRDefault="00DE350C" w:rsidP="00DE350C">
      <w:pPr>
        <w:pStyle w:val="output"/>
        <w:rPr>
          <w:sz w:val="12"/>
        </w:rPr>
      </w:pPr>
      <w:r w:rsidRPr="00B17947">
        <w:rPr>
          <w:sz w:val="12"/>
        </w:rPr>
        <w:t xml:space="preserve">  --listen-peer-</w:t>
      </w:r>
      <w:proofErr w:type="spellStart"/>
      <w:r w:rsidRPr="00B17947">
        <w:rPr>
          <w:sz w:val="12"/>
        </w:rPr>
        <w:t>urls</w:t>
      </w:r>
      <w:proofErr w:type="spellEnd"/>
      <w:r w:rsidRPr="00B17947">
        <w:rPr>
          <w:sz w:val="12"/>
        </w:rPr>
        <w:t xml:space="preserve"> https://192.168.1</w:t>
      </w:r>
      <w:r>
        <w:rPr>
          <w:sz w:val="12"/>
        </w:rPr>
        <w:t>.92</w:t>
      </w:r>
      <w:r w:rsidRPr="00B17947">
        <w:rPr>
          <w:sz w:val="12"/>
        </w:rPr>
        <w:t>:2380 \</w:t>
      </w:r>
    </w:p>
    <w:p w14:paraId="4C9C10DC" w14:textId="3FE259F9" w:rsidR="00DE350C" w:rsidRPr="00B17947" w:rsidRDefault="00DE350C" w:rsidP="00DE350C">
      <w:pPr>
        <w:pStyle w:val="output"/>
        <w:rPr>
          <w:sz w:val="12"/>
        </w:rPr>
      </w:pPr>
      <w:r w:rsidRPr="00B17947">
        <w:rPr>
          <w:sz w:val="12"/>
        </w:rPr>
        <w:t xml:space="preserve">  --listen-client-</w:t>
      </w:r>
      <w:proofErr w:type="spellStart"/>
      <w:r w:rsidRPr="00B17947">
        <w:rPr>
          <w:sz w:val="12"/>
        </w:rPr>
        <w:t>urls</w:t>
      </w:r>
      <w:proofErr w:type="spellEnd"/>
      <w:r w:rsidRPr="00B17947">
        <w:rPr>
          <w:sz w:val="12"/>
        </w:rPr>
        <w:t xml:space="preserve"> https://192.168.1</w:t>
      </w:r>
      <w:r>
        <w:rPr>
          <w:sz w:val="12"/>
        </w:rPr>
        <w:t>.92</w:t>
      </w:r>
      <w:r w:rsidRPr="00B17947">
        <w:rPr>
          <w:sz w:val="12"/>
        </w:rPr>
        <w:t>:2379,http://127.0.0.1:2379 \</w:t>
      </w:r>
    </w:p>
    <w:p w14:paraId="1A3FB65E" w14:textId="16B2FE0C" w:rsidR="00DE350C" w:rsidRPr="00B17947" w:rsidRDefault="00DE350C" w:rsidP="00DE350C">
      <w:pPr>
        <w:pStyle w:val="output"/>
        <w:rPr>
          <w:sz w:val="12"/>
        </w:rPr>
      </w:pPr>
      <w:r w:rsidRPr="00B17947">
        <w:rPr>
          <w:sz w:val="12"/>
        </w:rPr>
        <w:t xml:space="preserve">  --advertise-client-</w:t>
      </w:r>
      <w:proofErr w:type="spellStart"/>
      <w:r w:rsidRPr="00B17947">
        <w:rPr>
          <w:sz w:val="12"/>
        </w:rPr>
        <w:t>urls</w:t>
      </w:r>
      <w:proofErr w:type="spellEnd"/>
      <w:r w:rsidRPr="00B17947">
        <w:rPr>
          <w:sz w:val="12"/>
        </w:rPr>
        <w:t xml:space="preserve"> https://192.168.1</w:t>
      </w:r>
      <w:r>
        <w:rPr>
          <w:sz w:val="12"/>
        </w:rPr>
        <w:t>.92</w:t>
      </w:r>
      <w:r w:rsidRPr="00B17947">
        <w:rPr>
          <w:sz w:val="12"/>
        </w:rPr>
        <w:t>:2379 \</w:t>
      </w:r>
    </w:p>
    <w:p w14:paraId="194403F3" w14:textId="77777777" w:rsidR="00DE350C" w:rsidRPr="00B17947" w:rsidRDefault="00DE350C" w:rsidP="00DE350C">
      <w:pPr>
        <w:pStyle w:val="output"/>
        <w:rPr>
          <w:sz w:val="12"/>
        </w:rPr>
      </w:pPr>
      <w:r w:rsidRPr="00B17947">
        <w:rPr>
          <w:sz w:val="12"/>
        </w:rPr>
        <w:t xml:space="preserve">  --initial-cluster-token etcd-cluster-0 \</w:t>
      </w:r>
    </w:p>
    <w:p w14:paraId="615845E9" w14:textId="77777777" w:rsidR="00DE350C" w:rsidRPr="00B17947" w:rsidRDefault="00DE350C" w:rsidP="00DE350C">
      <w:pPr>
        <w:pStyle w:val="output"/>
        <w:rPr>
          <w:sz w:val="12"/>
        </w:rPr>
      </w:pPr>
      <w:r w:rsidRPr="00B17947">
        <w:rPr>
          <w:sz w:val="12"/>
        </w:rPr>
        <w:t xml:space="preserve">  --initial-cluster 192.168.1.90=https://192.168.1.90:2380,192.168.1.91=https://192.168.1.91:2380,192.168.1.92=https://192.168.1.92:2380 \</w:t>
      </w:r>
    </w:p>
    <w:p w14:paraId="127EE42C" w14:textId="77777777" w:rsidR="00DE350C" w:rsidRPr="00B17947" w:rsidRDefault="00DE350C" w:rsidP="00DE350C">
      <w:pPr>
        <w:pStyle w:val="output"/>
        <w:rPr>
          <w:sz w:val="12"/>
        </w:rPr>
      </w:pPr>
      <w:r w:rsidRPr="00B17947">
        <w:rPr>
          <w:sz w:val="12"/>
        </w:rPr>
        <w:t xml:space="preserve">  --initial-cluster-state new \</w:t>
      </w:r>
    </w:p>
    <w:p w14:paraId="29042E5F" w14:textId="77777777" w:rsidR="00DE350C" w:rsidRPr="00B17947" w:rsidRDefault="00DE350C" w:rsidP="00DE350C">
      <w:pPr>
        <w:pStyle w:val="output"/>
        <w:rPr>
          <w:sz w:val="12"/>
        </w:rPr>
      </w:pPr>
      <w:r w:rsidRPr="00B17947">
        <w:rPr>
          <w:sz w:val="12"/>
        </w:rPr>
        <w:t xml:space="preserve">  --data-</w:t>
      </w:r>
      <w:proofErr w:type="spellStart"/>
      <w:r w:rsidRPr="00B17947">
        <w:rPr>
          <w:sz w:val="12"/>
        </w:rPr>
        <w:t>dir</w:t>
      </w:r>
      <w:proofErr w:type="spellEnd"/>
      <w:r w:rsidRPr="00B17947">
        <w:rPr>
          <w:sz w:val="12"/>
        </w:rPr>
        <w:t>=/</w:t>
      </w:r>
      <w:proofErr w:type="spellStart"/>
      <w:r w:rsidRPr="00B17947">
        <w:rPr>
          <w:sz w:val="12"/>
        </w:rPr>
        <w:t>var</w:t>
      </w:r>
      <w:proofErr w:type="spellEnd"/>
      <w:r w:rsidRPr="00B17947">
        <w:rPr>
          <w:sz w:val="12"/>
        </w:rPr>
        <w:t>/lib/</w:t>
      </w:r>
      <w:proofErr w:type="spellStart"/>
      <w:r w:rsidRPr="00B17947">
        <w:rPr>
          <w:sz w:val="12"/>
        </w:rPr>
        <w:t>etcd</w:t>
      </w:r>
      <w:proofErr w:type="spellEnd"/>
    </w:p>
    <w:p w14:paraId="2073C9CE" w14:textId="77777777" w:rsidR="00DE350C" w:rsidRPr="00B17947" w:rsidRDefault="00DE350C" w:rsidP="00DE350C">
      <w:pPr>
        <w:pStyle w:val="output"/>
        <w:rPr>
          <w:sz w:val="12"/>
        </w:rPr>
      </w:pPr>
      <w:r w:rsidRPr="00B17947">
        <w:rPr>
          <w:sz w:val="12"/>
        </w:rPr>
        <w:t>Restart=on-failure</w:t>
      </w:r>
    </w:p>
    <w:p w14:paraId="1511AEC4" w14:textId="77777777" w:rsidR="00DE350C" w:rsidRPr="00B17947" w:rsidRDefault="00DE350C" w:rsidP="00DE350C">
      <w:pPr>
        <w:pStyle w:val="output"/>
        <w:rPr>
          <w:sz w:val="12"/>
        </w:rPr>
      </w:pPr>
      <w:proofErr w:type="spellStart"/>
      <w:r w:rsidRPr="00B17947">
        <w:rPr>
          <w:sz w:val="12"/>
        </w:rPr>
        <w:t>RestartSec</w:t>
      </w:r>
      <w:proofErr w:type="spellEnd"/>
      <w:r w:rsidRPr="00B17947">
        <w:rPr>
          <w:sz w:val="12"/>
        </w:rPr>
        <w:t>=5</w:t>
      </w:r>
    </w:p>
    <w:p w14:paraId="626A6141" w14:textId="77777777" w:rsidR="00DE350C" w:rsidRPr="00B17947" w:rsidRDefault="00DE350C" w:rsidP="00DE350C">
      <w:pPr>
        <w:pStyle w:val="output"/>
        <w:rPr>
          <w:sz w:val="12"/>
        </w:rPr>
      </w:pPr>
    </w:p>
    <w:p w14:paraId="2621E277" w14:textId="77777777" w:rsidR="00DE350C" w:rsidRPr="00B17947" w:rsidRDefault="00DE350C" w:rsidP="00DE350C">
      <w:pPr>
        <w:pStyle w:val="output"/>
        <w:rPr>
          <w:sz w:val="12"/>
        </w:rPr>
      </w:pPr>
    </w:p>
    <w:p w14:paraId="7CF9BFA0" w14:textId="77777777" w:rsidR="00DE350C" w:rsidRPr="00B17947" w:rsidRDefault="00DE350C" w:rsidP="00DE350C">
      <w:pPr>
        <w:pStyle w:val="output"/>
        <w:rPr>
          <w:sz w:val="12"/>
        </w:rPr>
      </w:pPr>
      <w:r w:rsidRPr="00B17947">
        <w:rPr>
          <w:sz w:val="12"/>
        </w:rPr>
        <w:t>[Install]</w:t>
      </w:r>
    </w:p>
    <w:p w14:paraId="14395982" w14:textId="77777777" w:rsidR="00DE350C" w:rsidRPr="00B17947" w:rsidRDefault="00DE350C" w:rsidP="00DE350C">
      <w:pPr>
        <w:pStyle w:val="output"/>
        <w:rPr>
          <w:sz w:val="12"/>
        </w:rPr>
      </w:pPr>
      <w:proofErr w:type="spellStart"/>
      <w:r w:rsidRPr="00B17947">
        <w:rPr>
          <w:sz w:val="12"/>
        </w:rPr>
        <w:t>WantedBy</w:t>
      </w:r>
      <w:proofErr w:type="spellEnd"/>
      <w:r w:rsidRPr="00B17947">
        <w:rPr>
          <w:sz w:val="12"/>
        </w:rPr>
        <w:t>=multi-</w:t>
      </w:r>
      <w:proofErr w:type="spellStart"/>
      <w:r w:rsidRPr="00B17947">
        <w:rPr>
          <w:sz w:val="12"/>
        </w:rPr>
        <w:t>user.target</w:t>
      </w:r>
      <w:proofErr w:type="spellEnd"/>
    </w:p>
    <w:p w14:paraId="772B97C8" w14:textId="77777777" w:rsidR="00DE350C" w:rsidRDefault="00DE350C" w:rsidP="00DE350C">
      <w:r w:rsidRPr="00501902">
        <w:t>Reload the daemon configuration.</w:t>
      </w:r>
    </w:p>
    <w:p w14:paraId="5E6ABF67" w14:textId="29B327E5" w:rsidR="00DE350C" w:rsidRDefault="002107E0" w:rsidP="00DE350C">
      <w:pPr>
        <w:pStyle w:val="output"/>
      </w:pPr>
      <w:r>
        <w:t xml:space="preserve">$ </w:t>
      </w:r>
      <w:proofErr w:type="spellStart"/>
      <w:proofErr w:type="gramStart"/>
      <w:r w:rsidR="00DE350C" w:rsidRPr="00501902">
        <w:t>systemctl</w:t>
      </w:r>
      <w:proofErr w:type="spellEnd"/>
      <w:proofErr w:type="gramEnd"/>
      <w:r w:rsidR="00DE350C" w:rsidRPr="00501902">
        <w:t xml:space="preserve"> daemon-reload</w:t>
      </w:r>
    </w:p>
    <w:p w14:paraId="403DB40D" w14:textId="77777777" w:rsidR="00DE350C" w:rsidRPr="00501902" w:rsidRDefault="00DE350C" w:rsidP="00DE350C">
      <w:r w:rsidRPr="00501902">
        <w:t>En</w:t>
      </w:r>
      <w:r>
        <w:t xml:space="preserve">able </w:t>
      </w:r>
      <w:proofErr w:type="spellStart"/>
      <w:r>
        <w:t>etcd</w:t>
      </w:r>
      <w:proofErr w:type="spellEnd"/>
      <w:r>
        <w:t xml:space="preserve"> to start at boot time and </w:t>
      </w:r>
      <w:r w:rsidRPr="00501902">
        <w:t xml:space="preserve">Start </w:t>
      </w:r>
      <w:proofErr w:type="spellStart"/>
      <w:r w:rsidRPr="00501902">
        <w:t>etcd</w:t>
      </w:r>
      <w:proofErr w:type="spellEnd"/>
      <w:r w:rsidRPr="00501902">
        <w:t>.</w:t>
      </w:r>
    </w:p>
    <w:p w14:paraId="300B69BF" w14:textId="7D045162" w:rsidR="00501902" w:rsidRDefault="002107E0" w:rsidP="00DE350C">
      <w:pPr>
        <w:pStyle w:val="output"/>
      </w:pPr>
      <w:r>
        <w:t xml:space="preserve">$ </w:t>
      </w:r>
      <w:proofErr w:type="spellStart"/>
      <w:proofErr w:type="gramStart"/>
      <w:r w:rsidR="00DE350C" w:rsidRPr="00501902">
        <w:t>systemctl</w:t>
      </w:r>
      <w:proofErr w:type="spellEnd"/>
      <w:proofErr w:type="gramEnd"/>
      <w:r w:rsidR="00DE350C" w:rsidRPr="00501902">
        <w:t xml:space="preserve"> enable </w:t>
      </w:r>
      <w:proofErr w:type="spellStart"/>
      <w:r w:rsidR="00DE350C" w:rsidRPr="00501902">
        <w:t>etcd</w:t>
      </w:r>
      <w:proofErr w:type="spellEnd"/>
      <w:r w:rsidR="00DE350C">
        <w:t xml:space="preserve"> &amp;&amp; </w:t>
      </w:r>
      <w:proofErr w:type="spellStart"/>
      <w:r w:rsidR="00DE350C" w:rsidRPr="00501902">
        <w:t>systemctl</w:t>
      </w:r>
      <w:proofErr w:type="spellEnd"/>
      <w:r w:rsidR="00DE350C" w:rsidRPr="00501902">
        <w:t xml:space="preserve"> start </w:t>
      </w:r>
      <w:proofErr w:type="spellStart"/>
      <w:r w:rsidR="00DE350C" w:rsidRPr="00501902">
        <w:t>etcd</w:t>
      </w:r>
      <w:proofErr w:type="spellEnd"/>
    </w:p>
    <w:p w14:paraId="1ACC8C3F" w14:textId="756B82D8" w:rsidR="00501902" w:rsidRDefault="00501902" w:rsidP="00501902">
      <w:r w:rsidRPr="00501902">
        <w:t>Verify that the cluster is up and running.</w:t>
      </w:r>
    </w:p>
    <w:p w14:paraId="38877C80" w14:textId="590E4971" w:rsidR="00501902" w:rsidRDefault="002107E0" w:rsidP="00501902">
      <w:pPr>
        <w:pStyle w:val="output"/>
      </w:pPr>
      <w:r>
        <w:t xml:space="preserve">$ </w:t>
      </w:r>
      <w:r w:rsidR="00501902" w:rsidRPr="00501902">
        <w:t xml:space="preserve">ETCDCTL_API=3 </w:t>
      </w:r>
      <w:proofErr w:type="spellStart"/>
      <w:r w:rsidR="00501902" w:rsidRPr="00501902">
        <w:t>etcdctl</w:t>
      </w:r>
      <w:proofErr w:type="spellEnd"/>
      <w:r w:rsidR="00501902" w:rsidRPr="00501902">
        <w:t xml:space="preserve"> member list</w:t>
      </w:r>
    </w:p>
    <w:p w14:paraId="6C76D16B" w14:textId="77777777" w:rsidR="002107E0" w:rsidRPr="002107E0" w:rsidRDefault="002107E0" w:rsidP="002107E0">
      <w:pPr>
        <w:pStyle w:val="output"/>
        <w:rPr>
          <w:i/>
          <w:sz w:val="18"/>
        </w:rPr>
      </w:pPr>
      <w:r w:rsidRPr="002107E0">
        <w:rPr>
          <w:i/>
          <w:sz w:val="18"/>
        </w:rPr>
        <w:t>31ed2fadd07c4469, started, 192.168.1.90, https://192.168.1.90:2380, https://192.168.1.90:2379</w:t>
      </w:r>
    </w:p>
    <w:p w14:paraId="254CE6B7" w14:textId="77777777" w:rsidR="002107E0" w:rsidRPr="002107E0" w:rsidRDefault="002107E0" w:rsidP="002107E0">
      <w:pPr>
        <w:pStyle w:val="output"/>
        <w:rPr>
          <w:i/>
          <w:sz w:val="18"/>
        </w:rPr>
      </w:pPr>
      <w:r w:rsidRPr="002107E0">
        <w:rPr>
          <w:i/>
          <w:sz w:val="18"/>
        </w:rPr>
        <w:t>608fdbe685b1ab6e, started, 192.168.1.91, https://192.168.1.91:2380, https://192.168.1.91:2379</w:t>
      </w:r>
    </w:p>
    <w:p w14:paraId="45186D3D" w14:textId="123BC33D" w:rsidR="002107E0" w:rsidRPr="002107E0" w:rsidRDefault="002107E0" w:rsidP="002107E0">
      <w:pPr>
        <w:pStyle w:val="output"/>
        <w:rPr>
          <w:i/>
          <w:sz w:val="18"/>
        </w:rPr>
      </w:pPr>
      <w:r w:rsidRPr="002107E0">
        <w:rPr>
          <w:i/>
          <w:sz w:val="18"/>
        </w:rPr>
        <w:t>d71352a6aad35c57, started, 192.168.1.92, https://192.168.1.92:2380, https://192.168.1.92:2379</w:t>
      </w:r>
    </w:p>
    <w:p w14:paraId="26111043" w14:textId="3488E567" w:rsidR="00501902" w:rsidRPr="002F54D7" w:rsidRDefault="00501902" w:rsidP="00501902">
      <w:pPr>
        <w:pStyle w:val="Heading1"/>
        <w:rPr>
          <w:sz w:val="48"/>
        </w:rPr>
      </w:pPr>
      <w:r w:rsidRPr="002F54D7">
        <w:t>Initializing the all 3 master nodes</w:t>
      </w:r>
    </w:p>
    <w:p w14:paraId="58D8B574" w14:textId="6844C26E" w:rsidR="00B921AD" w:rsidRPr="00B921AD" w:rsidRDefault="00B921AD" w:rsidP="00B921AD">
      <w:pPr>
        <w:pStyle w:val="Heading2"/>
      </w:pPr>
      <w:r>
        <w:rPr>
          <w:b w:val="0"/>
        </w:rPr>
        <w:t>initializing the 192.168.1.90</w:t>
      </w:r>
      <w:r w:rsidRPr="00B921AD">
        <w:rPr>
          <w:b w:val="0"/>
        </w:rPr>
        <w:t xml:space="preserve"> master node</w:t>
      </w:r>
    </w:p>
    <w:p w14:paraId="4E8D1189" w14:textId="65C00D43" w:rsidR="00501902" w:rsidRDefault="00501902" w:rsidP="00501902">
      <w:r>
        <w:t xml:space="preserve"> </w:t>
      </w:r>
      <w:r w:rsidRPr="00501902">
        <w:t xml:space="preserve">Create the configuration file for </w:t>
      </w:r>
      <w:proofErr w:type="spellStart"/>
      <w:r w:rsidRPr="00501902">
        <w:t>kubeadm</w:t>
      </w:r>
      <w:proofErr w:type="spellEnd"/>
      <w:r w:rsidRPr="00501902">
        <w:t>.</w:t>
      </w:r>
    </w:p>
    <w:p w14:paraId="2F872BCF" w14:textId="273024E6" w:rsidR="00501902" w:rsidRDefault="002107E0" w:rsidP="00501902">
      <w:pPr>
        <w:pStyle w:val="output"/>
      </w:pPr>
      <w:r>
        <w:t xml:space="preserve">$ </w:t>
      </w:r>
      <w:proofErr w:type="gramStart"/>
      <w:r w:rsidR="00501902" w:rsidRPr="00501902">
        <w:t>vim</w:t>
      </w:r>
      <w:proofErr w:type="gramEnd"/>
      <w:r w:rsidR="00501902" w:rsidRPr="00501902">
        <w:t xml:space="preserve"> </w:t>
      </w:r>
      <w:proofErr w:type="spellStart"/>
      <w:r w:rsidR="00501902" w:rsidRPr="00501902">
        <w:t>config.yaml</w:t>
      </w:r>
      <w:proofErr w:type="spellEnd"/>
    </w:p>
    <w:p w14:paraId="1A9646D0" w14:textId="77777777" w:rsidR="00501902" w:rsidRPr="00501902" w:rsidRDefault="00501902" w:rsidP="00501902">
      <w:pPr>
        <w:pStyle w:val="output"/>
      </w:pPr>
    </w:p>
    <w:p w14:paraId="6FA85EA4" w14:textId="77777777" w:rsidR="00501902" w:rsidRPr="00501902" w:rsidRDefault="00501902" w:rsidP="00501902">
      <w:pPr>
        <w:pStyle w:val="output"/>
      </w:pPr>
      <w:proofErr w:type="spellStart"/>
      <w:proofErr w:type="gramStart"/>
      <w:r w:rsidRPr="00501902">
        <w:t>apiVersion</w:t>
      </w:r>
      <w:proofErr w:type="spellEnd"/>
      <w:proofErr w:type="gramEnd"/>
      <w:r w:rsidRPr="00501902">
        <w:t xml:space="preserve">: </w:t>
      </w:r>
      <w:hyperlink r:id="rId20" w:history="1">
        <w:r w:rsidRPr="00501902">
          <w:rPr>
            <w:rStyle w:val="Hyperlink"/>
          </w:rPr>
          <w:t>kubeadm.k8s.io/v1alpha3</w:t>
        </w:r>
      </w:hyperlink>
    </w:p>
    <w:p w14:paraId="2943AD7E" w14:textId="77777777" w:rsidR="00501902" w:rsidRPr="00501902" w:rsidRDefault="00501902" w:rsidP="00501902">
      <w:pPr>
        <w:pStyle w:val="output"/>
      </w:pPr>
      <w:proofErr w:type="gramStart"/>
      <w:r w:rsidRPr="00501902">
        <w:lastRenderedPageBreak/>
        <w:t>kind</w:t>
      </w:r>
      <w:proofErr w:type="gramEnd"/>
      <w:r w:rsidRPr="00501902">
        <w:t xml:space="preserve">: </w:t>
      </w:r>
      <w:proofErr w:type="spellStart"/>
      <w:r w:rsidRPr="00501902">
        <w:t>ClusterConfiguration</w:t>
      </w:r>
      <w:proofErr w:type="spellEnd"/>
    </w:p>
    <w:p w14:paraId="2463949D" w14:textId="77777777" w:rsidR="00501902" w:rsidRPr="00501902" w:rsidRDefault="00501902" w:rsidP="00501902">
      <w:pPr>
        <w:pStyle w:val="output"/>
      </w:pPr>
      <w:proofErr w:type="spellStart"/>
      <w:proofErr w:type="gramStart"/>
      <w:r w:rsidRPr="00501902">
        <w:t>kubernetesVersion</w:t>
      </w:r>
      <w:proofErr w:type="spellEnd"/>
      <w:proofErr w:type="gramEnd"/>
      <w:r w:rsidRPr="00501902">
        <w:t>: stable</w:t>
      </w:r>
    </w:p>
    <w:p w14:paraId="1B491CB6" w14:textId="77777777" w:rsidR="00501902" w:rsidRPr="00501902" w:rsidRDefault="00501902" w:rsidP="00501902">
      <w:pPr>
        <w:pStyle w:val="output"/>
      </w:pPr>
      <w:proofErr w:type="spellStart"/>
      <w:proofErr w:type="gramStart"/>
      <w:r w:rsidRPr="00501902">
        <w:t>apiServerCertSANs</w:t>
      </w:r>
      <w:proofErr w:type="spellEnd"/>
      <w:proofErr w:type="gramEnd"/>
      <w:r w:rsidRPr="00501902">
        <w:t>:</w:t>
      </w:r>
    </w:p>
    <w:p w14:paraId="5EDF2524" w14:textId="0BF3A594" w:rsidR="00501902" w:rsidRPr="00501902" w:rsidRDefault="00501902" w:rsidP="00501902">
      <w:pPr>
        <w:pStyle w:val="output"/>
      </w:pPr>
      <w:r w:rsidRPr="00501902">
        <w:t xml:space="preserve">- </w:t>
      </w:r>
      <w:r>
        <w:t>192.168.1</w:t>
      </w:r>
      <w:r w:rsidRPr="00501902">
        <w:t>.93</w:t>
      </w:r>
    </w:p>
    <w:p w14:paraId="31A0CAAB" w14:textId="05088663" w:rsidR="00501902" w:rsidRPr="00501902" w:rsidRDefault="00501902" w:rsidP="00501902">
      <w:pPr>
        <w:pStyle w:val="output"/>
      </w:pPr>
      <w:proofErr w:type="spellStart"/>
      <w:proofErr w:type="gramStart"/>
      <w:r w:rsidRPr="00501902">
        <w:t>controlPlaneEndpoint</w:t>
      </w:r>
      <w:proofErr w:type="spellEnd"/>
      <w:proofErr w:type="gramEnd"/>
      <w:r w:rsidRPr="00501902">
        <w:t xml:space="preserve">: </w:t>
      </w:r>
      <w:r>
        <w:t>"192.168.1</w:t>
      </w:r>
      <w:r w:rsidRPr="00501902">
        <w:t>.93:6443"</w:t>
      </w:r>
    </w:p>
    <w:p w14:paraId="008BCDE1" w14:textId="77777777" w:rsidR="00501902" w:rsidRPr="00501902" w:rsidRDefault="00501902" w:rsidP="00501902">
      <w:pPr>
        <w:pStyle w:val="output"/>
      </w:pPr>
      <w:proofErr w:type="spellStart"/>
      <w:proofErr w:type="gramStart"/>
      <w:r w:rsidRPr="00501902">
        <w:t>etcd</w:t>
      </w:r>
      <w:proofErr w:type="spellEnd"/>
      <w:proofErr w:type="gramEnd"/>
      <w:r w:rsidRPr="00501902">
        <w:t>:</w:t>
      </w:r>
    </w:p>
    <w:p w14:paraId="0E65D65B" w14:textId="77777777" w:rsidR="00501902" w:rsidRPr="00501902" w:rsidRDefault="00501902" w:rsidP="00501902">
      <w:pPr>
        <w:pStyle w:val="output"/>
      </w:pPr>
      <w:r w:rsidRPr="00501902">
        <w:t xml:space="preserve">  </w:t>
      </w:r>
      <w:proofErr w:type="gramStart"/>
      <w:r w:rsidRPr="00501902">
        <w:t>external</w:t>
      </w:r>
      <w:proofErr w:type="gramEnd"/>
      <w:r w:rsidRPr="00501902">
        <w:t>:</w:t>
      </w:r>
    </w:p>
    <w:p w14:paraId="73DD1B93" w14:textId="77777777" w:rsidR="00501902" w:rsidRPr="00501902" w:rsidRDefault="00501902" w:rsidP="00501902">
      <w:pPr>
        <w:pStyle w:val="output"/>
      </w:pPr>
      <w:r w:rsidRPr="00501902">
        <w:t xml:space="preserve">    </w:t>
      </w:r>
      <w:proofErr w:type="gramStart"/>
      <w:r w:rsidRPr="00501902">
        <w:t>endpoints</w:t>
      </w:r>
      <w:proofErr w:type="gramEnd"/>
      <w:r w:rsidRPr="00501902">
        <w:t>:</w:t>
      </w:r>
    </w:p>
    <w:p w14:paraId="0477DCCA" w14:textId="224CD9D0" w:rsidR="00501902" w:rsidRPr="00501902" w:rsidRDefault="00501902" w:rsidP="00501902">
      <w:pPr>
        <w:pStyle w:val="output"/>
      </w:pPr>
      <w:r w:rsidRPr="00501902">
        <w:t xml:space="preserve">    - https:</w:t>
      </w:r>
      <w:r w:rsidR="00B17947">
        <w:rPr>
          <w:rFonts w:eastAsiaTheme="majorEastAsia"/>
        </w:rPr>
        <w:t>//192.168.1</w:t>
      </w:r>
      <w:r w:rsidRPr="00501902">
        <w:rPr>
          <w:rFonts w:eastAsiaTheme="majorEastAsia"/>
        </w:rPr>
        <w:t>.90:2379</w:t>
      </w:r>
    </w:p>
    <w:p w14:paraId="055DEF5A" w14:textId="0FF9C5EB" w:rsidR="00501902" w:rsidRPr="00501902" w:rsidRDefault="00501902" w:rsidP="00501902">
      <w:pPr>
        <w:pStyle w:val="output"/>
      </w:pPr>
      <w:r w:rsidRPr="00501902">
        <w:t xml:space="preserve">    - https:</w:t>
      </w:r>
      <w:r w:rsidR="00B17947">
        <w:rPr>
          <w:rFonts w:eastAsiaTheme="majorEastAsia"/>
        </w:rPr>
        <w:t>//192.168.1</w:t>
      </w:r>
      <w:r w:rsidRPr="00501902">
        <w:rPr>
          <w:rFonts w:eastAsiaTheme="majorEastAsia"/>
        </w:rPr>
        <w:t>.91:2379</w:t>
      </w:r>
    </w:p>
    <w:p w14:paraId="7FB40B7C" w14:textId="060EB7CD" w:rsidR="00501902" w:rsidRPr="00501902" w:rsidRDefault="00501902" w:rsidP="00501902">
      <w:pPr>
        <w:pStyle w:val="output"/>
      </w:pPr>
      <w:r w:rsidRPr="00501902">
        <w:t xml:space="preserve">    - https:</w:t>
      </w:r>
      <w:r w:rsidR="00B17947">
        <w:rPr>
          <w:rFonts w:eastAsiaTheme="majorEastAsia"/>
        </w:rPr>
        <w:t>//192.168.1</w:t>
      </w:r>
      <w:r w:rsidRPr="00501902">
        <w:rPr>
          <w:rFonts w:eastAsiaTheme="majorEastAsia"/>
        </w:rPr>
        <w:t>.92:2379</w:t>
      </w:r>
    </w:p>
    <w:p w14:paraId="3929924D" w14:textId="77777777" w:rsidR="00501902" w:rsidRPr="00501902" w:rsidRDefault="00501902" w:rsidP="00501902">
      <w:pPr>
        <w:pStyle w:val="output"/>
      </w:pPr>
      <w:r w:rsidRPr="00501902">
        <w:t xml:space="preserve">    </w:t>
      </w:r>
      <w:proofErr w:type="spellStart"/>
      <w:proofErr w:type="gramStart"/>
      <w:r w:rsidRPr="00501902">
        <w:t>caFile</w:t>
      </w:r>
      <w:proofErr w:type="spellEnd"/>
      <w:proofErr w:type="gramEnd"/>
      <w:r w:rsidRPr="00501902">
        <w:t>: /</w:t>
      </w:r>
      <w:proofErr w:type="spellStart"/>
      <w:r w:rsidRPr="00501902">
        <w:t>etc</w:t>
      </w:r>
      <w:proofErr w:type="spellEnd"/>
      <w:r w:rsidRPr="00501902">
        <w:t>/</w:t>
      </w:r>
      <w:proofErr w:type="spellStart"/>
      <w:r w:rsidRPr="00501902">
        <w:t>etcd</w:t>
      </w:r>
      <w:proofErr w:type="spellEnd"/>
      <w:r w:rsidRPr="00501902">
        <w:t>/</w:t>
      </w:r>
      <w:proofErr w:type="spellStart"/>
      <w:r w:rsidRPr="00501902">
        <w:t>ca.pem</w:t>
      </w:r>
      <w:proofErr w:type="spellEnd"/>
    </w:p>
    <w:p w14:paraId="0ADE705D" w14:textId="77777777" w:rsidR="00501902" w:rsidRPr="00501902" w:rsidRDefault="00501902" w:rsidP="00501902">
      <w:pPr>
        <w:pStyle w:val="output"/>
      </w:pPr>
      <w:r w:rsidRPr="00501902">
        <w:t xml:space="preserve">    </w:t>
      </w:r>
      <w:proofErr w:type="spellStart"/>
      <w:proofErr w:type="gramStart"/>
      <w:r w:rsidRPr="00501902">
        <w:t>certFile</w:t>
      </w:r>
      <w:proofErr w:type="spellEnd"/>
      <w:proofErr w:type="gramEnd"/>
      <w:r w:rsidRPr="00501902">
        <w:t>: /</w:t>
      </w:r>
      <w:proofErr w:type="spellStart"/>
      <w:r w:rsidRPr="00501902">
        <w:t>etc</w:t>
      </w:r>
      <w:proofErr w:type="spellEnd"/>
      <w:r w:rsidRPr="00501902">
        <w:t>/</w:t>
      </w:r>
      <w:proofErr w:type="spellStart"/>
      <w:r w:rsidRPr="00501902">
        <w:t>etcd</w:t>
      </w:r>
      <w:proofErr w:type="spellEnd"/>
      <w:r w:rsidRPr="00501902">
        <w:t>/</w:t>
      </w:r>
      <w:proofErr w:type="spellStart"/>
      <w:r w:rsidRPr="00501902">
        <w:t>kubernetes.pem</w:t>
      </w:r>
      <w:proofErr w:type="spellEnd"/>
    </w:p>
    <w:p w14:paraId="128951D7" w14:textId="77777777" w:rsidR="00501902" w:rsidRPr="00501902" w:rsidRDefault="00501902" w:rsidP="00501902">
      <w:pPr>
        <w:pStyle w:val="output"/>
      </w:pPr>
      <w:r w:rsidRPr="00501902">
        <w:t xml:space="preserve">    </w:t>
      </w:r>
      <w:proofErr w:type="spellStart"/>
      <w:proofErr w:type="gramStart"/>
      <w:r w:rsidRPr="00501902">
        <w:t>keyFile</w:t>
      </w:r>
      <w:proofErr w:type="spellEnd"/>
      <w:proofErr w:type="gramEnd"/>
      <w:r w:rsidRPr="00501902">
        <w:t>: /</w:t>
      </w:r>
      <w:proofErr w:type="spellStart"/>
      <w:r w:rsidRPr="00501902">
        <w:t>etc</w:t>
      </w:r>
      <w:proofErr w:type="spellEnd"/>
      <w:r w:rsidRPr="00501902">
        <w:t>/</w:t>
      </w:r>
      <w:proofErr w:type="spellStart"/>
      <w:r w:rsidRPr="00501902">
        <w:t>etcd</w:t>
      </w:r>
      <w:proofErr w:type="spellEnd"/>
      <w:r w:rsidRPr="00501902">
        <w:t>/</w:t>
      </w:r>
      <w:proofErr w:type="spellStart"/>
      <w:r w:rsidRPr="00501902">
        <w:t>kubernetes-key.pem</w:t>
      </w:r>
      <w:proofErr w:type="spellEnd"/>
    </w:p>
    <w:p w14:paraId="39156578" w14:textId="77777777" w:rsidR="00501902" w:rsidRPr="00501902" w:rsidRDefault="00501902" w:rsidP="00501902">
      <w:pPr>
        <w:pStyle w:val="output"/>
      </w:pPr>
      <w:proofErr w:type="gramStart"/>
      <w:r w:rsidRPr="00501902">
        <w:t>networking</w:t>
      </w:r>
      <w:proofErr w:type="gramEnd"/>
      <w:r w:rsidRPr="00501902">
        <w:t>:</w:t>
      </w:r>
    </w:p>
    <w:p w14:paraId="04E28790" w14:textId="184C410A" w:rsidR="00501902" w:rsidRPr="00501902" w:rsidRDefault="00501902" w:rsidP="00501902">
      <w:pPr>
        <w:pStyle w:val="output"/>
      </w:pPr>
      <w:r w:rsidRPr="00501902">
        <w:t xml:space="preserve">  </w:t>
      </w:r>
      <w:proofErr w:type="spellStart"/>
      <w:proofErr w:type="gramStart"/>
      <w:r w:rsidRPr="00501902">
        <w:t>podSubnet</w:t>
      </w:r>
      <w:proofErr w:type="spellEnd"/>
      <w:proofErr w:type="gramEnd"/>
      <w:r w:rsidRPr="00501902">
        <w:t xml:space="preserve">: </w:t>
      </w:r>
      <w:r w:rsidR="002107E0" w:rsidRPr="002107E0">
        <w:t>10.30.0.0</w:t>
      </w:r>
      <w:r w:rsidRPr="00501902">
        <w:t>/24</w:t>
      </w:r>
    </w:p>
    <w:p w14:paraId="0177400F" w14:textId="77777777" w:rsidR="00501902" w:rsidRPr="00501902" w:rsidRDefault="00501902" w:rsidP="00501902">
      <w:pPr>
        <w:pStyle w:val="output"/>
      </w:pPr>
      <w:proofErr w:type="spellStart"/>
      <w:proofErr w:type="gramStart"/>
      <w:r w:rsidRPr="00501902">
        <w:t>apiServerExtraArgs</w:t>
      </w:r>
      <w:proofErr w:type="spellEnd"/>
      <w:proofErr w:type="gramEnd"/>
      <w:r w:rsidRPr="00501902">
        <w:t>:</w:t>
      </w:r>
    </w:p>
    <w:p w14:paraId="23F4E999" w14:textId="56E14163" w:rsidR="00501902" w:rsidRDefault="00501902" w:rsidP="00501902">
      <w:pPr>
        <w:pStyle w:val="output"/>
      </w:pPr>
      <w:r w:rsidRPr="00501902">
        <w:t xml:space="preserve">  </w:t>
      </w:r>
      <w:proofErr w:type="spellStart"/>
      <w:proofErr w:type="gramStart"/>
      <w:r w:rsidRPr="00501902">
        <w:t>apiserver</w:t>
      </w:r>
      <w:proofErr w:type="spellEnd"/>
      <w:r w:rsidRPr="00501902">
        <w:t>-count</w:t>
      </w:r>
      <w:proofErr w:type="gramEnd"/>
      <w:r w:rsidRPr="00501902">
        <w:t>: "3"</w:t>
      </w:r>
    </w:p>
    <w:p w14:paraId="1510E720" w14:textId="7C18343A" w:rsidR="00B17947" w:rsidRDefault="00B17947" w:rsidP="00B17947">
      <w:r w:rsidRPr="00B17947">
        <w:t>Initialize the machine as a master node</w:t>
      </w:r>
    </w:p>
    <w:p w14:paraId="47989BDE" w14:textId="70FD3788" w:rsidR="00B17947" w:rsidRDefault="00B17947" w:rsidP="00B17947">
      <w:pPr>
        <w:pStyle w:val="output"/>
      </w:pPr>
      <w:proofErr w:type="spellStart"/>
      <w:proofErr w:type="gramStart"/>
      <w:r w:rsidRPr="00B17947">
        <w:t>kubeadm</w:t>
      </w:r>
      <w:proofErr w:type="spellEnd"/>
      <w:proofErr w:type="gramEnd"/>
      <w:r w:rsidRPr="00B17947">
        <w:t xml:space="preserve"> </w:t>
      </w:r>
      <w:proofErr w:type="spellStart"/>
      <w:r w:rsidRPr="00B17947">
        <w:t>init</w:t>
      </w:r>
      <w:proofErr w:type="spellEnd"/>
      <w:r w:rsidRPr="00B17947">
        <w:t xml:space="preserve"> --</w:t>
      </w:r>
      <w:proofErr w:type="spellStart"/>
      <w:r w:rsidRPr="00B17947">
        <w:t>config</w:t>
      </w:r>
      <w:proofErr w:type="spellEnd"/>
      <w:r w:rsidRPr="00B17947">
        <w:t>=</w:t>
      </w:r>
      <w:proofErr w:type="spellStart"/>
      <w:r w:rsidRPr="00B17947">
        <w:t>config.yaml</w:t>
      </w:r>
      <w:proofErr w:type="spellEnd"/>
    </w:p>
    <w:p w14:paraId="4067E3AA" w14:textId="7DC87A57" w:rsidR="002107E0" w:rsidRDefault="002107E0" w:rsidP="002107E0">
      <w:r w:rsidRPr="002107E0">
        <w:rPr>
          <w:noProof/>
          <w:lang w:eastAsia="en-US"/>
        </w:rPr>
        <w:drawing>
          <wp:inline distT="0" distB="0" distL="0" distR="0" wp14:anchorId="6D51CC9B" wp14:editId="5510763F">
            <wp:extent cx="6115050" cy="3954870"/>
            <wp:effectExtent l="0" t="0" r="0" b="7620"/>
            <wp:docPr id="19" name="Picture 19" descr="C:\Users\zippyops\Desktop\kubermultimaster\etcd\master1\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ippyops\Desktop\kubermultimaster\etcd\master1\Screenshot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3954870"/>
                    </a:xfrm>
                    <a:prstGeom prst="rect">
                      <a:avLst/>
                    </a:prstGeom>
                    <a:noFill/>
                    <a:ln>
                      <a:noFill/>
                    </a:ln>
                  </pic:spPr>
                </pic:pic>
              </a:graphicData>
            </a:graphic>
          </wp:inline>
        </w:drawing>
      </w:r>
    </w:p>
    <w:p w14:paraId="73953862" w14:textId="5AC4507B" w:rsidR="002107E0" w:rsidRDefault="002107E0" w:rsidP="002107E0">
      <w:r w:rsidRPr="002107E0">
        <w:rPr>
          <w:noProof/>
          <w:lang w:eastAsia="en-US"/>
        </w:rPr>
        <w:lastRenderedPageBreak/>
        <w:drawing>
          <wp:inline distT="0" distB="0" distL="0" distR="0" wp14:anchorId="5E636785" wp14:editId="40FB4C54">
            <wp:extent cx="6115050" cy="1128691"/>
            <wp:effectExtent l="0" t="0" r="0" b="0"/>
            <wp:docPr id="20" name="Picture 20" descr="C:\Users\zippyops\Desktop\kubermultimaster\etcd\master1\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ippyops\Desktop\kubermultimaster\etcd\master1\Screenshot_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1128691"/>
                    </a:xfrm>
                    <a:prstGeom prst="rect">
                      <a:avLst/>
                    </a:prstGeom>
                    <a:noFill/>
                    <a:ln>
                      <a:noFill/>
                    </a:ln>
                  </pic:spPr>
                </pic:pic>
              </a:graphicData>
            </a:graphic>
          </wp:inline>
        </w:drawing>
      </w:r>
    </w:p>
    <w:p w14:paraId="3D486095" w14:textId="364FCD39" w:rsidR="00B17947" w:rsidRDefault="00B17947" w:rsidP="00B17947">
      <w:r w:rsidRPr="00B17947">
        <w:t>Copy the certificates to the two other masters.</w:t>
      </w:r>
    </w:p>
    <w:p w14:paraId="2E80DC33" w14:textId="03ABFE92" w:rsidR="00B17947" w:rsidRPr="00B17947" w:rsidRDefault="002107E0" w:rsidP="00B17947">
      <w:pPr>
        <w:pStyle w:val="output"/>
      </w:pPr>
      <w:r>
        <w:t xml:space="preserve">$ </w:t>
      </w:r>
      <w:proofErr w:type="spellStart"/>
      <w:proofErr w:type="gramStart"/>
      <w:r w:rsidR="00B17947" w:rsidRPr="00B17947">
        <w:t>scp</w:t>
      </w:r>
      <w:proofErr w:type="spellEnd"/>
      <w:proofErr w:type="gramEnd"/>
      <w:r w:rsidR="00B17947" w:rsidRPr="00B17947">
        <w:t xml:space="preserve"> -r /</w:t>
      </w:r>
      <w:proofErr w:type="spellStart"/>
      <w:r w:rsidR="00B17947" w:rsidRPr="00B17947">
        <w:t>etc</w:t>
      </w:r>
      <w:proofErr w:type="spellEnd"/>
      <w:r w:rsidR="00B17947" w:rsidRPr="00B17947">
        <w:t>/</w:t>
      </w:r>
      <w:proofErr w:type="spellStart"/>
      <w:r w:rsidR="00B17947" w:rsidRPr="00B17947">
        <w:t>kubernetes</w:t>
      </w:r>
      <w:proofErr w:type="spellEnd"/>
      <w:r w:rsidR="00B17947" w:rsidRPr="00B17947">
        <w:t>/</w:t>
      </w:r>
      <w:proofErr w:type="spellStart"/>
      <w:r w:rsidR="00B17947" w:rsidRPr="00B17947">
        <w:t>pki</w:t>
      </w:r>
      <w:proofErr w:type="spellEnd"/>
      <w:r w:rsidR="00B17947" w:rsidRPr="00B17947">
        <w:t xml:space="preserve"> zippyops@192.168.1.91</w:t>
      </w:r>
      <w:r w:rsidR="00B17947">
        <w:t>:/home</w:t>
      </w:r>
    </w:p>
    <w:p w14:paraId="2B281143" w14:textId="7851E886" w:rsidR="00B17947" w:rsidRDefault="002107E0" w:rsidP="00B17947">
      <w:pPr>
        <w:pStyle w:val="output"/>
      </w:pPr>
      <w:r>
        <w:t xml:space="preserve">$ </w:t>
      </w:r>
      <w:proofErr w:type="spellStart"/>
      <w:proofErr w:type="gramStart"/>
      <w:r w:rsidR="00B17947" w:rsidRPr="00B17947">
        <w:t>scp</w:t>
      </w:r>
      <w:proofErr w:type="spellEnd"/>
      <w:proofErr w:type="gramEnd"/>
      <w:r w:rsidR="00B17947" w:rsidRPr="00B17947">
        <w:t xml:space="preserve"> </w:t>
      </w:r>
      <w:r w:rsidR="00B17947">
        <w:t>-r /</w:t>
      </w:r>
      <w:proofErr w:type="spellStart"/>
      <w:r w:rsidR="00B17947">
        <w:t>etc</w:t>
      </w:r>
      <w:proofErr w:type="spellEnd"/>
      <w:r w:rsidR="00B17947">
        <w:t>/</w:t>
      </w:r>
      <w:proofErr w:type="spellStart"/>
      <w:r w:rsidR="00B17947">
        <w:t>kubernetes</w:t>
      </w:r>
      <w:proofErr w:type="spellEnd"/>
      <w:r w:rsidR="00B17947">
        <w:t>/</w:t>
      </w:r>
      <w:proofErr w:type="spellStart"/>
      <w:r w:rsidR="00B17947">
        <w:t>pki</w:t>
      </w:r>
      <w:proofErr w:type="spellEnd"/>
      <w:r w:rsidR="00B17947">
        <w:t xml:space="preserve"> </w:t>
      </w:r>
      <w:hyperlink r:id="rId23" w:history="1">
        <w:r w:rsidR="00B17947" w:rsidRPr="002A7BD9">
          <w:rPr>
            <w:rStyle w:val="Hyperlink"/>
          </w:rPr>
          <w:t>zippyops@192.168.1.92:/home</w:t>
        </w:r>
      </w:hyperlink>
    </w:p>
    <w:p w14:paraId="657E84E7" w14:textId="55E4C060" w:rsidR="00B17947" w:rsidRPr="00B921AD" w:rsidRDefault="00B17947" w:rsidP="00B921AD">
      <w:pPr>
        <w:pStyle w:val="Heading2"/>
        <w:rPr>
          <w:b w:val="0"/>
        </w:rPr>
      </w:pPr>
      <w:r w:rsidRPr="00B921AD">
        <w:rPr>
          <w:b w:val="0"/>
        </w:rPr>
        <w:t>initializing the 192.168.1.91 master node</w:t>
      </w:r>
    </w:p>
    <w:p w14:paraId="5FF90EF0" w14:textId="241AD642" w:rsidR="00B17947" w:rsidRDefault="00DE350C" w:rsidP="00DE350C">
      <w:r w:rsidRPr="00DE350C">
        <w:t xml:space="preserve">Remove the apiserver.crt and </w:t>
      </w:r>
      <w:proofErr w:type="spellStart"/>
      <w:r w:rsidRPr="00DE350C">
        <w:t>apiserver.key</w:t>
      </w:r>
      <w:proofErr w:type="spellEnd"/>
      <w:r w:rsidRPr="00DE350C">
        <w:t>.</w:t>
      </w:r>
    </w:p>
    <w:p w14:paraId="349A61F7" w14:textId="79525370" w:rsidR="00DE350C" w:rsidRDefault="002107E0" w:rsidP="00DE350C">
      <w:pPr>
        <w:pStyle w:val="output"/>
      </w:pPr>
      <w:r>
        <w:t xml:space="preserve">$ </w:t>
      </w:r>
      <w:proofErr w:type="spellStart"/>
      <w:proofErr w:type="gramStart"/>
      <w:r w:rsidR="00DE350C">
        <w:t>rm</w:t>
      </w:r>
      <w:proofErr w:type="spellEnd"/>
      <w:proofErr w:type="gramEnd"/>
      <w:r w:rsidR="00DE350C">
        <w:t xml:space="preserve"> /home</w:t>
      </w:r>
      <w:r w:rsidR="00DE350C" w:rsidRPr="00DE350C">
        <w:t>/</w:t>
      </w:r>
      <w:proofErr w:type="spellStart"/>
      <w:r w:rsidR="00DE350C" w:rsidRPr="00DE350C">
        <w:t>pki</w:t>
      </w:r>
      <w:proofErr w:type="spellEnd"/>
      <w:r w:rsidR="00DE350C" w:rsidRPr="00DE350C">
        <w:t>/apiserver.*</w:t>
      </w:r>
    </w:p>
    <w:p w14:paraId="3B390941" w14:textId="6477D2D7" w:rsidR="00DE350C" w:rsidRDefault="00DE350C" w:rsidP="00DE350C">
      <w:r w:rsidRPr="00DE350C">
        <w:t>Move the certificates to the /</w:t>
      </w:r>
      <w:proofErr w:type="spellStart"/>
      <w:r w:rsidRPr="00DE350C">
        <w:t>etc</w:t>
      </w:r>
      <w:proofErr w:type="spellEnd"/>
      <w:r w:rsidRPr="00DE350C">
        <w:t>/</w:t>
      </w:r>
      <w:proofErr w:type="spellStart"/>
      <w:r w:rsidRPr="00DE350C">
        <w:t>kubernetes</w:t>
      </w:r>
      <w:proofErr w:type="spellEnd"/>
      <w:r w:rsidRPr="00DE350C">
        <w:t xml:space="preserve"> directory.</w:t>
      </w:r>
    </w:p>
    <w:p w14:paraId="63E060AA" w14:textId="6657EC24" w:rsidR="00DE350C" w:rsidRDefault="002107E0" w:rsidP="00DE350C">
      <w:pPr>
        <w:pStyle w:val="output"/>
      </w:pPr>
      <w:r>
        <w:t xml:space="preserve">$ </w:t>
      </w:r>
      <w:proofErr w:type="gramStart"/>
      <w:r w:rsidR="00DE350C">
        <w:t>mv</w:t>
      </w:r>
      <w:proofErr w:type="gramEnd"/>
      <w:r w:rsidR="00DE350C">
        <w:t xml:space="preserve"> /home</w:t>
      </w:r>
      <w:r w:rsidR="00DE350C" w:rsidRPr="00DE350C">
        <w:t>/</w:t>
      </w:r>
      <w:proofErr w:type="spellStart"/>
      <w:r w:rsidR="00DE350C" w:rsidRPr="00DE350C">
        <w:t>pki</w:t>
      </w:r>
      <w:proofErr w:type="spellEnd"/>
      <w:r w:rsidR="00DE350C" w:rsidRPr="00DE350C">
        <w:t xml:space="preserve"> /</w:t>
      </w:r>
      <w:proofErr w:type="spellStart"/>
      <w:r w:rsidR="00DE350C" w:rsidRPr="00DE350C">
        <w:t>etc</w:t>
      </w:r>
      <w:proofErr w:type="spellEnd"/>
      <w:r w:rsidR="00DE350C" w:rsidRPr="00DE350C">
        <w:t>/</w:t>
      </w:r>
      <w:proofErr w:type="spellStart"/>
      <w:r w:rsidR="00DE350C" w:rsidRPr="00DE350C">
        <w:t>kubernetes</w:t>
      </w:r>
      <w:proofErr w:type="spellEnd"/>
      <w:r w:rsidR="00DE350C" w:rsidRPr="00DE350C">
        <w:t>/</w:t>
      </w:r>
    </w:p>
    <w:p w14:paraId="7C6635CE" w14:textId="2CE2DD03" w:rsidR="00DE350C" w:rsidRDefault="00DE350C" w:rsidP="00DE350C">
      <w:r w:rsidRPr="00DE350C">
        <w:t xml:space="preserve">Create the configuration file for </w:t>
      </w:r>
      <w:proofErr w:type="spellStart"/>
      <w:r w:rsidRPr="00DE350C">
        <w:t>kubeadm</w:t>
      </w:r>
      <w:proofErr w:type="spellEnd"/>
      <w:r w:rsidRPr="00DE350C">
        <w:t>.</w:t>
      </w:r>
    </w:p>
    <w:p w14:paraId="53AA5A64" w14:textId="560B160A" w:rsidR="00DE350C" w:rsidRDefault="002107E0" w:rsidP="00DE350C">
      <w:pPr>
        <w:pStyle w:val="output"/>
      </w:pPr>
      <w:r>
        <w:t xml:space="preserve">$ </w:t>
      </w:r>
      <w:proofErr w:type="gramStart"/>
      <w:r w:rsidR="00DE350C" w:rsidRPr="00501902">
        <w:t>vim</w:t>
      </w:r>
      <w:proofErr w:type="gramEnd"/>
      <w:r w:rsidR="00DE350C" w:rsidRPr="00501902">
        <w:t xml:space="preserve"> </w:t>
      </w:r>
      <w:proofErr w:type="spellStart"/>
      <w:r w:rsidR="00DE350C" w:rsidRPr="00501902">
        <w:t>config.yaml</w:t>
      </w:r>
      <w:proofErr w:type="spellEnd"/>
    </w:p>
    <w:p w14:paraId="495A82FF" w14:textId="77777777" w:rsidR="00DE350C" w:rsidRPr="00501902" w:rsidRDefault="00DE350C" w:rsidP="00DE350C">
      <w:pPr>
        <w:pStyle w:val="output"/>
      </w:pPr>
    </w:p>
    <w:p w14:paraId="30605438" w14:textId="77777777" w:rsidR="00DE350C" w:rsidRPr="00501902" w:rsidRDefault="00DE350C" w:rsidP="00DE350C">
      <w:pPr>
        <w:pStyle w:val="output"/>
      </w:pPr>
      <w:proofErr w:type="spellStart"/>
      <w:proofErr w:type="gramStart"/>
      <w:r w:rsidRPr="00501902">
        <w:t>apiVersion</w:t>
      </w:r>
      <w:proofErr w:type="spellEnd"/>
      <w:proofErr w:type="gramEnd"/>
      <w:r w:rsidRPr="00501902">
        <w:t xml:space="preserve">: </w:t>
      </w:r>
      <w:hyperlink r:id="rId24" w:history="1">
        <w:r w:rsidRPr="00501902">
          <w:rPr>
            <w:rStyle w:val="Hyperlink"/>
          </w:rPr>
          <w:t>kubeadm.k8s.io/v1alpha3</w:t>
        </w:r>
      </w:hyperlink>
    </w:p>
    <w:p w14:paraId="7A8BAB2D" w14:textId="77777777" w:rsidR="00DE350C" w:rsidRPr="00501902" w:rsidRDefault="00DE350C" w:rsidP="00DE350C">
      <w:pPr>
        <w:pStyle w:val="output"/>
      </w:pPr>
      <w:proofErr w:type="gramStart"/>
      <w:r w:rsidRPr="00501902">
        <w:t>kind</w:t>
      </w:r>
      <w:proofErr w:type="gramEnd"/>
      <w:r w:rsidRPr="00501902">
        <w:t xml:space="preserve">: </w:t>
      </w:r>
      <w:proofErr w:type="spellStart"/>
      <w:r w:rsidRPr="00501902">
        <w:t>ClusterConfiguration</w:t>
      </w:r>
      <w:proofErr w:type="spellEnd"/>
    </w:p>
    <w:p w14:paraId="5B32DE73" w14:textId="77777777" w:rsidR="00DE350C" w:rsidRPr="00501902" w:rsidRDefault="00DE350C" w:rsidP="00DE350C">
      <w:pPr>
        <w:pStyle w:val="output"/>
      </w:pPr>
      <w:proofErr w:type="spellStart"/>
      <w:proofErr w:type="gramStart"/>
      <w:r w:rsidRPr="00501902">
        <w:t>kubernetesVersion</w:t>
      </w:r>
      <w:proofErr w:type="spellEnd"/>
      <w:proofErr w:type="gramEnd"/>
      <w:r w:rsidRPr="00501902">
        <w:t>: stable</w:t>
      </w:r>
    </w:p>
    <w:p w14:paraId="498CBA6B" w14:textId="77777777" w:rsidR="00DE350C" w:rsidRPr="00501902" w:rsidRDefault="00DE350C" w:rsidP="00DE350C">
      <w:pPr>
        <w:pStyle w:val="output"/>
      </w:pPr>
      <w:proofErr w:type="spellStart"/>
      <w:proofErr w:type="gramStart"/>
      <w:r w:rsidRPr="00501902">
        <w:t>apiServerCertSANs</w:t>
      </w:r>
      <w:proofErr w:type="spellEnd"/>
      <w:proofErr w:type="gramEnd"/>
      <w:r w:rsidRPr="00501902">
        <w:t>:</w:t>
      </w:r>
    </w:p>
    <w:p w14:paraId="36D87024" w14:textId="77777777" w:rsidR="00DE350C" w:rsidRPr="00501902" w:rsidRDefault="00DE350C" w:rsidP="00DE350C">
      <w:pPr>
        <w:pStyle w:val="output"/>
      </w:pPr>
      <w:r w:rsidRPr="00501902">
        <w:t xml:space="preserve">- </w:t>
      </w:r>
      <w:r>
        <w:t>192.168.1</w:t>
      </w:r>
      <w:r w:rsidRPr="00501902">
        <w:t>.93</w:t>
      </w:r>
    </w:p>
    <w:p w14:paraId="2852E3AE" w14:textId="77777777" w:rsidR="00DE350C" w:rsidRPr="00501902" w:rsidRDefault="00DE350C" w:rsidP="00DE350C">
      <w:pPr>
        <w:pStyle w:val="output"/>
      </w:pPr>
      <w:proofErr w:type="spellStart"/>
      <w:proofErr w:type="gramStart"/>
      <w:r w:rsidRPr="00501902">
        <w:t>controlPlaneEndpoint</w:t>
      </w:r>
      <w:proofErr w:type="spellEnd"/>
      <w:proofErr w:type="gramEnd"/>
      <w:r w:rsidRPr="00501902">
        <w:t xml:space="preserve">: </w:t>
      </w:r>
      <w:r>
        <w:t>"192.168.1</w:t>
      </w:r>
      <w:r w:rsidRPr="00501902">
        <w:t>.93:6443"</w:t>
      </w:r>
    </w:p>
    <w:p w14:paraId="0EF55272" w14:textId="77777777" w:rsidR="00DE350C" w:rsidRPr="00501902" w:rsidRDefault="00DE350C" w:rsidP="00DE350C">
      <w:pPr>
        <w:pStyle w:val="output"/>
      </w:pPr>
      <w:proofErr w:type="spellStart"/>
      <w:proofErr w:type="gramStart"/>
      <w:r w:rsidRPr="00501902">
        <w:t>etcd</w:t>
      </w:r>
      <w:proofErr w:type="spellEnd"/>
      <w:proofErr w:type="gramEnd"/>
      <w:r w:rsidRPr="00501902">
        <w:t>:</w:t>
      </w:r>
    </w:p>
    <w:p w14:paraId="746896C8" w14:textId="77777777" w:rsidR="00DE350C" w:rsidRPr="00501902" w:rsidRDefault="00DE350C" w:rsidP="00DE350C">
      <w:pPr>
        <w:pStyle w:val="output"/>
      </w:pPr>
      <w:r w:rsidRPr="00501902">
        <w:t xml:space="preserve">  </w:t>
      </w:r>
      <w:proofErr w:type="gramStart"/>
      <w:r w:rsidRPr="00501902">
        <w:t>external</w:t>
      </w:r>
      <w:proofErr w:type="gramEnd"/>
      <w:r w:rsidRPr="00501902">
        <w:t>:</w:t>
      </w:r>
    </w:p>
    <w:p w14:paraId="6B6D7FC6" w14:textId="77777777" w:rsidR="00DE350C" w:rsidRPr="00501902" w:rsidRDefault="00DE350C" w:rsidP="00DE350C">
      <w:pPr>
        <w:pStyle w:val="output"/>
      </w:pPr>
      <w:r w:rsidRPr="00501902">
        <w:t xml:space="preserve">    </w:t>
      </w:r>
      <w:proofErr w:type="gramStart"/>
      <w:r w:rsidRPr="00501902">
        <w:t>endpoints</w:t>
      </w:r>
      <w:proofErr w:type="gramEnd"/>
      <w:r w:rsidRPr="00501902">
        <w:t>:</w:t>
      </w:r>
    </w:p>
    <w:p w14:paraId="62CBB85A" w14:textId="77777777" w:rsidR="00DE350C" w:rsidRPr="00501902" w:rsidRDefault="00DE350C" w:rsidP="00DE350C">
      <w:pPr>
        <w:pStyle w:val="output"/>
      </w:pPr>
      <w:r w:rsidRPr="00501902">
        <w:t xml:space="preserve">    - https:</w:t>
      </w:r>
      <w:r>
        <w:rPr>
          <w:rFonts w:eastAsiaTheme="majorEastAsia"/>
        </w:rPr>
        <w:t>//192.168.1</w:t>
      </w:r>
      <w:r w:rsidRPr="00501902">
        <w:rPr>
          <w:rFonts w:eastAsiaTheme="majorEastAsia"/>
        </w:rPr>
        <w:t>.90:2379</w:t>
      </w:r>
    </w:p>
    <w:p w14:paraId="3C6C446A" w14:textId="77777777" w:rsidR="00DE350C" w:rsidRPr="00501902" w:rsidRDefault="00DE350C" w:rsidP="00DE350C">
      <w:pPr>
        <w:pStyle w:val="output"/>
      </w:pPr>
      <w:r w:rsidRPr="00501902">
        <w:t xml:space="preserve">    - https:</w:t>
      </w:r>
      <w:r>
        <w:rPr>
          <w:rFonts w:eastAsiaTheme="majorEastAsia"/>
        </w:rPr>
        <w:t>//192.168.1</w:t>
      </w:r>
      <w:r w:rsidRPr="00501902">
        <w:rPr>
          <w:rFonts w:eastAsiaTheme="majorEastAsia"/>
        </w:rPr>
        <w:t>.91:2379</w:t>
      </w:r>
    </w:p>
    <w:p w14:paraId="208969AE" w14:textId="77777777" w:rsidR="00DE350C" w:rsidRPr="00501902" w:rsidRDefault="00DE350C" w:rsidP="00DE350C">
      <w:pPr>
        <w:pStyle w:val="output"/>
      </w:pPr>
      <w:r w:rsidRPr="00501902">
        <w:t xml:space="preserve">    - https:</w:t>
      </w:r>
      <w:r>
        <w:rPr>
          <w:rFonts w:eastAsiaTheme="majorEastAsia"/>
        </w:rPr>
        <w:t>//192.168.1</w:t>
      </w:r>
      <w:r w:rsidRPr="00501902">
        <w:rPr>
          <w:rFonts w:eastAsiaTheme="majorEastAsia"/>
        </w:rPr>
        <w:t>.92:2379</w:t>
      </w:r>
    </w:p>
    <w:p w14:paraId="52A80383" w14:textId="77777777" w:rsidR="00DE350C" w:rsidRPr="00501902" w:rsidRDefault="00DE350C" w:rsidP="00DE350C">
      <w:pPr>
        <w:pStyle w:val="output"/>
      </w:pPr>
      <w:r w:rsidRPr="00501902">
        <w:t xml:space="preserve">    </w:t>
      </w:r>
      <w:proofErr w:type="spellStart"/>
      <w:proofErr w:type="gramStart"/>
      <w:r w:rsidRPr="00501902">
        <w:t>caFile</w:t>
      </w:r>
      <w:proofErr w:type="spellEnd"/>
      <w:proofErr w:type="gramEnd"/>
      <w:r w:rsidRPr="00501902">
        <w:t>: /</w:t>
      </w:r>
      <w:proofErr w:type="spellStart"/>
      <w:r w:rsidRPr="00501902">
        <w:t>etc</w:t>
      </w:r>
      <w:proofErr w:type="spellEnd"/>
      <w:r w:rsidRPr="00501902">
        <w:t>/</w:t>
      </w:r>
      <w:proofErr w:type="spellStart"/>
      <w:r w:rsidRPr="00501902">
        <w:t>etcd</w:t>
      </w:r>
      <w:proofErr w:type="spellEnd"/>
      <w:r w:rsidRPr="00501902">
        <w:t>/</w:t>
      </w:r>
      <w:proofErr w:type="spellStart"/>
      <w:r w:rsidRPr="00501902">
        <w:t>ca.pem</w:t>
      </w:r>
      <w:proofErr w:type="spellEnd"/>
    </w:p>
    <w:p w14:paraId="129BA77D" w14:textId="77777777" w:rsidR="00DE350C" w:rsidRPr="00501902" w:rsidRDefault="00DE350C" w:rsidP="00DE350C">
      <w:pPr>
        <w:pStyle w:val="output"/>
      </w:pPr>
      <w:r w:rsidRPr="00501902">
        <w:t xml:space="preserve">    </w:t>
      </w:r>
      <w:proofErr w:type="spellStart"/>
      <w:proofErr w:type="gramStart"/>
      <w:r w:rsidRPr="00501902">
        <w:t>certFile</w:t>
      </w:r>
      <w:proofErr w:type="spellEnd"/>
      <w:proofErr w:type="gramEnd"/>
      <w:r w:rsidRPr="00501902">
        <w:t>: /</w:t>
      </w:r>
      <w:proofErr w:type="spellStart"/>
      <w:r w:rsidRPr="00501902">
        <w:t>etc</w:t>
      </w:r>
      <w:proofErr w:type="spellEnd"/>
      <w:r w:rsidRPr="00501902">
        <w:t>/</w:t>
      </w:r>
      <w:proofErr w:type="spellStart"/>
      <w:r w:rsidRPr="00501902">
        <w:t>etcd</w:t>
      </w:r>
      <w:proofErr w:type="spellEnd"/>
      <w:r w:rsidRPr="00501902">
        <w:t>/</w:t>
      </w:r>
      <w:proofErr w:type="spellStart"/>
      <w:r w:rsidRPr="00501902">
        <w:t>kubernetes.pem</w:t>
      </w:r>
      <w:proofErr w:type="spellEnd"/>
    </w:p>
    <w:p w14:paraId="7875134A" w14:textId="77777777" w:rsidR="00DE350C" w:rsidRPr="00501902" w:rsidRDefault="00DE350C" w:rsidP="00DE350C">
      <w:pPr>
        <w:pStyle w:val="output"/>
      </w:pPr>
      <w:r w:rsidRPr="00501902">
        <w:t xml:space="preserve">    </w:t>
      </w:r>
      <w:proofErr w:type="spellStart"/>
      <w:proofErr w:type="gramStart"/>
      <w:r w:rsidRPr="00501902">
        <w:t>keyFile</w:t>
      </w:r>
      <w:proofErr w:type="spellEnd"/>
      <w:proofErr w:type="gramEnd"/>
      <w:r w:rsidRPr="00501902">
        <w:t>: /</w:t>
      </w:r>
      <w:proofErr w:type="spellStart"/>
      <w:r w:rsidRPr="00501902">
        <w:t>etc</w:t>
      </w:r>
      <w:proofErr w:type="spellEnd"/>
      <w:r w:rsidRPr="00501902">
        <w:t>/</w:t>
      </w:r>
      <w:proofErr w:type="spellStart"/>
      <w:r w:rsidRPr="00501902">
        <w:t>etcd</w:t>
      </w:r>
      <w:proofErr w:type="spellEnd"/>
      <w:r w:rsidRPr="00501902">
        <w:t>/</w:t>
      </w:r>
      <w:proofErr w:type="spellStart"/>
      <w:r w:rsidRPr="00501902">
        <w:t>kubernetes-key.pem</w:t>
      </w:r>
      <w:proofErr w:type="spellEnd"/>
    </w:p>
    <w:p w14:paraId="3E71F685" w14:textId="77777777" w:rsidR="00DE350C" w:rsidRPr="00501902" w:rsidRDefault="00DE350C" w:rsidP="00DE350C">
      <w:pPr>
        <w:pStyle w:val="output"/>
      </w:pPr>
      <w:proofErr w:type="gramStart"/>
      <w:r w:rsidRPr="00501902">
        <w:t>networking</w:t>
      </w:r>
      <w:proofErr w:type="gramEnd"/>
      <w:r w:rsidRPr="00501902">
        <w:t>:</w:t>
      </w:r>
    </w:p>
    <w:p w14:paraId="350B10E0" w14:textId="16062399" w:rsidR="00DE350C" w:rsidRPr="00501902" w:rsidRDefault="00DE350C" w:rsidP="00DE350C">
      <w:pPr>
        <w:pStyle w:val="output"/>
      </w:pPr>
      <w:r w:rsidRPr="00501902">
        <w:t xml:space="preserve">  </w:t>
      </w:r>
      <w:proofErr w:type="spellStart"/>
      <w:proofErr w:type="gramStart"/>
      <w:r w:rsidRPr="00501902">
        <w:t>podSubnet</w:t>
      </w:r>
      <w:proofErr w:type="spellEnd"/>
      <w:proofErr w:type="gramEnd"/>
      <w:r w:rsidRPr="00501902">
        <w:t xml:space="preserve">: </w:t>
      </w:r>
      <w:r w:rsidR="002107E0">
        <w:t>10.30.0.0</w:t>
      </w:r>
      <w:r w:rsidRPr="00501902">
        <w:t>/24</w:t>
      </w:r>
    </w:p>
    <w:p w14:paraId="049342F0" w14:textId="77777777" w:rsidR="00DE350C" w:rsidRPr="00501902" w:rsidRDefault="00DE350C" w:rsidP="00DE350C">
      <w:pPr>
        <w:pStyle w:val="output"/>
      </w:pPr>
      <w:proofErr w:type="spellStart"/>
      <w:proofErr w:type="gramStart"/>
      <w:r w:rsidRPr="00501902">
        <w:t>apiServerExtraArgs</w:t>
      </w:r>
      <w:proofErr w:type="spellEnd"/>
      <w:proofErr w:type="gramEnd"/>
      <w:r w:rsidRPr="00501902">
        <w:t>:</w:t>
      </w:r>
    </w:p>
    <w:p w14:paraId="207B9156" w14:textId="77777777" w:rsidR="00DE350C" w:rsidRDefault="00DE350C" w:rsidP="00DE350C">
      <w:pPr>
        <w:pStyle w:val="output"/>
      </w:pPr>
      <w:r w:rsidRPr="00501902">
        <w:t xml:space="preserve">  </w:t>
      </w:r>
      <w:proofErr w:type="spellStart"/>
      <w:proofErr w:type="gramStart"/>
      <w:r w:rsidRPr="00501902">
        <w:t>apiserver</w:t>
      </w:r>
      <w:proofErr w:type="spellEnd"/>
      <w:r w:rsidRPr="00501902">
        <w:t>-count</w:t>
      </w:r>
      <w:proofErr w:type="gramEnd"/>
      <w:r w:rsidRPr="00501902">
        <w:t>: "3"</w:t>
      </w:r>
    </w:p>
    <w:p w14:paraId="16458885" w14:textId="471B74DE" w:rsidR="00DE350C" w:rsidRDefault="00DE350C" w:rsidP="00DE350C">
      <w:r w:rsidRPr="00DE350C">
        <w:t>Initialize the machine as a master node.</w:t>
      </w:r>
    </w:p>
    <w:p w14:paraId="035F4916" w14:textId="04905823" w:rsidR="00DE350C" w:rsidRDefault="002107E0" w:rsidP="00DE350C">
      <w:pPr>
        <w:pStyle w:val="output"/>
      </w:pPr>
      <w:r>
        <w:t xml:space="preserve">$ </w:t>
      </w:r>
      <w:proofErr w:type="spellStart"/>
      <w:proofErr w:type="gramStart"/>
      <w:r w:rsidR="00DE350C" w:rsidRPr="00DE350C">
        <w:t>kubeadm</w:t>
      </w:r>
      <w:proofErr w:type="spellEnd"/>
      <w:proofErr w:type="gramEnd"/>
      <w:r w:rsidR="00DE350C" w:rsidRPr="00DE350C">
        <w:t xml:space="preserve"> </w:t>
      </w:r>
      <w:proofErr w:type="spellStart"/>
      <w:r w:rsidR="00DE350C" w:rsidRPr="00DE350C">
        <w:t>init</w:t>
      </w:r>
      <w:proofErr w:type="spellEnd"/>
      <w:r w:rsidR="00DE350C" w:rsidRPr="00DE350C">
        <w:t xml:space="preserve"> --</w:t>
      </w:r>
      <w:proofErr w:type="spellStart"/>
      <w:r w:rsidR="00DE350C" w:rsidRPr="00DE350C">
        <w:t>config</w:t>
      </w:r>
      <w:proofErr w:type="spellEnd"/>
      <w:r w:rsidR="00DE350C" w:rsidRPr="00DE350C">
        <w:t>=</w:t>
      </w:r>
      <w:proofErr w:type="spellStart"/>
      <w:r w:rsidR="00DE350C" w:rsidRPr="00DE350C">
        <w:t>config.yaml</w:t>
      </w:r>
      <w:proofErr w:type="spellEnd"/>
    </w:p>
    <w:p w14:paraId="31B89630" w14:textId="26093654" w:rsidR="00DE350C" w:rsidRPr="00B921AD" w:rsidRDefault="00DE350C" w:rsidP="002107E0">
      <w:pPr>
        <w:pStyle w:val="Heading2"/>
        <w:rPr>
          <w:b w:val="0"/>
          <w:sz w:val="32"/>
        </w:rPr>
      </w:pPr>
      <w:r w:rsidRPr="00B921AD">
        <w:rPr>
          <w:b w:val="0"/>
        </w:rPr>
        <w:lastRenderedPageBreak/>
        <w:t>Initializing the 192.168.1.92 master node</w:t>
      </w:r>
    </w:p>
    <w:p w14:paraId="1D921986" w14:textId="77777777" w:rsidR="00DE350C" w:rsidRDefault="00DE350C" w:rsidP="00DE350C">
      <w:r w:rsidRPr="00DE350C">
        <w:t xml:space="preserve">Remove the apiserver.crt and </w:t>
      </w:r>
      <w:proofErr w:type="spellStart"/>
      <w:r w:rsidRPr="00DE350C">
        <w:t>apiserver.key</w:t>
      </w:r>
      <w:proofErr w:type="spellEnd"/>
      <w:r w:rsidRPr="00DE350C">
        <w:t>.</w:t>
      </w:r>
    </w:p>
    <w:p w14:paraId="08E9EB65" w14:textId="3091E8FE" w:rsidR="00DE350C" w:rsidRDefault="002107E0" w:rsidP="00DE350C">
      <w:pPr>
        <w:pStyle w:val="output"/>
      </w:pPr>
      <w:r>
        <w:t xml:space="preserve">$ </w:t>
      </w:r>
      <w:proofErr w:type="spellStart"/>
      <w:proofErr w:type="gramStart"/>
      <w:r w:rsidR="00DE350C">
        <w:t>rm</w:t>
      </w:r>
      <w:proofErr w:type="spellEnd"/>
      <w:proofErr w:type="gramEnd"/>
      <w:r w:rsidR="00DE350C">
        <w:t xml:space="preserve"> /home</w:t>
      </w:r>
      <w:r w:rsidR="00DE350C" w:rsidRPr="00DE350C">
        <w:t>/</w:t>
      </w:r>
      <w:proofErr w:type="spellStart"/>
      <w:r w:rsidR="00DE350C" w:rsidRPr="00DE350C">
        <w:t>pki</w:t>
      </w:r>
      <w:proofErr w:type="spellEnd"/>
      <w:r w:rsidR="00DE350C" w:rsidRPr="00DE350C">
        <w:t>/apiserver.*</w:t>
      </w:r>
    </w:p>
    <w:p w14:paraId="10F840A2" w14:textId="77777777" w:rsidR="00DE350C" w:rsidRDefault="00DE350C" w:rsidP="00DE350C">
      <w:r w:rsidRPr="00DE350C">
        <w:t>Move the certificates to the /</w:t>
      </w:r>
      <w:proofErr w:type="spellStart"/>
      <w:r w:rsidRPr="00DE350C">
        <w:t>etc</w:t>
      </w:r>
      <w:proofErr w:type="spellEnd"/>
      <w:r w:rsidRPr="00DE350C">
        <w:t>/</w:t>
      </w:r>
      <w:proofErr w:type="spellStart"/>
      <w:r w:rsidRPr="00DE350C">
        <w:t>kubernetes</w:t>
      </w:r>
      <w:proofErr w:type="spellEnd"/>
      <w:r w:rsidRPr="00DE350C">
        <w:t xml:space="preserve"> directory.</w:t>
      </w:r>
    </w:p>
    <w:p w14:paraId="1ED45082" w14:textId="68A42D8A" w:rsidR="00DE350C" w:rsidRDefault="002107E0" w:rsidP="00DE350C">
      <w:pPr>
        <w:pStyle w:val="output"/>
      </w:pPr>
      <w:r>
        <w:t xml:space="preserve">$ </w:t>
      </w:r>
      <w:proofErr w:type="gramStart"/>
      <w:r w:rsidR="00DE350C">
        <w:t>mv</w:t>
      </w:r>
      <w:proofErr w:type="gramEnd"/>
      <w:r w:rsidR="00DE350C">
        <w:t xml:space="preserve"> /home</w:t>
      </w:r>
      <w:r w:rsidR="00DE350C" w:rsidRPr="00DE350C">
        <w:t>/</w:t>
      </w:r>
      <w:proofErr w:type="spellStart"/>
      <w:r w:rsidR="00DE350C" w:rsidRPr="00DE350C">
        <w:t>pki</w:t>
      </w:r>
      <w:proofErr w:type="spellEnd"/>
      <w:r w:rsidR="00DE350C" w:rsidRPr="00DE350C">
        <w:t xml:space="preserve"> /</w:t>
      </w:r>
      <w:proofErr w:type="spellStart"/>
      <w:r w:rsidR="00DE350C" w:rsidRPr="00DE350C">
        <w:t>etc</w:t>
      </w:r>
      <w:proofErr w:type="spellEnd"/>
      <w:r w:rsidR="00DE350C" w:rsidRPr="00DE350C">
        <w:t>/</w:t>
      </w:r>
      <w:proofErr w:type="spellStart"/>
      <w:r w:rsidR="00DE350C" w:rsidRPr="00DE350C">
        <w:t>kubernetes</w:t>
      </w:r>
      <w:proofErr w:type="spellEnd"/>
      <w:r w:rsidR="00DE350C" w:rsidRPr="00DE350C">
        <w:t>/</w:t>
      </w:r>
    </w:p>
    <w:p w14:paraId="522153E8" w14:textId="77777777" w:rsidR="00DE350C" w:rsidRDefault="00DE350C" w:rsidP="00DE350C">
      <w:r w:rsidRPr="00DE350C">
        <w:t xml:space="preserve">Create the configuration file for </w:t>
      </w:r>
      <w:proofErr w:type="spellStart"/>
      <w:r w:rsidRPr="00DE350C">
        <w:t>kubeadm</w:t>
      </w:r>
      <w:proofErr w:type="spellEnd"/>
      <w:r w:rsidRPr="00DE350C">
        <w:t>.</w:t>
      </w:r>
    </w:p>
    <w:p w14:paraId="639CCC76" w14:textId="7D73FC18" w:rsidR="00DE350C" w:rsidRDefault="002107E0" w:rsidP="00DE350C">
      <w:pPr>
        <w:pStyle w:val="output"/>
      </w:pPr>
      <w:r>
        <w:t xml:space="preserve">$ </w:t>
      </w:r>
      <w:proofErr w:type="gramStart"/>
      <w:r w:rsidR="00DE350C" w:rsidRPr="00501902">
        <w:t>vim</w:t>
      </w:r>
      <w:proofErr w:type="gramEnd"/>
      <w:r w:rsidR="00DE350C" w:rsidRPr="00501902">
        <w:t xml:space="preserve"> </w:t>
      </w:r>
      <w:proofErr w:type="spellStart"/>
      <w:r w:rsidR="00DE350C" w:rsidRPr="00501902">
        <w:t>config.yaml</w:t>
      </w:r>
      <w:proofErr w:type="spellEnd"/>
    </w:p>
    <w:p w14:paraId="115CBB43" w14:textId="77777777" w:rsidR="00DE350C" w:rsidRPr="00501902" w:rsidRDefault="00DE350C" w:rsidP="00DE350C">
      <w:pPr>
        <w:pStyle w:val="output"/>
      </w:pPr>
    </w:p>
    <w:p w14:paraId="2D88BE80" w14:textId="77777777" w:rsidR="00DE350C" w:rsidRPr="00501902" w:rsidRDefault="00DE350C" w:rsidP="00DE350C">
      <w:pPr>
        <w:pStyle w:val="output"/>
      </w:pPr>
      <w:proofErr w:type="spellStart"/>
      <w:proofErr w:type="gramStart"/>
      <w:r w:rsidRPr="00501902">
        <w:t>apiVersion</w:t>
      </w:r>
      <w:proofErr w:type="spellEnd"/>
      <w:proofErr w:type="gramEnd"/>
      <w:r w:rsidRPr="00501902">
        <w:t xml:space="preserve">: </w:t>
      </w:r>
      <w:hyperlink r:id="rId25" w:history="1">
        <w:r w:rsidRPr="00501902">
          <w:rPr>
            <w:rStyle w:val="Hyperlink"/>
          </w:rPr>
          <w:t>kubeadm.k8s.io/v1alpha3</w:t>
        </w:r>
      </w:hyperlink>
    </w:p>
    <w:p w14:paraId="72010113" w14:textId="77777777" w:rsidR="00DE350C" w:rsidRPr="00501902" w:rsidRDefault="00DE350C" w:rsidP="00DE350C">
      <w:pPr>
        <w:pStyle w:val="output"/>
      </w:pPr>
      <w:proofErr w:type="gramStart"/>
      <w:r w:rsidRPr="00501902">
        <w:t>kind</w:t>
      </w:r>
      <w:proofErr w:type="gramEnd"/>
      <w:r w:rsidRPr="00501902">
        <w:t xml:space="preserve">: </w:t>
      </w:r>
      <w:proofErr w:type="spellStart"/>
      <w:r w:rsidRPr="00501902">
        <w:t>ClusterConfiguration</w:t>
      </w:r>
      <w:proofErr w:type="spellEnd"/>
    </w:p>
    <w:p w14:paraId="2B93282B" w14:textId="77777777" w:rsidR="00DE350C" w:rsidRPr="00501902" w:rsidRDefault="00DE350C" w:rsidP="00DE350C">
      <w:pPr>
        <w:pStyle w:val="output"/>
      </w:pPr>
      <w:proofErr w:type="spellStart"/>
      <w:proofErr w:type="gramStart"/>
      <w:r w:rsidRPr="00501902">
        <w:t>kubernetesVersion</w:t>
      </w:r>
      <w:proofErr w:type="spellEnd"/>
      <w:proofErr w:type="gramEnd"/>
      <w:r w:rsidRPr="00501902">
        <w:t>: stable</w:t>
      </w:r>
    </w:p>
    <w:p w14:paraId="4778D39C" w14:textId="77777777" w:rsidR="00DE350C" w:rsidRPr="00501902" w:rsidRDefault="00DE350C" w:rsidP="00DE350C">
      <w:pPr>
        <w:pStyle w:val="output"/>
      </w:pPr>
      <w:proofErr w:type="spellStart"/>
      <w:proofErr w:type="gramStart"/>
      <w:r w:rsidRPr="00501902">
        <w:t>apiServerCertSANs</w:t>
      </w:r>
      <w:proofErr w:type="spellEnd"/>
      <w:proofErr w:type="gramEnd"/>
      <w:r w:rsidRPr="00501902">
        <w:t>:</w:t>
      </w:r>
    </w:p>
    <w:p w14:paraId="015AE749" w14:textId="77777777" w:rsidR="00DE350C" w:rsidRPr="00501902" w:rsidRDefault="00DE350C" w:rsidP="00DE350C">
      <w:pPr>
        <w:pStyle w:val="output"/>
      </w:pPr>
      <w:r w:rsidRPr="00501902">
        <w:t xml:space="preserve">- </w:t>
      </w:r>
      <w:r>
        <w:t>192.168.1</w:t>
      </w:r>
      <w:r w:rsidRPr="00501902">
        <w:t>.93</w:t>
      </w:r>
    </w:p>
    <w:p w14:paraId="1767864E" w14:textId="77777777" w:rsidR="00DE350C" w:rsidRPr="00501902" w:rsidRDefault="00DE350C" w:rsidP="00DE350C">
      <w:pPr>
        <w:pStyle w:val="output"/>
      </w:pPr>
      <w:proofErr w:type="spellStart"/>
      <w:proofErr w:type="gramStart"/>
      <w:r w:rsidRPr="00501902">
        <w:t>controlPlaneEndpoint</w:t>
      </w:r>
      <w:proofErr w:type="spellEnd"/>
      <w:proofErr w:type="gramEnd"/>
      <w:r w:rsidRPr="00501902">
        <w:t xml:space="preserve">: </w:t>
      </w:r>
      <w:r>
        <w:t>"192.168.1</w:t>
      </w:r>
      <w:r w:rsidRPr="00501902">
        <w:t>.93:6443"</w:t>
      </w:r>
    </w:p>
    <w:p w14:paraId="79982D4F" w14:textId="77777777" w:rsidR="00DE350C" w:rsidRPr="00501902" w:rsidRDefault="00DE350C" w:rsidP="00DE350C">
      <w:pPr>
        <w:pStyle w:val="output"/>
      </w:pPr>
      <w:proofErr w:type="spellStart"/>
      <w:proofErr w:type="gramStart"/>
      <w:r w:rsidRPr="00501902">
        <w:t>etcd</w:t>
      </w:r>
      <w:proofErr w:type="spellEnd"/>
      <w:proofErr w:type="gramEnd"/>
      <w:r w:rsidRPr="00501902">
        <w:t>:</w:t>
      </w:r>
    </w:p>
    <w:p w14:paraId="5E0F2646" w14:textId="77777777" w:rsidR="00DE350C" w:rsidRPr="00501902" w:rsidRDefault="00DE350C" w:rsidP="00DE350C">
      <w:pPr>
        <w:pStyle w:val="output"/>
      </w:pPr>
      <w:r w:rsidRPr="00501902">
        <w:t xml:space="preserve">  </w:t>
      </w:r>
      <w:proofErr w:type="gramStart"/>
      <w:r w:rsidRPr="00501902">
        <w:t>external</w:t>
      </w:r>
      <w:proofErr w:type="gramEnd"/>
      <w:r w:rsidRPr="00501902">
        <w:t>:</w:t>
      </w:r>
    </w:p>
    <w:p w14:paraId="063C2353" w14:textId="77777777" w:rsidR="00DE350C" w:rsidRPr="00501902" w:rsidRDefault="00DE350C" w:rsidP="00DE350C">
      <w:pPr>
        <w:pStyle w:val="output"/>
      </w:pPr>
      <w:r w:rsidRPr="00501902">
        <w:t xml:space="preserve">    </w:t>
      </w:r>
      <w:proofErr w:type="gramStart"/>
      <w:r w:rsidRPr="00501902">
        <w:t>endpoints</w:t>
      </w:r>
      <w:proofErr w:type="gramEnd"/>
      <w:r w:rsidRPr="00501902">
        <w:t>:</w:t>
      </w:r>
    </w:p>
    <w:p w14:paraId="4C23DD1A" w14:textId="77777777" w:rsidR="00DE350C" w:rsidRPr="00501902" w:rsidRDefault="00DE350C" w:rsidP="00DE350C">
      <w:pPr>
        <w:pStyle w:val="output"/>
      </w:pPr>
      <w:r w:rsidRPr="00501902">
        <w:t xml:space="preserve">    - https:</w:t>
      </w:r>
      <w:r>
        <w:rPr>
          <w:rFonts w:eastAsiaTheme="majorEastAsia"/>
        </w:rPr>
        <w:t>//192.168.1</w:t>
      </w:r>
      <w:r w:rsidRPr="00501902">
        <w:rPr>
          <w:rFonts w:eastAsiaTheme="majorEastAsia"/>
        </w:rPr>
        <w:t>.90:2379</w:t>
      </w:r>
    </w:p>
    <w:p w14:paraId="16E5FFE5" w14:textId="77777777" w:rsidR="00DE350C" w:rsidRPr="00501902" w:rsidRDefault="00DE350C" w:rsidP="00DE350C">
      <w:pPr>
        <w:pStyle w:val="output"/>
      </w:pPr>
      <w:r w:rsidRPr="00501902">
        <w:t xml:space="preserve">    - https:</w:t>
      </w:r>
      <w:r>
        <w:rPr>
          <w:rFonts w:eastAsiaTheme="majorEastAsia"/>
        </w:rPr>
        <w:t>//192.168.1</w:t>
      </w:r>
      <w:r w:rsidRPr="00501902">
        <w:rPr>
          <w:rFonts w:eastAsiaTheme="majorEastAsia"/>
        </w:rPr>
        <w:t>.91:2379</w:t>
      </w:r>
    </w:p>
    <w:p w14:paraId="1096B8AE" w14:textId="77777777" w:rsidR="00DE350C" w:rsidRPr="00501902" w:rsidRDefault="00DE350C" w:rsidP="00DE350C">
      <w:pPr>
        <w:pStyle w:val="output"/>
      </w:pPr>
      <w:r w:rsidRPr="00501902">
        <w:t xml:space="preserve">    - https:</w:t>
      </w:r>
      <w:r>
        <w:rPr>
          <w:rFonts w:eastAsiaTheme="majorEastAsia"/>
        </w:rPr>
        <w:t>//192.168.1</w:t>
      </w:r>
      <w:r w:rsidRPr="00501902">
        <w:rPr>
          <w:rFonts w:eastAsiaTheme="majorEastAsia"/>
        </w:rPr>
        <w:t>.92:2379</w:t>
      </w:r>
    </w:p>
    <w:p w14:paraId="01379F71" w14:textId="77777777" w:rsidR="00DE350C" w:rsidRPr="00501902" w:rsidRDefault="00DE350C" w:rsidP="00DE350C">
      <w:pPr>
        <w:pStyle w:val="output"/>
      </w:pPr>
      <w:r w:rsidRPr="00501902">
        <w:t xml:space="preserve">    </w:t>
      </w:r>
      <w:proofErr w:type="spellStart"/>
      <w:proofErr w:type="gramStart"/>
      <w:r w:rsidRPr="00501902">
        <w:t>caFile</w:t>
      </w:r>
      <w:proofErr w:type="spellEnd"/>
      <w:proofErr w:type="gramEnd"/>
      <w:r w:rsidRPr="00501902">
        <w:t>: /</w:t>
      </w:r>
      <w:proofErr w:type="spellStart"/>
      <w:r w:rsidRPr="00501902">
        <w:t>etc</w:t>
      </w:r>
      <w:proofErr w:type="spellEnd"/>
      <w:r w:rsidRPr="00501902">
        <w:t>/</w:t>
      </w:r>
      <w:proofErr w:type="spellStart"/>
      <w:r w:rsidRPr="00501902">
        <w:t>etcd</w:t>
      </w:r>
      <w:proofErr w:type="spellEnd"/>
      <w:r w:rsidRPr="00501902">
        <w:t>/</w:t>
      </w:r>
      <w:proofErr w:type="spellStart"/>
      <w:r w:rsidRPr="00501902">
        <w:t>ca.pem</w:t>
      </w:r>
      <w:proofErr w:type="spellEnd"/>
    </w:p>
    <w:p w14:paraId="4DEC5651" w14:textId="77777777" w:rsidR="00DE350C" w:rsidRPr="00501902" w:rsidRDefault="00DE350C" w:rsidP="00DE350C">
      <w:pPr>
        <w:pStyle w:val="output"/>
      </w:pPr>
      <w:r w:rsidRPr="00501902">
        <w:t xml:space="preserve">    </w:t>
      </w:r>
      <w:proofErr w:type="spellStart"/>
      <w:proofErr w:type="gramStart"/>
      <w:r w:rsidRPr="00501902">
        <w:t>certFile</w:t>
      </w:r>
      <w:proofErr w:type="spellEnd"/>
      <w:proofErr w:type="gramEnd"/>
      <w:r w:rsidRPr="00501902">
        <w:t>: /</w:t>
      </w:r>
      <w:proofErr w:type="spellStart"/>
      <w:r w:rsidRPr="00501902">
        <w:t>etc</w:t>
      </w:r>
      <w:proofErr w:type="spellEnd"/>
      <w:r w:rsidRPr="00501902">
        <w:t>/</w:t>
      </w:r>
      <w:proofErr w:type="spellStart"/>
      <w:r w:rsidRPr="00501902">
        <w:t>etcd</w:t>
      </w:r>
      <w:proofErr w:type="spellEnd"/>
      <w:r w:rsidRPr="00501902">
        <w:t>/</w:t>
      </w:r>
      <w:proofErr w:type="spellStart"/>
      <w:r w:rsidRPr="00501902">
        <w:t>kubernetes.pem</w:t>
      </w:r>
      <w:proofErr w:type="spellEnd"/>
    </w:p>
    <w:p w14:paraId="7EB837F7" w14:textId="77777777" w:rsidR="00DE350C" w:rsidRPr="00501902" w:rsidRDefault="00DE350C" w:rsidP="00DE350C">
      <w:pPr>
        <w:pStyle w:val="output"/>
      </w:pPr>
      <w:r w:rsidRPr="00501902">
        <w:t xml:space="preserve">    </w:t>
      </w:r>
      <w:proofErr w:type="spellStart"/>
      <w:proofErr w:type="gramStart"/>
      <w:r w:rsidRPr="00501902">
        <w:t>keyFile</w:t>
      </w:r>
      <w:proofErr w:type="spellEnd"/>
      <w:proofErr w:type="gramEnd"/>
      <w:r w:rsidRPr="00501902">
        <w:t>: /</w:t>
      </w:r>
      <w:proofErr w:type="spellStart"/>
      <w:r w:rsidRPr="00501902">
        <w:t>etc</w:t>
      </w:r>
      <w:proofErr w:type="spellEnd"/>
      <w:r w:rsidRPr="00501902">
        <w:t>/</w:t>
      </w:r>
      <w:proofErr w:type="spellStart"/>
      <w:r w:rsidRPr="00501902">
        <w:t>etcd</w:t>
      </w:r>
      <w:proofErr w:type="spellEnd"/>
      <w:r w:rsidRPr="00501902">
        <w:t>/</w:t>
      </w:r>
      <w:proofErr w:type="spellStart"/>
      <w:r w:rsidRPr="00501902">
        <w:t>kubernetes-key.pem</w:t>
      </w:r>
      <w:proofErr w:type="spellEnd"/>
    </w:p>
    <w:p w14:paraId="7C480287" w14:textId="77777777" w:rsidR="00DE350C" w:rsidRPr="00501902" w:rsidRDefault="00DE350C" w:rsidP="00DE350C">
      <w:pPr>
        <w:pStyle w:val="output"/>
      </w:pPr>
      <w:proofErr w:type="gramStart"/>
      <w:r w:rsidRPr="00501902">
        <w:t>networking</w:t>
      </w:r>
      <w:proofErr w:type="gramEnd"/>
      <w:r w:rsidRPr="00501902">
        <w:t>:</w:t>
      </w:r>
    </w:p>
    <w:p w14:paraId="7195E25C" w14:textId="0940C1CD" w:rsidR="00DE350C" w:rsidRPr="00501902" w:rsidRDefault="00DE350C" w:rsidP="00DE350C">
      <w:pPr>
        <w:pStyle w:val="output"/>
      </w:pPr>
      <w:r w:rsidRPr="00501902">
        <w:t xml:space="preserve">  </w:t>
      </w:r>
      <w:proofErr w:type="spellStart"/>
      <w:proofErr w:type="gramStart"/>
      <w:r w:rsidRPr="00501902">
        <w:t>podSubnet</w:t>
      </w:r>
      <w:proofErr w:type="spellEnd"/>
      <w:proofErr w:type="gramEnd"/>
      <w:r w:rsidRPr="00501902">
        <w:t xml:space="preserve">: </w:t>
      </w:r>
      <w:r w:rsidR="002107E0">
        <w:t>10.30.0.0</w:t>
      </w:r>
      <w:r w:rsidRPr="00501902">
        <w:t>/24</w:t>
      </w:r>
    </w:p>
    <w:p w14:paraId="1E19E43A" w14:textId="77777777" w:rsidR="00DE350C" w:rsidRPr="00501902" w:rsidRDefault="00DE350C" w:rsidP="00DE350C">
      <w:pPr>
        <w:pStyle w:val="output"/>
      </w:pPr>
      <w:proofErr w:type="spellStart"/>
      <w:proofErr w:type="gramStart"/>
      <w:r w:rsidRPr="00501902">
        <w:t>apiServerExtraArgs</w:t>
      </w:r>
      <w:proofErr w:type="spellEnd"/>
      <w:proofErr w:type="gramEnd"/>
      <w:r w:rsidRPr="00501902">
        <w:t>:</w:t>
      </w:r>
    </w:p>
    <w:p w14:paraId="625541D6" w14:textId="77777777" w:rsidR="00DE350C" w:rsidRDefault="00DE350C" w:rsidP="00DE350C">
      <w:pPr>
        <w:pStyle w:val="output"/>
      </w:pPr>
      <w:r w:rsidRPr="00501902">
        <w:t xml:space="preserve">  </w:t>
      </w:r>
      <w:proofErr w:type="spellStart"/>
      <w:proofErr w:type="gramStart"/>
      <w:r w:rsidRPr="00501902">
        <w:t>apiserver</w:t>
      </w:r>
      <w:proofErr w:type="spellEnd"/>
      <w:r w:rsidRPr="00501902">
        <w:t>-count</w:t>
      </w:r>
      <w:proofErr w:type="gramEnd"/>
      <w:r w:rsidRPr="00501902">
        <w:t>: "3"</w:t>
      </w:r>
    </w:p>
    <w:p w14:paraId="7BCB947E" w14:textId="77777777" w:rsidR="00DE350C" w:rsidRDefault="00DE350C" w:rsidP="00DE350C">
      <w:r w:rsidRPr="00DE350C">
        <w:t>Initialize the machine as a master node.</w:t>
      </w:r>
    </w:p>
    <w:p w14:paraId="4C0C993D" w14:textId="145791DE" w:rsidR="00DE350C" w:rsidRDefault="002107E0" w:rsidP="00DE350C">
      <w:pPr>
        <w:pStyle w:val="output"/>
      </w:pPr>
      <w:r>
        <w:t xml:space="preserve">$ </w:t>
      </w:r>
      <w:proofErr w:type="spellStart"/>
      <w:proofErr w:type="gramStart"/>
      <w:r w:rsidR="00DE350C" w:rsidRPr="00DE350C">
        <w:t>kubeadm</w:t>
      </w:r>
      <w:proofErr w:type="spellEnd"/>
      <w:proofErr w:type="gramEnd"/>
      <w:r w:rsidR="00DE350C" w:rsidRPr="00DE350C">
        <w:t xml:space="preserve"> </w:t>
      </w:r>
      <w:proofErr w:type="spellStart"/>
      <w:r w:rsidR="00DE350C" w:rsidRPr="00DE350C">
        <w:t>init</w:t>
      </w:r>
      <w:proofErr w:type="spellEnd"/>
      <w:r w:rsidR="00DE350C" w:rsidRPr="00DE350C">
        <w:t xml:space="preserve"> --</w:t>
      </w:r>
      <w:proofErr w:type="spellStart"/>
      <w:r w:rsidR="00DE350C" w:rsidRPr="00DE350C">
        <w:t>config</w:t>
      </w:r>
      <w:proofErr w:type="spellEnd"/>
      <w:r w:rsidR="00DE350C" w:rsidRPr="00DE350C">
        <w:t>=</w:t>
      </w:r>
      <w:proofErr w:type="spellStart"/>
      <w:r w:rsidR="00DE350C" w:rsidRPr="00DE350C">
        <w:t>config.yaml</w:t>
      </w:r>
      <w:proofErr w:type="spellEnd"/>
    </w:p>
    <w:p w14:paraId="44C07C92" w14:textId="5F70C60C" w:rsidR="00DE350C" w:rsidRDefault="00DE350C" w:rsidP="00DE350C">
      <w:pPr>
        <w:rPr>
          <w:color w:val="222222"/>
          <w:sz w:val="27"/>
          <w:szCs w:val="27"/>
          <w:shd w:val="clear" w:color="auto" w:fill="FFFFFF"/>
        </w:rPr>
      </w:pPr>
      <w:r w:rsidRPr="00DE350C">
        <w:t>Copy the "</w:t>
      </w:r>
      <w:proofErr w:type="spellStart"/>
      <w:r w:rsidRPr="00DE350C">
        <w:t>kubeadm</w:t>
      </w:r>
      <w:proofErr w:type="spellEnd"/>
      <w:r w:rsidRPr="00DE350C">
        <w:t xml:space="preserve"> join" command line printed as the result of the previous command</w:t>
      </w:r>
      <w:r>
        <w:rPr>
          <w:color w:val="222222"/>
          <w:sz w:val="27"/>
          <w:szCs w:val="27"/>
          <w:shd w:val="clear" w:color="auto" w:fill="FFFFFF"/>
        </w:rPr>
        <w:t>.</w:t>
      </w:r>
    </w:p>
    <w:p w14:paraId="23198A1A" w14:textId="77777777" w:rsidR="009C3C65" w:rsidRDefault="009C3C65" w:rsidP="00DE350C">
      <w:pPr>
        <w:rPr>
          <w:color w:val="222222"/>
          <w:sz w:val="27"/>
          <w:szCs w:val="27"/>
          <w:shd w:val="clear" w:color="auto" w:fill="FFFFFF"/>
        </w:rPr>
      </w:pPr>
    </w:p>
    <w:p w14:paraId="32EDC781" w14:textId="77777777" w:rsidR="009C3C65" w:rsidRDefault="009C3C65" w:rsidP="00DE350C">
      <w:pPr>
        <w:rPr>
          <w:color w:val="222222"/>
          <w:sz w:val="27"/>
          <w:szCs w:val="27"/>
          <w:shd w:val="clear" w:color="auto" w:fill="FFFFFF"/>
        </w:rPr>
      </w:pPr>
    </w:p>
    <w:p w14:paraId="670B5E94" w14:textId="77777777" w:rsidR="009C3C65" w:rsidRDefault="009C3C65" w:rsidP="00DE350C">
      <w:pPr>
        <w:rPr>
          <w:color w:val="222222"/>
          <w:sz w:val="27"/>
          <w:szCs w:val="27"/>
          <w:shd w:val="clear" w:color="auto" w:fill="FFFFFF"/>
        </w:rPr>
      </w:pPr>
    </w:p>
    <w:p w14:paraId="3A382EE1" w14:textId="77777777" w:rsidR="009C3C65" w:rsidRDefault="009C3C65" w:rsidP="00DE350C">
      <w:pPr>
        <w:rPr>
          <w:color w:val="222222"/>
          <w:sz w:val="27"/>
          <w:szCs w:val="27"/>
          <w:shd w:val="clear" w:color="auto" w:fill="FFFFFF"/>
        </w:rPr>
      </w:pPr>
    </w:p>
    <w:p w14:paraId="3C193484" w14:textId="14B758DC" w:rsidR="009C3C65" w:rsidRPr="00B921AD" w:rsidRDefault="009C3C65" w:rsidP="00B921AD">
      <w:pPr>
        <w:pStyle w:val="Heading1"/>
        <w:rPr>
          <w:color w:val="auto"/>
        </w:rPr>
      </w:pPr>
      <w:r w:rsidRPr="00DE007B">
        <w:rPr>
          <w:color w:val="auto"/>
        </w:rPr>
        <w:lastRenderedPageBreak/>
        <w:t>instal</w:t>
      </w:r>
      <w:r>
        <w:rPr>
          <w:color w:val="auto"/>
        </w:rPr>
        <w:t>ling the kubeadm for all kubernetes NODES</w:t>
      </w:r>
    </w:p>
    <w:p w14:paraId="2E0072E9" w14:textId="77777777" w:rsidR="009C3C65" w:rsidRPr="00B921AD" w:rsidRDefault="009C3C65" w:rsidP="009C3C65">
      <w:pPr>
        <w:pStyle w:val="Heading2"/>
        <w:rPr>
          <w:b w:val="0"/>
          <w:sz w:val="24"/>
        </w:rPr>
      </w:pPr>
      <w:r w:rsidRPr="00B921AD">
        <w:rPr>
          <w:b w:val="0"/>
        </w:rPr>
        <w:t>Installing Docker</w:t>
      </w:r>
    </w:p>
    <w:p w14:paraId="62452F02" w14:textId="77777777" w:rsidR="009C3C65" w:rsidRDefault="009C3C65" w:rsidP="009C3C65">
      <w:r w:rsidRPr="00DE007B">
        <w:t xml:space="preserve">Add the </w:t>
      </w:r>
      <w:proofErr w:type="spellStart"/>
      <w:r w:rsidRPr="00DE007B">
        <w:t>Docker</w:t>
      </w:r>
      <w:proofErr w:type="spellEnd"/>
      <w:r w:rsidRPr="00DE007B">
        <w:t xml:space="preserve"> repository key</w:t>
      </w:r>
      <w:r>
        <w:t xml:space="preserve"> and repo</w:t>
      </w:r>
    </w:p>
    <w:p w14:paraId="13293BD1" w14:textId="7E83B48E" w:rsidR="009C3C65" w:rsidRDefault="002107E0" w:rsidP="009C3C65">
      <w:pPr>
        <w:pStyle w:val="output"/>
      </w:pPr>
      <w:r>
        <w:t xml:space="preserve">$ </w:t>
      </w:r>
      <w:proofErr w:type="gramStart"/>
      <w:r w:rsidR="009C3C65" w:rsidRPr="00DE007B">
        <w:t>curl</w:t>
      </w:r>
      <w:proofErr w:type="gramEnd"/>
      <w:r w:rsidR="009C3C65" w:rsidRPr="00DE007B">
        <w:t xml:space="preserve"> -</w:t>
      </w:r>
      <w:proofErr w:type="spellStart"/>
      <w:r w:rsidR="009C3C65" w:rsidRPr="00DE007B">
        <w:t>fsSL</w:t>
      </w:r>
      <w:proofErr w:type="spellEnd"/>
      <w:r w:rsidR="009C3C65" w:rsidRPr="00DE007B">
        <w:t xml:space="preserve"> https://</w:t>
      </w:r>
      <w:hyperlink r:id="rId26" w:history="1">
        <w:r w:rsidR="009C3C65" w:rsidRPr="00DE007B">
          <w:rPr>
            <w:rStyle w:val="Hyperlink"/>
          </w:rPr>
          <w:t>download.docker.com/linux/ubuntu/gpg</w:t>
        </w:r>
      </w:hyperlink>
      <w:r w:rsidR="009C3C65" w:rsidRPr="00DE007B">
        <w:t xml:space="preserve"> | apt-key add -</w:t>
      </w:r>
    </w:p>
    <w:p w14:paraId="2FE87D78" w14:textId="77777777" w:rsidR="009C3C65" w:rsidRDefault="009C3C65" w:rsidP="009C3C65"/>
    <w:p w14:paraId="05223572" w14:textId="1DB2B3A8" w:rsidR="009C3C65" w:rsidRPr="007C321E" w:rsidRDefault="002107E0" w:rsidP="009C3C65">
      <w:pPr>
        <w:pStyle w:val="output"/>
      </w:pPr>
      <w:r>
        <w:t xml:space="preserve">$ </w:t>
      </w:r>
      <w:proofErr w:type="gramStart"/>
      <w:r w:rsidR="009C3C65" w:rsidRPr="007C321E">
        <w:t>add-apt-repository</w:t>
      </w:r>
      <w:proofErr w:type="gramEnd"/>
      <w:r w:rsidR="009C3C65" w:rsidRPr="007C321E">
        <w:t xml:space="preserve"> \</w:t>
      </w:r>
    </w:p>
    <w:p w14:paraId="0C690985" w14:textId="77777777" w:rsidR="009C3C65" w:rsidRPr="007C321E" w:rsidRDefault="009C3C65" w:rsidP="009C3C65">
      <w:pPr>
        <w:pStyle w:val="output"/>
      </w:pPr>
      <w:r w:rsidRPr="007C321E">
        <w:t>"</w:t>
      </w:r>
      <w:proofErr w:type="gramStart"/>
      <w:r w:rsidRPr="007C321E">
        <w:t>deb</w:t>
      </w:r>
      <w:proofErr w:type="gramEnd"/>
      <w:r w:rsidRPr="007C321E">
        <w:t xml:space="preserve"> </w:t>
      </w:r>
      <w:hyperlink r:id="rId27" w:history="1">
        <w:r w:rsidRPr="007C321E">
          <w:rPr>
            <w:rStyle w:val="Hyperlink"/>
          </w:rPr>
          <w:t>https://download.docker.com/linux/</w:t>
        </w:r>
      </w:hyperlink>
      <w:r w:rsidRPr="007C321E">
        <w:rPr>
          <w:rFonts w:eastAsiaTheme="majorEastAsia"/>
        </w:rPr>
        <w:t>$(. /</w:t>
      </w:r>
      <w:proofErr w:type="spellStart"/>
      <w:r w:rsidRPr="007C321E">
        <w:rPr>
          <w:rFonts w:eastAsiaTheme="majorEastAsia"/>
        </w:rPr>
        <w:t>etc</w:t>
      </w:r>
      <w:proofErr w:type="spellEnd"/>
      <w:r w:rsidRPr="007C321E">
        <w:rPr>
          <w:rFonts w:eastAsiaTheme="majorEastAsia"/>
        </w:rPr>
        <w:t>/</w:t>
      </w:r>
      <w:proofErr w:type="spellStart"/>
      <w:r w:rsidRPr="007C321E">
        <w:rPr>
          <w:rFonts w:eastAsiaTheme="majorEastAsia"/>
        </w:rPr>
        <w:t>os</w:t>
      </w:r>
      <w:proofErr w:type="spellEnd"/>
      <w:r w:rsidRPr="007C321E">
        <w:rPr>
          <w:rFonts w:eastAsiaTheme="majorEastAsia"/>
        </w:rPr>
        <w:t>-release; echo "$ID")</w:t>
      </w:r>
      <w:r w:rsidRPr="007C321E">
        <w:t xml:space="preserve"> \</w:t>
      </w:r>
    </w:p>
    <w:p w14:paraId="349EE226" w14:textId="77777777" w:rsidR="009C3C65" w:rsidRPr="007C321E" w:rsidRDefault="009C3C65" w:rsidP="009C3C65">
      <w:pPr>
        <w:pStyle w:val="output"/>
      </w:pPr>
      <w:r w:rsidRPr="007C321E">
        <w:t>$(</w:t>
      </w:r>
      <w:proofErr w:type="spellStart"/>
      <w:r w:rsidRPr="007C321E">
        <w:t>lsb_release</w:t>
      </w:r>
      <w:proofErr w:type="spellEnd"/>
      <w:r w:rsidRPr="007C321E">
        <w:t xml:space="preserve"> -</w:t>
      </w:r>
      <w:proofErr w:type="spellStart"/>
      <w:r w:rsidRPr="007C321E">
        <w:t>cs</w:t>
      </w:r>
      <w:proofErr w:type="spellEnd"/>
      <w:r w:rsidRPr="007C321E">
        <w:t>) \</w:t>
      </w:r>
    </w:p>
    <w:p w14:paraId="4E569370" w14:textId="77777777" w:rsidR="009C3C65" w:rsidRPr="007C321E" w:rsidRDefault="009C3C65" w:rsidP="009C3C65">
      <w:pPr>
        <w:pStyle w:val="output"/>
      </w:pPr>
      <w:proofErr w:type="gramStart"/>
      <w:r w:rsidRPr="007C321E">
        <w:t>stable</w:t>
      </w:r>
      <w:proofErr w:type="gramEnd"/>
      <w:r w:rsidRPr="007C321E">
        <w:t>"</w:t>
      </w:r>
    </w:p>
    <w:p w14:paraId="6A62FC0A" w14:textId="77777777" w:rsidR="009C3C65" w:rsidRDefault="009C3C65" w:rsidP="009C3C65">
      <w:r w:rsidRPr="00DE007B">
        <w:t>Update the list of packages.</w:t>
      </w:r>
    </w:p>
    <w:p w14:paraId="726BE8FE" w14:textId="6BA30879" w:rsidR="009C3C65" w:rsidRDefault="002107E0" w:rsidP="009C3C65">
      <w:pPr>
        <w:pStyle w:val="output"/>
      </w:pPr>
      <w:r>
        <w:t xml:space="preserve">$ </w:t>
      </w:r>
      <w:proofErr w:type="gramStart"/>
      <w:r w:rsidR="009C3C65" w:rsidRPr="00DE007B">
        <w:t>apt-get</w:t>
      </w:r>
      <w:proofErr w:type="gramEnd"/>
      <w:r w:rsidR="009C3C65" w:rsidRPr="00DE007B">
        <w:t xml:space="preserve"> update</w:t>
      </w:r>
    </w:p>
    <w:p w14:paraId="30D63E8D" w14:textId="77777777" w:rsidR="009C3C65" w:rsidRDefault="009C3C65" w:rsidP="009C3C65">
      <w:r w:rsidRPr="00DE007B">
        <w:t xml:space="preserve">Install </w:t>
      </w:r>
      <w:proofErr w:type="spellStart"/>
      <w:r w:rsidRPr="00DE007B">
        <w:t>Docker</w:t>
      </w:r>
      <w:proofErr w:type="spellEnd"/>
      <w:r w:rsidRPr="00DE007B">
        <w:t xml:space="preserve"> 17.03.</w:t>
      </w:r>
    </w:p>
    <w:p w14:paraId="262A7ED1" w14:textId="6888FEFE" w:rsidR="009C3C65" w:rsidRDefault="002107E0" w:rsidP="009C3C65">
      <w:pPr>
        <w:pStyle w:val="output"/>
      </w:pPr>
      <w:r>
        <w:t xml:space="preserve">$ </w:t>
      </w:r>
      <w:proofErr w:type="gramStart"/>
      <w:r w:rsidR="009C3C65" w:rsidRPr="00DE007B">
        <w:t>apt-get</w:t>
      </w:r>
      <w:proofErr w:type="gramEnd"/>
      <w:r w:rsidR="009C3C65" w:rsidRPr="00DE007B">
        <w:t xml:space="preserve"> install -y </w:t>
      </w:r>
      <w:proofErr w:type="spellStart"/>
      <w:r w:rsidR="009C3C65" w:rsidRPr="00DE007B">
        <w:t>docker-ce</w:t>
      </w:r>
      <w:proofErr w:type="spellEnd"/>
      <w:r w:rsidR="009C3C65" w:rsidRPr="00DE007B">
        <w:t xml:space="preserve">=$(apt-cache </w:t>
      </w:r>
      <w:proofErr w:type="spellStart"/>
      <w:r w:rsidR="009C3C65" w:rsidRPr="00DE007B">
        <w:t>madison</w:t>
      </w:r>
      <w:proofErr w:type="spellEnd"/>
      <w:r w:rsidR="009C3C65" w:rsidRPr="00DE007B">
        <w:t xml:space="preserve"> </w:t>
      </w:r>
      <w:proofErr w:type="spellStart"/>
      <w:r w:rsidR="009C3C65" w:rsidRPr="00DE007B">
        <w:t>docker-ce</w:t>
      </w:r>
      <w:proofErr w:type="spellEnd"/>
      <w:r w:rsidR="009C3C65" w:rsidRPr="00DE007B">
        <w:t xml:space="preserve"> | </w:t>
      </w:r>
      <w:proofErr w:type="spellStart"/>
      <w:r w:rsidR="009C3C65" w:rsidRPr="00DE007B">
        <w:t>grep</w:t>
      </w:r>
      <w:proofErr w:type="spellEnd"/>
      <w:r w:rsidR="009C3C65" w:rsidRPr="00DE007B">
        <w:t xml:space="preserve"> 17.03 | head -1 | </w:t>
      </w:r>
      <w:proofErr w:type="spellStart"/>
      <w:r w:rsidR="009C3C65" w:rsidRPr="00DE007B">
        <w:t>awk</w:t>
      </w:r>
      <w:proofErr w:type="spellEnd"/>
      <w:r w:rsidR="009C3C65" w:rsidRPr="00DE007B">
        <w:t xml:space="preserve"> '{print $3}')</w:t>
      </w:r>
    </w:p>
    <w:p w14:paraId="474FD85D" w14:textId="77777777" w:rsidR="009C3C65" w:rsidRDefault="009C3C65" w:rsidP="009C3C65">
      <w:pPr>
        <w:pStyle w:val="output"/>
      </w:pPr>
    </w:p>
    <w:p w14:paraId="5D2C49B7" w14:textId="77777777" w:rsidR="009C3C65" w:rsidRPr="00B921AD" w:rsidRDefault="009C3C65" w:rsidP="009C3C65">
      <w:pPr>
        <w:pStyle w:val="Heading2"/>
        <w:rPr>
          <w:b w:val="0"/>
          <w:sz w:val="24"/>
        </w:rPr>
      </w:pPr>
      <w:r w:rsidRPr="00B921AD">
        <w:rPr>
          <w:b w:val="0"/>
        </w:rPr>
        <w:t>Installing kubeadm, kublet, and kubectl</w:t>
      </w:r>
    </w:p>
    <w:p w14:paraId="0714DAD5" w14:textId="77777777" w:rsidR="009C3C65" w:rsidRDefault="009C3C65" w:rsidP="009C3C65">
      <w:r w:rsidRPr="00DE007B">
        <w:t> Add the Google repository key.</w:t>
      </w:r>
    </w:p>
    <w:p w14:paraId="461BDFB1" w14:textId="77777777" w:rsidR="009C3C65" w:rsidRDefault="009C3C65" w:rsidP="009C3C65"/>
    <w:p w14:paraId="366159A0" w14:textId="6AAB4BFC" w:rsidR="009C3C65" w:rsidRDefault="002107E0" w:rsidP="009C3C65">
      <w:pPr>
        <w:pStyle w:val="output"/>
        <w:rPr>
          <w:sz w:val="22"/>
        </w:rPr>
      </w:pPr>
      <w:r>
        <w:rPr>
          <w:sz w:val="22"/>
        </w:rPr>
        <w:t xml:space="preserve">$ </w:t>
      </w:r>
      <w:proofErr w:type="gramStart"/>
      <w:r w:rsidR="009C3C65" w:rsidRPr="00DE007B">
        <w:rPr>
          <w:sz w:val="22"/>
        </w:rPr>
        <w:t>curl</w:t>
      </w:r>
      <w:proofErr w:type="gramEnd"/>
      <w:r w:rsidR="009C3C65" w:rsidRPr="00DE007B">
        <w:rPr>
          <w:sz w:val="22"/>
        </w:rPr>
        <w:t xml:space="preserve"> -s https://</w:t>
      </w:r>
      <w:hyperlink r:id="rId28" w:history="1">
        <w:r w:rsidR="009C3C65" w:rsidRPr="00DE007B">
          <w:rPr>
            <w:rStyle w:val="Hyperlink"/>
            <w:sz w:val="22"/>
          </w:rPr>
          <w:t>packages.cloud.google.com/apt/doc/apt-key.gpg</w:t>
        </w:r>
      </w:hyperlink>
      <w:r w:rsidR="009C3C65" w:rsidRPr="00DE007B">
        <w:rPr>
          <w:sz w:val="22"/>
        </w:rPr>
        <w:t xml:space="preserve"> | apt-key add -</w:t>
      </w:r>
    </w:p>
    <w:p w14:paraId="4FB81E2C" w14:textId="77777777" w:rsidR="009C3C65" w:rsidRDefault="009C3C65" w:rsidP="009C3C65">
      <w:r w:rsidRPr="003B6DA1">
        <w:t>Add the Google repository.</w:t>
      </w:r>
    </w:p>
    <w:p w14:paraId="656A7006" w14:textId="77777777" w:rsidR="009C3C65" w:rsidRDefault="009C3C65" w:rsidP="009C3C65"/>
    <w:p w14:paraId="3F58818D" w14:textId="488EEA19" w:rsidR="009C3C65" w:rsidRPr="00DD3BD3" w:rsidRDefault="002107E0" w:rsidP="009C3C65">
      <w:pPr>
        <w:pStyle w:val="output"/>
        <w:rPr>
          <w:sz w:val="22"/>
        </w:rPr>
      </w:pPr>
      <w:r>
        <w:rPr>
          <w:sz w:val="22"/>
        </w:rPr>
        <w:t xml:space="preserve">$ </w:t>
      </w:r>
      <w:proofErr w:type="gramStart"/>
      <w:r w:rsidR="009C3C65" w:rsidRPr="00DD3BD3">
        <w:rPr>
          <w:sz w:val="22"/>
        </w:rPr>
        <w:t>vim</w:t>
      </w:r>
      <w:proofErr w:type="gramEnd"/>
      <w:r w:rsidR="009C3C65" w:rsidRPr="00DD3BD3">
        <w:rPr>
          <w:sz w:val="22"/>
        </w:rPr>
        <w:t xml:space="preserve"> /</w:t>
      </w:r>
      <w:proofErr w:type="spellStart"/>
      <w:r w:rsidR="009C3C65" w:rsidRPr="00DD3BD3">
        <w:rPr>
          <w:sz w:val="22"/>
        </w:rPr>
        <w:t>etc</w:t>
      </w:r>
      <w:proofErr w:type="spellEnd"/>
      <w:r w:rsidR="009C3C65" w:rsidRPr="00DD3BD3">
        <w:rPr>
          <w:sz w:val="22"/>
        </w:rPr>
        <w:t>/apt/</w:t>
      </w:r>
      <w:proofErr w:type="spellStart"/>
      <w:r w:rsidR="009C3C65" w:rsidRPr="00DD3BD3">
        <w:rPr>
          <w:sz w:val="22"/>
        </w:rPr>
        <w:t>sources.list.d</w:t>
      </w:r>
      <w:proofErr w:type="spellEnd"/>
      <w:r w:rsidR="009C3C65" w:rsidRPr="00DD3BD3">
        <w:rPr>
          <w:sz w:val="22"/>
        </w:rPr>
        <w:t>/</w:t>
      </w:r>
      <w:proofErr w:type="spellStart"/>
      <w:r w:rsidR="009C3C65" w:rsidRPr="00DD3BD3">
        <w:rPr>
          <w:sz w:val="22"/>
        </w:rPr>
        <w:t>kubernetes.list</w:t>
      </w:r>
      <w:proofErr w:type="spellEnd"/>
    </w:p>
    <w:p w14:paraId="416EE33A" w14:textId="77777777" w:rsidR="009C3C65" w:rsidRPr="00DD3BD3" w:rsidRDefault="009C3C65" w:rsidP="009C3C65">
      <w:pPr>
        <w:pStyle w:val="output"/>
        <w:rPr>
          <w:sz w:val="22"/>
        </w:rPr>
      </w:pPr>
      <w:proofErr w:type="gramStart"/>
      <w:r w:rsidRPr="00DD3BD3">
        <w:rPr>
          <w:sz w:val="22"/>
        </w:rPr>
        <w:t>deb</w:t>
      </w:r>
      <w:proofErr w:type="gramEnd"/>
      <w:r w:rsidRPr="00DD3BD3">
        <w:rPr>
          <w:sz w:val="22"/>
        </w:rPr>
        <w:t xml:space="preserve"> </w:t>
      </w:r>
      <w:hyperlink r:id="rId29" w:history="1">
        <w:r w:rsidRPr="00DD3BD3">
          <w:rPr>
            <w:rStyle w:val="Hyperlink"/>
            <w:sz w:val="22"/>
          </w:rPr>
          <w:t>http://apt.kubernetes.io</w:t>
        </w:r>
      </w:hyperlink>
      <w:r w:rsidRPr="00DD3BD3">
        <w:rPr>
          <w:sz w:val="22"/>
        </w:rPr>
        <w:t xml:space="preserve"> </w:t>
      </w:r>
      <w:proofErr w:type="spellStart"/>
      <w:r w:rsidRPr="00DD3BD3">
        <w:rPr>
          <w:sz w:val="22"/>
        </w:rPr>
        <w:t>kubernetes-xenial</w:t>
      </w:r>
      <w:proofErr w:type="spellEnd"/>
      <w:r w:rsidRPr="00DD3BD3">
        <w:rPr>
          <w:sz w:val="22"/>
        </w:rPr>
        <w:t xml:space="preserve"> main</w:t>
      </w:r>
    </w:p>
    <w:p w14:paraId="560FFC37" w14:textId="77777777" w:rsidR="009C3C65" w:rsidRDefault="009C3C65" w:rsidP="009C3C65"/>
    <w:p w14:paraId="3E4BA325" w14:textId="77777777" w:rsidR="009C3C65" w:rsidRDefault="009C3C65" w:rsidP="009C3C65">
      <w:r w:rsidRPr="003B6DA1">
        <w:t xml:space="preserve">Update the list of packages. </w:t>
      </w:r>
      <w:proofErr w:type="gramStart"/>
      <w:r w:rsidRPr="003B6DA1">
        <w:t>and</w:t>
      </w:r>
      <w:proofErr w:type="gramEnd"/>
      <w:r w:rsidRPr="003B6DA1">
        <w:t xml:space="preserve"> Install </w:t>
      </w:r>
      <w:proofErr w:type="spellStart"/>
      <w:r w:rsidRPr="003B6DA1">
        <w:t>kubelet</w:t>
      </w:r>
      <w:proofErr w:type="spellEnd"/>
      <w:r w:rsidRPr="003B6DA1">
        <w:t xml:space="preserve">, </w:t>
      </w:r>
      <w:proofErr w:type="spellStart"/>
      <w:r w:rsidRPr="003B6DA1">
        <w:t>kubeadm</w:t>
      </w:r>
      <w:proofErr w:type="spellEnd"/>
      <w:r w:rsidRPr="003B6DA1">
        <w:t xml:space="preserve"> and </w:t>
      </w:r>
      <w:proofErr w:type="spellStart"/>
      <w:r w:rsidRPr="003B6DA1">
        <w:t>kubectl</w:t>
      </w:r>
      <w:proofErr w:type="spellEnd"/>
      <w:r w:rsidRPr="003B6DA1">
        <w:t>.</w:t>
      </w:r>
    </w:p>
    <w:p w14:paraId="76BEA21F" w14:textId="2DB79BF9" w:rsidR="009C3C65" w:rsidRPr="00DD3BD3" w:rsidRDefault="002107E0" w:rsidP="009C3C65">
      <w:pPr>
        <w:pStyle w:val="output"/>
      </w:pPr>
      <w:r>
        <w:t xml:space="preserve">$ </w:t>
      </w:r>
      <w:proofErr w:type="gramStart"/>
      <w:r w:rsidR="009C3C65" w:rsidRPr="00DD3BD3">
        <w:t>apt-get</w:t>
      </w:r>
      <w:proofErr w:type="gramEnd"/>
      <w:r w:rsidR="009C3C65" w:rsidRPr="00DD3BD3">
        <w:t xml:space="preserve"> update &amp;&amp; apt-get install </w:t>
      </w:r>
      <w:proofErr w:type="spellStart"/>
      <w:r w:rsidR="009C3C65" w:rsidRPr="00DD3BD3">
        <w:t>kubelet</w:t>
      </w:r>
      <w:proofErr w:type="spellEnd"/>
      <w:r w:rsidR="009C3C65" w:rsidRPr="00DD3BD3">
        <w:t xml:space="preserve"> </w:t>
      </w:r>
      <w:proofErr w:type="spellStart"/>
      <w:r w:rsidR="009C3C65" w:rsidRPr="00DD3BD3">
        <w:t>kubeadm</w:t>
      </w:r>
      <w:proofErr w:type="spellEnd"/>
      <w:r w:rsidR="009C3C65" w:rsidRPr="00DD3BD3">
        <w:t xml:space="preserve"> </w:t>
      </w:r>
      <w:proofErr w:type="spellStart"/>
      <w:r w:rsidR="009C3C65" w:rsidRPr="00DD3BD3">
        <w:t>kubectl</w:t>
      </w:r>
      <w:proofErr w:type="spellEnd"/>
      <w:r w:rsidR="009C3C65" w:rsidRPr="00DD3BD3">
        <w:t xml:space="preserve"> –y</w:t>
      </w:r>
    </w:p>
    <w:p w14:paraId="0A5E7DBF" w14:textId="77777777" w:rsidR="009C3C65" w:rsidRDefault="009C3C65" w:rsidP="009C3C65">
      <w:r w:rsidRPr="003B6DA1">
        <w:t>Disable the swap.</w:t>
      </w:r>
    </w:p>
    <w:p w14:paraId="660AACE0" w14:textId="77777777" w:rsidR="009C3C65" w:rsidRDefault="009C3C65" w:rsidP="009C3C65"/>
    <w:p w14:paraId="4296F8D3" w14:textId="77E75F98" w:rsidR="009C3C65" w:rsidRPr="00DD3BD3" w:rsidRDefault="002107E0" w:rsidP="009C3C65">
      <w:pPr>
        <w:pStyle w:val="output"/>
        <w:rPr>
          <w:sz w:val="22"/>
        </w:rPr>
      </w:pPr>
      <w:r>
        <w:rPr>
          <w:sz w:val="22"/>
        </w:rPr>
        <w:lastRenderedPageBreak/>
        <w:t xml:space="preserve">$ </w:t>
      </w:r>
      <w:proofErr w:type="spellStart"/>
      <w:proofErr w:type="gramStart"/>
      <w:r w:rsidR="009C3C65" w:rsidRPr="00DD3BD3">
        <w:rPr>
          <w:sz w:val="22"/>
        </w:rPr>
        <w:t>swapoff</w:t>
      </w:r>
      <w:proofErr w:type="spellEnd"/>
      <w:proofErr w:type="gramEnd"/>
      <w:r w:rsidR="009C3C65" w:rsidRPr="00DD3BD3">
        <w:rPr>
          <w:sz w:val="22"/>
        </w:rPr>
        <w:t xml:space="preserve"> –a</w:t>
      </w:r>
    </w:p>
    <w:p w14:paraId="34D47C43" w14:textId="024B36A5" w:rsidR="009C3C65" w:rsidRPr="00DD3BD3" w:rsidRDefault="002107E0" w:rsidP="009C3C65">
      <w:pPr>
        <w:pStyle w:val="output"/>
        <w:rPr>
          <w:sz w:val="22"/>
        </w:rPr>
      </w:pPr>
      <w:r>
        <w:rPr>
          <w:sz w:val="22"/>
        </w:rPr>
        <w:t xml:space="preserve">$ </w:t>
      </w:r>
      <w:proofErr w:type="spellStart"/>
      <w:proofErr w:type="gramStart"/>
      <w:r w:rsidR="009C3C65" w:rsidRPr="00DD3BD3">
        <w:rPr>
          <w:sz w:val="22"/>
        </w:rPr>
        <w:t>sed</w:t>
      </w:r>
      <w:proofErr w:type="spellEnd"/>
      <w:proofErr w:type="gramEnd"/>
      <w:r w:rsidR="009C3C65" w:rsidRPr="00DD3BD3">
        <w:rPr>
          <w:sz w:val="22"/>
        </w:rPr>
        <w:t xml:space="preserve"> -</w:t>
      </w:r>
      <w:proofErr w:type="spellStart"/>
      <w:r w:rsidR="009C3C65" w:rsidRPr="00DD3BD3">
        <w:rPr>
          <w:sz w:val="22"/>
        </w:rPr>
        <w:t>i</w:t>
      </w:r>
      <w:proofErr w:type="spellEnd"/>
      <w:r w:rsidR="009C3C65" w:rsidRPr="00DD3BD3">
        <w:rPr>
          <w:sz w:val="22"/>
        </w:rPr>
        <w:t xml:space="preserve"> '/ swap / s/^/#/' /</w:t>
      </w:r>
      <w:proofErr w:type="spellStart"/>
      <w:r w:rsidR="009C3C65" w:rsidRPr="00DD3BD3">
        <w:rPr>
          <w:sz w:val="22"/>
        </w:rPr>
        <w:t>etc</w:t>
      </w:r>
      <w:proofErr w:type="spellEnd"/>
      <w:r w:rsidR="009C3C65" w:rsidRPr="00DD3BD3">
        <w:rPr>
          <w:sz w:val="22"/>
        </w:rPr>
        <w:t>/</w:t>
      </w:r>
      <w:proofErr w:type="spellStart"/>
      <w:r w:rsidR="009C3C65" w:rsidRPr="00DD3BD3">
        <w:rPr>
          <w:sz w:val="22"/>
        </w:rPr>
        <w:t>fstab</w:t>
      </w:r>
      <w:proofErr w:type="spellEnd"/>
    </w:p>
    <w:p w14:paraId="56AFE65D" w14:textId="77777777" w:rsidR="009C3C65" w:rsidRDefault="009C3C65" w:rsidP="009C3C65">
      <w:pPr>
        <w:pStyle w:val="NoSpacing"/>
      </w:pPr>
    </w:p>
    <w:p w14:paraId="35255753" w14:textId="77777777" w:rsidR="009C3C65" w:rsidRPr="00DD3BD3" w:rsidRDefault="009C3C65" w:rsidP="009C3C65">
      <w:r w:rsidRPr="00DD3BD3">
        <w:t>Execute the "</w:t>
      </w:r>
      <w:proofErr w:type="spellStart"/>
      <w:r w:rsidRPr="00DD3BD3">
        <w:t>kubeadm</w:t>
      </w:r>
      <w:proofErr w:type="spellEnd"/>
      <w:r w:rsidRPr="00DD3BD3">
        <w:t xml:space="preserve"> join" command that you copied from the last step of the initialization of the masters. (</w:t>
      </w:r>
      <w:proofErr w:type="gramStart"/>
      <w:r w:rsidRPr="00DD3BD3">
        <w:t>discovery</w:t>
      </w:r>
      <w:proofErr w:type="gramEnd"/>
      <w:r w:rsidRPr="00DD3BD3">
        <w:t xml:space="preserve"> token must be same on all master)  cert generate for load balancer </w:t>
      </w:r>
      <w:proofErr w:type="spellStart"/>
      <w:r w:rsidRPr="00DD3BD3">
        <w:t>ip</w:t>
      </w:r>
      <w:proofErr w:type="spellEnd"/>
      <w:r w:rsidRPr="00DD3BD3">
        <w:t xml:space="preserve"> address</w:t>
      </w:r>
    </w:p>
    <w:p w14:paraId="7493E750" w14:textId="53A88019" w:rsidR="009C3C65" w:rsidRDefault="007B22DD" w:rsidP="009C3C65">
      <w:pPr>
        <w:pStyle w:val="output"/>
      </w:pPr>
      <w:r>
        <w:t xml:space="preserve">$ </w:t>
      </w:r>
      <w:proofErr w:type="spellStart"/>
      <w:proofErr w:type="gramStart"/>
      <w:r>
        <w:t>kubeadm</w:t>
      </w:r>
      <w:proofErr w:type="spellEnd"/>
      <w:proofErr w:type="gramEnd"/>
      <w:r>
        <w:t xml:space="preserve"> join 192.168.1.93:</w:t>
      </w:r>
      <w:r w:rsidR="009C3C65" w:rsidRPr="00DD3BD3">
        <w:t>6443 --token [</w:t>
      </w:r>
      <w:proofErr w:type="spellStart"/>
      <w:r w:rsidR="009C3C65" w:rsidRPr="00DD3BD3">
        <w:t>your_token</w:t>
      </w:r>
      <w:proofErr w:type="spellEnd"/>
      <w:r w:rsidR="009C3C65" w:rsidRPr="00DD3BD3">
        <w:t>] --discovery-token-ca-cert-hash sha256:[</w:t>
      </w:r>
      <w:proofErr w:type="spellStart"/>
      <w:r w:rsidR="009C3C65" w:rsidRPr="00DD3BD3">
        <w:t>your_token_ca_cert_hash</w:t>
      </w:r>
      <w:proofErr w:type="spellEnd"/>
      <w:r w:rsidR="009C3C65" w:rsidRPr="00DD3BD3">
        <w:t>]</w:t>
      </w:r>
    </w:p>
    <w:p w14:paraId="691DD1EF" w14:textId="61D3421D" w:rsidR="009C3C65" w:rsidRDefault="007B22DD" w:rsidP="009C3C65">
      <w:r w:rsidRPr="007B22DD">
        <w:rPr>
          <w:noProof/>
          <w:lang w:eastAsia="en-US"/>
        </w:rPr>
        <w:drawing>
          <wp:inline distT="0" distB="0" distL="0" distR="0" wp14:anchorId="1B45552D" wp14:editId="6B56E8F4">
            <wp:extent cx="6114528" cy="4694830"/>
            <wp:effectExtent l="0" t="0" r="635" b="0"/>
            <wp:docPr id="21" name="Picture 21" descr="C:\Users\zippyops\Desktop\kubermultimaster\etcd\master1\join workern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ippyops\Desktop\kubermultimaster\etcd\master1\join workernode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9968" cy="4699007"/>
                    </a:xfrm>
                    <a:prstGeom prst="rect">
                      <a:avLst/>
                    </a:prstGeom>
                    <a:noFill/>
                    <a:ln>
                      <a:noFill/>
                    </a:ln>
                  </pic:spPr>
                </pic:pic>
              </a:graphicData>
            </a:graphic>
          </wp:inline>
        </w:drawing>
      </w:r>
    </w:p>
    <w:p w14:paraId="48435356" w14:textId="77777777" w:rsidR="007B22DD" w:rsidRDefault="007B22DD" w:rsidP="007B22DD"/>
    <w:p w14:paraId="22E5B373" w14:textId="77777777" w:rsidR="007B22DD" w:rsidRDefault="007B22DD" w:rsidP="007B22DD"/>
    <w:p w14:paraId="59E0DF5C" w14:textId="77777777" w:rsidR="007B22DD" w:rsidRDefault="007B22DD" w:rsidP="007B22DD"/>
    <w:p w14:paraId="380BB0FD" w14:textId="77777777" w:rsidR="009C3C65" w:rsidRPr="00DD3BD3" w:rsidRDefault="009C3C65" w:rsidP="009C3C65">
      <w:pPr>
        <w:pStyle w:val="Heading1"/>
      </w:pPr>
      <w:r w:rsidRPr="00DD3BD3">
        <w:t>Verifying that the workers joined the cluster</w:t>
      </w:r>
      <w:r>
        <w:t xml:space="preserve"> on master</w:t>
      </w:r>
    </w:p>
    <w:p w14:paraId="3391BAB8" w14:textId="77777777" w:rsidR="009C3C65" w:rsidRDefault="009C3C65" w:rsidP="009C3C65">
      <w:r w:rsidRPr="00DD3BD3">
        <w:t> </w:t>
      </w:r>
      <w:r>
        <w:t>T</w:t>
      </w:r>
      <w:r w:rsidRPr="00DD3BD3">
        <w:t>o one of the master node.</w:t>
      </w:r>
    </w:p>
    <w:p w14:paraId="78B4F264" w14:textId="02471DF2" w:rsidR="009C3C65" w:rsidRPr="00DD3BD3" w:rsidRDefault="007B22DD" w:rsidP="007B22DD">
      <w:pPr>
        <w:pStyle w:val="output"/>
      </w:pPr>
      <w:r>
        <w:lastRenderedPageBreak/>
        <w:t xml:space="preserve">$ </w:t>
      </w:r>
      <w:proofErr w:type="spellStart"/>
      <w:proofErr w:type="gramStart"/>
      <w:r w:rsidR="009C3C65" w:rsidRPr="00DD3BD3">
        <w:t>kubectl</w:t>
      </w:r>
      <w:proofErr w:type="spellEnd"/>
      <w:proofErr w:type="gramEnd"/>
      <w:r w:rsidR="009C3C65" w:rsidRPr="00DD3BD3">
        <w:t xml:space="preserve"> --</w:t>
      </w:r>
      <w:proofErr w:type="spellStart"/>
      <w:r w:rsidR="009C3C65" w:rsidRPr="00DD3BD3">
        <w:t>kubeconfig</w:t>
      </w:r>
      <w:proofErr w:type="spellEnd"/>
      <w:r w:rsidR="009C3C65" w:rsidRPr="00DD3BD3">
        <w:t xml:space="preserve"> /</w:t>
      </w:r>
      <w:proofErr w:type="spellStart"/>
      <w:r w:rsidR="009C3C65" w:rsidRPr="00DD3BD3">
        <w:t>etc</w:t>
      </w:r>
      <w:proofErr w:type="spellEnd"/>
      <w:r w:rsidR="009C3C65" w:rsidRPr="00DD3BD3">
        <w:t>/</w:t>
      </w:r>
      <w:proofErr w:type="spellStart"/>
      <w:r w:rsidR="009C3C65" w:rsidRPr="00DD3BD3">
        <w:t>kubernetes</w:t>
      </w:r>
      <w:proofErr w:type="spellEnd"/>
      <w:r w:rsidR="009C3C65" w:rsidRPr="00DD3BD3">
        <w:t>/</w:t>
      </w:r>
      <w:proofErr w:type="spellStart"/>
      <w:r w:rsidR="009C3C65" w:rsidRPr="00DD3BD3">
        <w:t>admin.conf</w:t>
      </w:r>
      <w:proofErr w:type="spellEnd"/>
      <w:r w:rsidR="009C3C65" w:rsidRPr="00DD3BD3">
        <w:t xml:space="preserve"> get nodes</w:t>
      </w:r>
    </w:p>
    <w:p w14:paraId="50C3E674" w14:textId="77777777" w:rsidR="009C3C65" w:rsidRPr="007B22DD" w:rsidRDefault="009C3C65" w:rsidP="007B22DD">
      <w:pPr>
        <w:pStyle w:val="output"/>
        <w:rPr>
          <w:i/>
          <w:sz w:val="18"/>
        </w:rPr>
      </w:pPr>
      <w:r w:rsidRPr="007B22DD">
        <w:rPr>
          <w:i/>
          <w:sz w:val="18"/>
        </w:rPr>
        <w:t>NAME STATUS ROLES AGE VERSION</w:t>
      </w:r>
    </w:p>
    <w:p w14:paraId="066CE15C" w14:textId="77777777" w:rsidR="009C3C65" w:rsidRPr="007B22DD" w:rsidRDefault="009C3C65" w:rsidP="007B22DD">
      <w:pPr>
        <w:pStyle w:val="output"/>
        <w:rPr>
          <w:i/>
          <w:sz w:val="18"/>
        </w:rPr>
      </w:pPr>
      <w:proofErr w:type="gramStart"/>
      <w:r w:rsidRPr="007B22DD">
        <w:rPr>
          <w:i/>
          <w:sz w:val="18"/>
        </w:rPr>
        <w:t>k8s-kubeadm-master-0</w:t>
      </w:r>
      <w:proofErr w:type="gramEnd"/>
      <w:r w:rsidRPr="007B22DD">
        <w:rPr>
          <w:i/>
          <w:sz w:val="18"/>
        </w:rPr>
        <w:t xml:space="preserve"> </w:t>
      </w:r>
      <w:proofErr w:type="spellStart"/>
      <w:r w:rsidRPr="007B22DD">
        <w:rPr>
          <w:i/>
          <w:sz w:val="18"/>
        </w:rPr>
        <w:t>NotReady</w:t>
      </w:r>
      <w:proofErr w:type="spellEnd"/>
      <w:r w:rsidRPr="007B22DD">
        <w:rPr>
          <w:i/>
          <w:sz w:val="18"/>
        </w:rPr>
        <w:t xml:space="preserve"> master 1h v1.12.1</w:t>
      </w:r>
    </w:p>
    <w:p w14:paraId="1A0E4B82" w14:textId="77777777" w:rsidR="009C3C65" w:rsidRPr="007B22DD" w:rsidRDefault="009C3C65" w:rsidP="007B22DD">
      <w:pPr>
        <w:pStyle w:val="output"/>
        <w:rPr>
          <w:i/>
          <w:sz w:val="18"/>
        </w:rPr>
      </w:pPr>
      <w:proofErr w:type="gramStart"/>
      <w:r w:rsidRPr="007B22DD">
        <w:rPr>
          <w:i/>
          <w:sz w:val="18"/>
        </w:rPr>
        <w:t>k8s-kubeadm-master-1</w:t>
      </w:r>
      <w:proofErr w:type="gramEnd"/>
      <w:r w:rsidRPr="007B22DD">
        <w:rPr>
          <w:i/>
          <w:sz w:val="18"/>
        </w:rPr>
        <w:t xml:space="preserve"> </w:t>
      </w:r>
      <w:proofErr w:type="spellStart"/>
      <w:r w:rsidRPr="007B22DD">
        <w:rPr>
          <w:i/>
          <w:sz w:val="18"/>
        </w:rPr>
        <w:t>NotReady</w:t>
      </w:r>
      <w:proofErr w:type="spellEnd"/>
      <w:r w:rsidRPr="007B22DD">
        <w:rPr>
          <w:i/>
          <w:sz w:val="18"/>
        </w:rPr>
        <w:t xml:space="preserve"> master 1h v1.12.1</w:t>
      </w:r>
    </w:p>
    <w:p w14:paraId="31737FD6" w14:textId="77777777" w:rsidR="009C3C65" w:rsidRPr="007B22DD" w:rsidRDefault="009C3C65" w:rsidP="007B22DD">
      <w:pPr>
        <w:pStyle w:val="output"/>
        <w:rPr>
          <w:i/>
          <w:sz w:val="18"/>
        </w:rPr>
      </w:pPr>
      <w:proofErr w:type="gramStart"/>
      <w:r w:rsidRPr="007B22DD">
        <w:rPr>
          <w:i/>
          <w:sz w:val="18"/>
        </w:rPr>
        <w:t>k8s-kubeadm-master-2</w:t>
      </w:r>
      <w:proofErr w:type="gramEnd"/>
      <w:r w:rsidRPr="007B22DD">
        <w:rPr>
          <w:i/>
          <w:sz w:val="18"/>
        </w:rPr>
        <w:t xml:space="preserve"> </w:t>
      </w:r>
      <w:proofErr w:type="spellStart"/>
      <w:r w:rsidRPr="007B22DD">
        <w:rPr>
          <w:i/>
          <w:sz w:val="18"/>
        </w:rPr>
        <w:t>NotReady</w:t>
      </w:r>
      <w:proofErr w:type="spellEnd"/>
      <w:r w:rsidRPr="007B22DD">
        <w:rPr>
          <w:i/>
          <w:sz w:val="18"/>
        </w:rPr>
        <w:t xml:space="preserve"> master 1h v1.12.1</w:t>
      </w:r>
    </w:p>
    <w:p w14:paraId="61221340" w14:textId="77777777" w:rsidR="007B22DD" w:rsidRDefault="009C3C65" w:rsidP="007B22DD">
      <w:pPr>
        <w:pStyle w:val="output"/>
        <w:rPr>
          <w:i/>
          <w:sz w:val="18"/>
        </w:rPr>
      </w:pPr>
      <w:proofErr w:type="gramStart"/>
      <w:r w:rsidRPr="007B22DD">
        <w:rPr>
          <w:i/>
          <w:sz w:val="18"/>
        </w:rPr>
        <w:t>k8s-kubeadm-worker-0</w:t>
      </w:r>
      <w:proofErr w:type="gramEnd"/>
      <w:r w:rsidRPr="007B22DD">
        <w:rPr>
          <w:i/>
          <w:sz w:val="18"/>
        </w:rPr>
        <w:t xml:space="preserve"> </w:t>
      </w:r>
      <w:proofErr w:type="spellStart"/>
      <w:r w:rsidRPr="007B22DD">
        <w:rPr>
          <w:i/>
          <w:sz w:val="18"/>
        </w:rPr>
        <w:t>NotReady</w:t>
      </w:r>
      <w:proofErr w:type="spellEnd"/>
      <w:r w:rsidRPr="007B22DD">
        <w:rPr>
          <w:i/>
          <w:sz w:val="18"/>
        </w:rPr>
        <w:t xml:space="preserve">  2m v1.12.1 </w:t>
      </w:r>
    </w:p>
    <w:p w14:paraId="603DF698" w14:textId="77777777" w:rsidR="007B22DD" w:rsidRDefault="009C3C65" w:rsidP="007B22DD">
      <w:pPr>
        <w:pStyle w:val="output"/>
        <w:rPr>
          <w:i/>
          <w:sz w:val="18"/>
        </w:rPr>
      </w:pPr>
      <w:proofErr w:type="gramStart"/>
      <w:r w:rsidRPr="007B22DD">
        <w:rPr>
          <w:i/>
          <w:sz w:val="18"/>
        </w:rPr>
        <w:t>k8s-kubeadm-worker-1</w:t>
      </w:r>
      <w:proofErr w:type="gramEnd"/>
      <w:r w:rsidRPr="007B22DD">
        <w:rPr>
          <w:i/>
          <w:sz w:val="18"/>
        </w:rPr>
        <w:t xml:space="preserve"> </w:t>
      </w:r>
      <w:proofErr w:type="spellStart"/>
      <w:r w:rsidRPr="007B22DD">
        <w:rPr>
          <w:i/>
          <w:sz w:val="18"/>
        </w:rPr>
        <w:t>NotReady</w:t>
      </w:r>
      <w:proofErr w:type="spellEnd"/>
      <w:r w:rsidRPr="007B22DD">
        <w:rPr>
          <w:i/>
          <w:sz w:val="18"/>
        </w:rPr>
        <w:t xml:space="preserve"> 1m v1.12.1 </w:t>
      </w:r>
    </w:p>
    <w:p w14:paraId="36FC04C4" w14:textId="442A1157" w:rsidR="009C3C65" w:rsidRPr="007B22DD" w:rsidRDefault="009C3C65" w:rsidP="007B22DD">
      <w:pPr>
        <w:pStyle w:val="output"/>
        <w:rPr>
          <w:i/>
          <w:sz w:val="18"/>
        </w:rPr>
      </w:pPr>
      <w:proofErr w:type="gramStart"/>
      <w:r w:rsidRPr="007B22DD">
        <w:rPr>
          <w:i/>
          <w:sz w:val="18"/>
        </w:rPr>
        <w:t>k8s-kubeadm-worker-2</w:t>
      </w:r>
      <w:proofErr w:type="gramEnd"/>
      <w:r w:rsidRPr="007B22DD">
        <w:rPr>
          <w:i/>
          <w:sz w:val="18"/>
        </w:rPr>
        <w:t xml:space="preserve"> </w:t>
      </w:r>
      <w:proofErr w:type="spellStart"/>
      <w:r w:rsidRPr="007B22DD">
        <w:rPr>
          <w:i/>
          <w:sz w:val="18"/>
        </w:rPr>
        <w:t>NotReady</w:t>
      </w:r>
      <w:proofErr w:type="spellEnd"/>
      <w:r w:rsidRPr="007B22DD">
        <w:rPr>
          <w:i/>
          <w:sz w:val="18"/>
        </w:rPr>
        <w:t xml:space="preserve"> 1m v1.12.1</w:t>
      </w:r>
    </w:p>
    <w:p w14:paraId="74A2D12F" w14:textId="1CE81491" w:rsidR="009C3C65" w:rsidRPr="007B22DD" w:rsidRDefault="009C3C65" w:rsidP="009C3C65">
      <w:r w:rsidRPr="00DD3BD3">
        <w:t xml:space="preserve">The status of the nodes is </w:t>
      </w:r>
      <w:proofErr w:type="spellStart"/>
      <w:r w:rsidRPr="00DD3BD3">
        <w:t>NotReady</w:t>
      </w:r>
      <w:proofErr w:type="spellEnd"/>
      <w:r w:rsidRPr="00DD3BD3">
        <w:t xml:space="preserve"> as we haven't configured the networking overlay yet.</w:t>
      </w:r>
      <w:r>
        <w:rPr>
          <w:shd w:val="clear" w:color="auto" w:fill="FFFFFF"/>
        </w:rPr>
        <w:t> </w:t>
      </w:r>
    </w:p>
    <w:p w14:paraId="253FE21A" w14:textId="77777777" w:rsidR="009C3C65" w:rsidRDefault="009C3C65" w:rsidP="009C3C65">
      <w:r w:rsidRPr="00DD3BD3">
        <w:t xml:space="preserve">Add permissions to the </w:t>
      </w:r>
      <w:proofErr w:type="spellStart"/>
      <w:r w:rsidRPr="00DD3BD3">
        <w:t>admin.conf</w:t>
      </w:r>
      <w:proofErr w:type="spellEnd"/>
      <w:r w:rsidRPr="00DD3BD3">
        <w:t xml:space="preserve"> file.</w:t>
      </w:r>
    </w:p>
    <w:p w14:paraId="6DEC57DA" w14:textId="0C5C605F" w:rsidR="009C3C65" w:rsidRPr="007B22DD" w:rsidRDefault="007B22DD" w:rsidP="007B22DD">
      <w:pPr>
        <w:pStyle w:val="output"/>
        <w:rPr>
          <w:sz w:val="22"/>
        </w:rPr>
      </w:pPr>
      <w:r>
        <w:rPr>
          <w:sz w:val="22"/>
        </w:rPr>
        <w:t xml:space="preserve">$ </w:t>
      </w:r>
      <w:proofErr w:type="spellStart"/>
      <w:proofErr w:type="gramStart"/>
      <w:r w:rsidR="009C3C65" w:rsidRPr="00DD3BD3">
        <w:rPr>
          <w:sz w:val="22"/>
        </w:rPr>
        <w:t>chmod</w:t>
      </w:r>
      <w:proofErr w:type="spellEnd"/>
      <w:proofErr w:type="gramEnd"/>
      <w:r w:rsidR="009C3C65" w:rsidRPr="00DD3BD3">
        <w:rPr>
          <w:sz w:val="22"/>
        </w:rPr>
        <w:t xml:space="preserve"> +r /</w:t>
      </w:r>
      <w:proofErr w:type="spellStart"/>
      <w:r w:rsidR="009C3C65" w:rsidRPr="00DD3BD3">
        <w:rPr>
          <w:sz w:val="22"/>
        </w:rPr>
        <w:t>etc</w:t>
      </w:r>
      <w:proofErr w:type="spellEnd"/>
      <w:r w:rsidR="009C3C65" w:rsidRPr="00DD3BD3">
        <w:rPr>
          <w:sz w:val="22"/>
        </w:rPr>
        <w:t>/</w:t>
      </w:r>
      <w:proofErr w:type="spellStart"/>
      <w:r w:rsidR="009C3C65" w:rsidRPr="00DD3BD3">
        <w:rPr>
          <w:sz w:val="22"/>
        </w:rPr>
        <w:t>kubernetes</w:t>
      </w:r>
      <w:proofErr w:type="spellEnd"/>
      <w:r w:rsidR="009C3C65" w:rsidRPr="00DD3BD3">
        <w:rPr>
          <w:sz w:val="22"/>
        </w:rPr>
        <w:t>/</w:t>
      </w:r>
      <w:proofErr w:type="spellStart"/>
      <w:r w:rsidR="009C3C65" w:rsidRPr="00DD3BD3">
        <w:rPr>
          <w:sz w:val="22"/>
        </w:rPr>
        <w:t>admin.conf</w:t>
      </w:r>
      <w:proofErr w:type="spellEnd"/>
    </w:p>
    <w:p w14:paraId="1EF33ADC" w14:textId="77777777" w:rsidR="009C3C65" w:rsidRDefault="009C3C65" w:rsidP="009C3C65">
      <w:r w:rsidRPr="00DD3BD3">
        <w:t> From the client machine, copy the configuration file</w:t>
      </w:r>
    </w:p>
    <w:p w14:paraId="405D7642" w14:textId="7C35DF0F" w:rsidR="009C3C65" w:rsidRPr="007B22DD" w:rsidRDefault="007B22DD" w:rsidP="007B22DD">
      <w:pPr>
        <w:pStyle w:val="output"/>
        <w:rPr>
          <w:sz w:val="22"/>
          <w:shd w:val="clear" w:color="auto" w:fill="F8F8F8"/>
        </w:rPr>
      </w:pPr>
      <w:r>
        <w:rPr>
          <w:sz w:val="22"/>
          <w:shd w:val="clear" w:color="auto" w:fill="F8F8F8"/>
        </w:rPr>
        <w:t xml:space="preserve">$ </w:t>
      </w:r>
      <w:proofErr w:type="spellStart"/>
      <w:proofErr w:type="gramStart"/>
      <w:r w:rsidR="009C3C65">
        <w:rPr>
          <w:sz w:val="22"/>
          <w:shd w:val="clear" w:color="auto" w:fill="F8F8F8"/>
        </w:rPr>
        <w:t>scp</w:t>
      </w:r>
      <w:proofErr w:type="spellEnd"/>
      <w:proofErr w:type="gramEnd"/>
      <w:r w:rsidR="009C3C65">
        <w:rPr>
          <w:sz w:val="22"/>
          <w:shd w:val="clear" w:color="auto" w:fill="F8F8F8"/>
        </w:rPr>
        <w:t xml:space="preserve"> root</w:t>
      </w:r>
      <w:r w:rsidR="009C3C65" w:rsidRPr="00DD3BD3">
        <w:rPr>
          <w:rStyle w:val="hljs-variable"/>
          <w:color w:val="008080"/>
          <w:sz w:val="22"/>
        </w:rPr>
        <w:t>@1</w:t>
      </w:r>
      <w:r w:rsidR="009C3C65">
        <w:rPr>
          <w:rStyle w:val="hljs-variable"/>
          <w:color w:val="008080"/>
          <w:sz w:val="22"/>
        </w:rPr>
        <w:t>92.168.1</w:t>
      </w:r>
      <w:r w:rsidR="009C3C65" w:rsidRPr="00DD3BD3">
        <w:rPr>
          <w:sz w:val="22"/>
          <w:shd w:val="clear" w:color="auto" w:fill="F8F8F8"/>
        </w:rPr>
        <w:t>.</w:t>
      </w:r>
      <w:r w:rsidR="009C3C65" w:rsidRPr="00DD3BD3">
        <w:rPr>
          <w:rStyle w:val="hljs-number"/>
          <w:color w:val="008080"/>
          <w:sz w:val="22"/>
        </w:rPr>
        <w:t>90</w:t>
      </w:r>
      <w:r w:rsidR="009C3C65" w:rsidRPr="00DD3BD3">
        <w:rPr>
          <w:rStyle w:val="hljs-symbol"/>
          <w:color w:val="990073"/>
          <w:sz w:val="22"/>
        </w:rPr>
        <w:t>:/</w:t>
      </w:r>
      <w:proofErr w:type="spellStart"/>
      <w:r w:rsidR="009C3C65" w:rsidRPr="00DD3BD3">
        <w:rPr>
          <w:rStyle w:val="hljs-symbol"/>
          <w:color w:val="990073"/>
          <w:sz w:val="22"/>
        </w:rPr>
        <w:t>etc</w:t>
      </w:r>
      <w:proofErr w:type="spellEnd"/>
      <w:r w:rsidR="009C3C65" w:rsidRPr="00DD3BD3">
        <w:rPr>
          <w:rStyle w:val="hljs-symbol"/>
          <w:color w:val="990073"/>
          <w:sz w:val="22"/>
        </w:rPr>
        <w:t>/</w:t>
      </w:r>
      <w:proofErr w:type="spellStart"/>
      <w:r w:rsidR="009C3C65" w:rsidRPr="00DD3BD3">
        <w:rPr>
          <w:rStyle w:val="hljs-symbol"/>
          <w:color w:val="990073"/>
          <w:sz w:val="22"/>
        </w:rPr>
        <w:t>kubernetes</w:t>
      </w:r>
      <w:proofErr w:type="spellEnd"/>
      <w:r w:rsidR="009C3C65" w:rsidRPr="00DD3BD3">
        <w:rPr>
          <w:rStyle w:val="hljs-symbol"/>
          <w:color w:val="990073"/>
          <w:sz w:val="22"/>
        </w:rPr>
        <w:t>/</w:t>
      </w:r>
      <w:proofErr w:type="spellStart"/>
      <w:r w:rsidR="009C3C65" w:rsidRPr="00DD3BD3">
        <w:rPr>
          <w:rStyle w:val="hljs-symbol"/>
          <w:color w:val="990073"/>
          <w:sz w:val="22"/>
        </w:rPr>
        <w:t>admin</w:t>
      </w:r>
      <w:r w:rsidR="009C3C65" w:rsidRPr="00DD3BD3">
        <w:rPr>
          <w:sz w:val="22"/>
          <w:shd w:val="clear" w:color="auto" w:fill="F8F8F8"/>
        </w:rPr>
        <w:t>.conf</w:t>
      </w:r>
      <w:proofErr w:type="spellEnd"/>
      <w:r w:rsidR="009C3C65" w:rsidRPr="00DD3BD3">
        <w:rPr>
          <w:sz w:val="22"/>
          <w:shd w:val="clear" w:color="auto" w:fill="F8F8F8"/>
        </w:rPr>
        <w:t xml:space="preserve"> .</w:t>
      </w:r>
    </w:p>
    <w:p w14:paraId="5C8E936C" w14:textId="77777777" w:rsidR="009C3C65" w:rsidRPr="00DD3BD3" w:rsidRDefault="009C3C65" w:rsidP="009C3C65">
      <w:r w:rsidRPr="00DD3BD3">
        <w:t xml:space="preserve">Create the </w:t>
      </w:r>
      <w:proofErr w:type="spellStart"/>
      <w:r w:rsidRPr="00DD3BD3">
        <w:t>kubectl</w:t>
      </w:r>
      <w:proofErr w:type="spellEnd"/>
      <w:r w:rsidRPr="00DD3BD3">
        <w:t xml:space="preserve"> configuration directory.</w:t>
      </w:r>
    </w:p>
    <w:p w14:paraId="64BA8115" w14:textId="39BB4666" w:rsidR="009C3C65" w:rsidRPr="00DD3BD3" w:rsidRDefault="007B22DD" w:rsidP="009C3C65">
      <w:pPr>
        <w:pStyle w:val="output"/>
      </w:pPr>
      <w:r>
        <w:t xml:space="preserve">$ </w:t>
      </w:r>
      <w:proofErr w:type="spellStart"/>
      <w:proofErr w:type="gramStart"/>
      <w:r w:rsidR="009C3C65" w:rsidRPr="00DD3BD3">
        <w:t>mkdir</w:t>
      </w:r>
      <w:proofErr w:type="spellEnd"/>
      <w:proofErr w:type="gramEnd"/>
      <w:r w:rsidR="009C3C65" w:rsidRPr="00DD3BD3">
        <w:t xml:space="preserve"> ~/.</w:t>
      </w:r>
      <w:proofErr w:type="spellStart"/>
      <w:r w:rsidR="009C3C65" w:rsidRPr="00DD3BD3">
        <w:t>kube</w:t>
      </w:r>
      <w:proofErr w:type="spellEnd"/>
    </w:p>
    <w:p w14:paraId="14206BF9" w14:textId="77777777" w:rsidR="009C3C65" w:rsidRPr="00DD3BD3" w:rsidRDefault="009C3C65" w:rsidP="009C3C65">
      <w:r w:rsidRPr="00DD3BD3">
        <w:t>Move the configuration file to the configuration directory.</w:t>
      </w:r>
    </w:p>
    <w:p w14:paraId="3ADAFE5B" w14:textId="6AC16F12" w:rsidR="009C3C65" w:rsidRPr="002F4BBB" w:rsidRDefault="007B22DD" w:rsidP="009C3C65">
      <w:pPr>
        <w:pStyle w:val="output"/>
        <w:rPr>
          <w:sz w:val="22"/>
        </w:rPr>
      </w:pPr>
      <w:r>
        <w:rPr>
          <w:sz w:val="22"/>
        </w:rPr>
        <w:t xml:space="preserve">$ </w:t>
      </w:r>
      <w:proofErr w:type="gramStart"/>
      <w:r w:rsidR="009C3C65" w:rsidRPr="00DD3BD3">
        <w:rPr>
          <w:sz w:val="22"/>
        </w:rPr>
        <w:t>mv</w:t>
      </w:r>
      <w:proofErr w:type="gramEnd"/>
      <w:r w:rsidR="009C3C65" w:rsidRPr="00DD3BD3">
        <w:rPr>
          <w:sz w:val="22"/>
        </w:rPr>
        <w:t xml:space="preserve"> </w:t>
      </w:r>
      <w:proofErr w:type="spellStart"/>
      <w:r w:rsidR="009C3C65" w:rsidRPr="00DD3BD3">
        <w:rPr>
          <w:sz w:val="22"/>
        </w:rPr>
        <w:t>admin.conf</w:t>
      </w:r>
      <w:proofErr w:type="spellEnd"/>
      <w:r w:rsidR="009C3C65" w:rsidRPr="00DD3BD3">
        <w:rPr>
          <w:sz w:val="22"/>
        </w:rPr>
        <w:t xml:space="preserve"> ~/.</w:t>
      </w:r>
      <w:proofErr w:type="spellStart"/>
      <w:r w:rsidR="009C3C65" w:rsidRPr="00DD3BD3">
        <w:rPr>
          <w:sz w:val="22"/>
        </w:rPr>
        <w:t>kube</w:t>
      </w:r>
      <w:proofErr w:type="spellEnd"/>
      <w:r w:rsidR="009C3C65" w:rsidRPr="00DD3BD3">
        <w:rPr>
          <w:sz w:val="22"/>
        </w:rPr>
        <w:t>/</w:t>
      </w:r>
      <w:proofErr w:type="spellStart"/>
      <w:r w:rsidR="009C3C65" w:rsidRPr="00DD3BD3">
        <w:rPr>
          <w:sz w:val="22"/>
        </w:rPr>
        <w:t>config</w:t>
      </w:r>
      <w:proofErr w:type="spellEnd"/>
    </w:p>
    <w:p w14:paraId="7E5CCD29" w14:textId="77777777" w:rsidR="009C3C65" w:rsidRPr="00DD3BD3" w:rsidRDefault="009C3C65" w:rsidP="009C3C65">
      <w:r w:rsidRPr="00DD3BD3">
        <w:t>Modify the permissions of the configuration file</w:t>
      </w:r>
    </w:p>
    <w:p w14:paraId="49379182" w14:textId="19CF049F" w:rsidR="009C3C65" w:rsidRPr="002F4BBB" w:rsidRDefault="007B22DD" w:rsidP="009C3C65">
      <w:pPr>
        <w:pStyle w:val="output"/>
      </w:pPr>
      <w:r>
        <w:t xml:space="preserve">$ </w:t>
      </w:r>
      <w:proofErr w:type="spellStart"/>
      <w:proofErr w:type="gramStart"/>
      <w:r w:rsidR="009C3C65" w:rsidRPr="00DD3BD3">
        <w:t>chmod</w:t>
      </w:r>
      <w:proofErr w:type="spellEnd"/>
      <w:proofErr w:type="gramEnd"/>
      <w:r w:rsidR="009C3C65" w:rsidRPr="00DD3BD3">
        <w:t xml:space="preserve"> 600 ~/.</w:t>
      </w:r>
      <w:proofErr w:type="spellStart"/>
      <w:r w:rsidR="009C3C65" w:rsidRPr="00DD3BD3">
        <w:t>kube</w:t>
      </w:r>
      <w:proofErr w:type="spellEnd"/>
      <w:r w:rsidR="009C3C65" w:rsidRPr="00DD3BD3">
        <w:t>/</w:t>
      </w:r>
      <w:proofErr w:type="spellStart"/>
      <w:r w:rsidR="009C3C65" w:rsidRPr="00DD3BD3">
        <w:t>config</w:t>
      </w:r>
      <w:proofErr w:type="spellEnd"/>
    </w:p>
    <w:p w14:paraId="73D60C8D" w14:textId="77777777" w:rsidR="009C3C65" w:rsidRPr="00DD3BD3" w:rsidRDefault="009C3C65" w:rsidP="009C3C65">
      <w:r w:rsidRPr="00DD3BD3">
        <w:t>Go back to the SSH session on the master and change back the permissions of the configuration file</w:t>
      </w:r>
    </w:p>
    <w:p w14:paraId="75AC85BD" w14:textId="35F0FDA3" w:rsidR="009C3C65" w:rsidRPr="002F4BBB" w:rsidRDefault="007B22DD" w:rsidP="009C3C65">
      <w:pPr>
        <w:pStyle w:val="output"/>
      </w:pPr>
      <w:r>
        <w:t xml:space="preserve">$ </w:t>
      </w:r>
      <w:proofErr w:type="spellStart"/>
      <w:proofErr w:type="gramStart"/>
      <w:r w:rsidR="009C3C65" w:rsidRPr="00DD3BD3">
        <w:t>sudo</w:t>
      </w:r>
      <w:proofErr w:type="spellEnd"/>
      <w:proofErr w:type="gramEnd"/>
      <w:r w:rsidR="009C3C65" w:rsidRPr="00DD3BD3">
        <w:t xml:space="preserve"> </w:t>
      </w:r>
      <w:proofErr w:type="spellStart"/>
      <w:r w:rsidR="009C3C65" w:rsidRPr="00DD3BD3">
        <w:t>chmod</w:t>
      </w:r>
      <w:proofErr w:type="spellEnd"/>
      <w:r w:rsidR="009C3C65" w:rsidRPr="00DD3BD3">
        <w:t xml:space="preserve"> 600 /</w:t>
      </w:r>
      <w:proofErr w:type="spellStart"/>
      <w:r w:rsidR="009C3C65" w:rsidRPr="00DD3BD3">
        <w:t>etc</w:t>
      </w:r>
      <w:proofErr w:type="spellEnd"/>
      <w:r w:rsidR="009C3C65" w:rsidRPr="00DD3BD3">
        <w:t>/</w:t>
      </w:r>
      <w:proofErr w:type="spellStart"/>
      <w:r w:rsidR="009C3C65" w:rsidRPr="00DD3BD3">
        <w:t>kubernetes</w:t>
      </w:r>
      <w:proofErr w:type="spellEnd"/>
      <w:r w:rsidR="009C3C65" w:rsidRPr="00DD3BD3">
        <w:t>/</w:t>
      </w:r>
      <w:proofErr w:type="spellStart"/>
      <w:r w:rsidR="009C3C65" w:rsidRPr="00DD3BD3">
        <w:t>admin.conf</w:t>
      </w:r>
      <w:proofErr w:type="spellEnd"/>
    </w:p>
    <w:p w14:paraId="7693A210" w14:textId="77777777" w:rsidR="009C3C65" w:rsidRPr="00DD3BD3" w:rsidRDefault="009C3C65" w:rsidP="009C3C65">
      <w:proofErr w:type="gramStart"/>
      <w:r w:rsidRPr="00DD3BD3">
        <w:t>check</w:t>
      </w:r>
      <w:proofErr w:type="gramEnd"/>
      <w:r w:rsidRPr="00DD3BD3">
        <w:t xml:space="preserve"> that you can access the </w:t>
      </w:r>
      <w:proofErr w:type="spellStart"/>
      <w:r w:rsidRPr="00DD3BD3">
        <w:t>Kubernetes</w:t>
      </w:r>
      <w:proofErr w:type="spellEnd"/>
      <w:r w:rsidRPr="00DD3BD3">
        <w:t xml:space="preserve"> API from the client machine.</w:t>
      </w:r>
    </w:p>
    <w:p w14:paraId="18BD2A23" w14:textId="793F20B1" w:rsidR="009C3C65" w:rsidRDefault="007B22DD" w:rsidP="009C3C65">
      <w:pPr>
        <w:pStyle w:val="output"/>
      </w:pPr>
      <w:r>
        <w:t xml:space="preserve">$ </w:t>
      </w:r>
      <w:proofErr w:type="spellStart"/>
      <w:proofErr w:type="gramStart"/>
      <w:r w:rsidR="009C3C65" w:rsidRPr="00DD3BD3">
        <w:t>kubectl</w:t>
      </w:r>
      <w:proofErr w:type="spellEnd"/>
      <w:proofErr w:type="gramEnd"/>
      <w:r w:rsidR="009C3C65" w:rsidRPr="00DD3BD3">
        <w:t xml:space="preserve"> get nodes</w:t>
      </w:r>
    </w:p>
    <w:p w14:paraId="16AF22E9" w14:textId="77777777" w:rsidR="007B22DD" w:rsidRPr="007B22DD" w:rsidRDefault="007B22DD" w:rsidP="007B22DD">
      <w:pPr>
        <w:pStyle w:val="output"/>
        <w:rPr>
          <w:i/>
          <w:sz w:val="18"/>
        </w:rPr>
      </w:pPr>
      <w:r w:rsidRPr="007B22DD">
        <w:rPr>
          <w:i/>
          <w:sz w:val="18"/>
        </w:rPr>
        <w:t>NAME STATUS ROLES AGE VERSION</w:t>
      </w:r>
    </w:p>
    <w:p w14:paraId="57DAF92B" w14:textId="77777777" w:rsidR="007B22DD" w:rsidRPr="007B22DD" w:rsidRDefault="007B22DD" w:rsidP="007B22DD">
      <w:pPr>
        <w:pStyle w:val="output"/>
        <w:rPr>
          <w:i/>
          <w:sz w:val="18"/>
        </w:rPr>
      </w:pPr>
      <w:proofErr w:type="gramStart"/>
      <w:r w:rsidRPr="007B22DD">
        <w:rPr>
          <w:i/>
          <w:sz w:val="18"/>
        </w:rPr>
        <w:t>k8s-kubeadm-master-0</w:t>
      </w:r>
      <w:proofErr w:type="gramEnd"/>
      <w:r w:rsidRPr="007B22DD">
        <w:rPr>
          <w:i/>
          <w:sz w:val="18"/>
        </w:rPr>
        <w:t xml:space="preserve"> </w:t>
      </w:r>
      <w:proofErr w:type="spellStart"/>
      <w:r w:rsidRPr="007B22DD">
        <w:rPr>
          <w:i/>
          <w:sz w:val="18"/>
        </w:rPr>
        <w:t>NotReady</w:t>
      </w:r>
      <w:proofErr w:type="spellEnd"/>
      <w:r w:rsidRPr="007B22DD">
        <w:rPr>
          <w:i/>
          <w:sz w:val="18"/>
        </w:rPr>
        <w:t xml:space="preserve"> master 1h v1.12.1</w:t>
      </w:r>
    </w:p>
    <w:p w14:paraId="0695CD20" w14:textId="77777777" w:rsidR="007B22DD" w:rsidRPr="007B22DD" w:rsidRDefault="007B22DD" w:rsidP="007B22DD">
      <w:pPr>
        <w:pStyle w:val="output"/>
        <w:rPr>
          <w:i/>
          <w:sz w:val="18"/>
        </w:rPr>
      </w:pPr>
      <w:proofErr w:type="gramStart"/>
      <w:r w:rsidRPr="007B22DD">
        <w:rPr>
          <w:i/>
          <w:sz w:val="18"/>
        </w:rPr>
        <w:t>k8s-kubeadm-master-1</w:t>
      </w:r>
      <w:proofErr w:type="gramEnd"/>
      <w:r w:rsidRPr="007B22DD">
        <w:rPr>
          <w:i/>
          <w:sz w:val="18"/>
        </w:rPr>
        <w:t xml:space="preserve"> </w:t>
      </w:r>
      <w:proofErr w:type="spellStart"/>
      <w:r w:rsidRPr="007B22DD">
        <w:rPr>
          <w:i/>
          <w:sz w:val="18"/>
        </w:rPr>
        <w:t>NotReady</w:t>
      </w:r>
      <w:proofErr w:type="spellEnd"/>
      <w:r w:rsidRPr="007B22DD">
        <w:rPr>
          <w:i/>
          <w:sz w:val="18"/>
        </w:rPr>
        <w:t xml:space="preserve"> master 1h v1.12.1</w:t>
      </w:r>
    </w:p>
    <w:p w14:paraId="3BEB0AAF" w14:textId="77777777" w:rsidR="007B22DD" w:rsidRPr="007B22DD" w:rsidRDefault="007B22DD" w:rsidP="007B22DD">
      <w:pPr>
        <w:pStyle w:val="output"/>
        <w:rPr>
          <w:i/>
          <w:sz w:val="18"/>
        </w:rPr>
      </w:pPr>
      <w:proofErr w:type="gramStart"/>
      <w:r w:rsidRPr="007B22DD">
        <w:rPr>
          <w:i/>
          <w:sz w:val="18"/>
        </w:rPr>
        <w:t>k8s-kubeadm-master-2</w:t>
      </w:r>
      <w:proofErr w:type="gramEnd"/>
      <w:r w:rsidRPr="007B22DD">
        <w:rPr>
          <w:i/>
          <w:sz w:val="18"/>
        </w:rPr>
        <w:t xml:space="preserve"> </w:t>
      </w:r>
      <w:proofErr w:type="spellStart"/>
      <w:r w:rsidRPr="007B22DD">
        <w:rPr>
          <w:i/>
          <w:sz w:val="18"/>
        </w:rPr>
        <w:t>NotReady</w:t>
      </w:r>
      <w:proofErr w:type="spellEnd"/>
      <w:r w:rsidRPr="007B22DD">
        <w:rPr>
          <w:i/>
          <w:sz w:val="18"/>
        </w:rPr>
        <w:t xml:space="preserve"> master 1h v1.12.1</w:t>
      </w:r>
    </w:p>
    <w:p w14:paraId="4305AF0B" w14:textId="77777777" w:rsidR="007B22DD" w:rsidRDefault="007B22DD" w:rsidP="007B22DD">
      <w:pPr>
        <w:pStyle w:val="output"/>
        <w:rPr>
          <w:i/>
          <w:sz w:val="18"/>
        </w:rPr>
      </w:pPr>
      <w:proofErr w:type="gramStart"/>
      <w:r w:rsidRPr="007B22DD">
        <w:rPr>
          <w:i/>
          <w:sz w:val="18"/>
        </w:rPr>
        <w:t>k8s-kubeadm-worker-0</w:t>
      </w:r>
      <w:proofErr w:type="gramEnd"/>
      <w:r w:rsidRPr="007B22DD">
        <w:rPr>
          <w:i/>
          <w:sz w:val="18"/>
        </w:rPr>
        <w:t xml:space="preserve"> </w:t>
      </w:r>
      <w:proofErr w:type="spellStart"/>
      <w:r w:rsidRPr="007B22DD">
        <w:rPr>
          <w:i/>
          <w:sz w:val="18"/>
        </w:rPr>
        <w:t>NotReady</w:t>
      </w:r>
      <w:proofErr w:type="spellEnd"/>
      <w:r w:rsidRPr="007B22DD">
        <w:rPr>
          <w:i/>
          <w:sz w:val="18"/>
        </w:rPr>
        <w:t xml:space="preserve">  2m v1.12.1 </w:t>
      </w:r>
    </w:p>
    <w:p w14:paraId="4C19202C" w14:textId="77777777" w:rsidR="007B22DD" w:rsidRDefault="007B22DD" w:rsidP="007B22DD">
      <w:pPr>
        <w:pStyle w:val="output"/>
        <w:rPr>
          <w:i/>
          <w:sz w:val="18"/>
        </w:rPr>
      </w:pPr>
      <w:proofErr w:type="gramStart"/>
      <w:r w:rsidRPr="007B22DD">
        <w:rPr>
          <w:i/>
          <w:sz w:val="18"/>
        </w:rPr>
        <w:t>k8s-kubeadm-worker-1</w:t>
      </w:r>
      <w:proofErr w:type="gramEnd"/>
      <w:r w:rsidRPr="007B22DD">
        <w:rPr>
          <w:i/>
          <w:sz w:val="18"/>
        </w:rPr>
        <w:t xml:space="preserve"> </w:t>
      </w:r>
      <w:proofErr w:type="spellStart"/>
      <w:r w:rsidRPr="007B22DD">
        <w:rPr>
          <w:i/>
          <w:sz w:val="18"/>
        </w:rPr>
        <w:t>NotReady</w:t>
      </w:r>
      <w:proofErr w:type="spellEnd"/>
      <w:r w:rsidRPr="007B22DD">
        <w:rPr>
          <w:i/>
          <w:sz w:val="18"/>
        </w:rPr>
        <w:t xml:space="preserve"> 1m v1.12.1 </w:t>
      </w:r>
    </w:p>
    <w:p w14:paraId="7AF41664" w14:textId="77777777" w:rsidR="007B22DD" w:rsidRPr="007B22DD" w:rsidRDefault="007B22DD" w:rsidP="007B22DD">
      <w:pPr>
        <w:pStyle w:val="output"/>
        <w:rPr>
          <w:i/>
          <w:sz w:val="18"/>
        </w:rPr>
      </w:pPr>
      <w:proofErr w:type="gramStart"/>
      <w:r w:rsidRPr="007B22DD">
        <w:rPr>
          <w:i/>
          <w:sz w:val="18"/>
        </w:rPr>
        <w:t>k8s-kubeadm-worker-2</w:t>
      </w:r>
      <w:proofErr w:type="gramEnd"/>
      <w:r w:rsidRPr="007B22DD">
        <w:rPr>
          <w:i/>
          <w:sz w:val="18"/>
        </w:rPr>
        <w:t xml:space="preserve"> </w:t>
      </w:r>
      <w:proofErr w:type="spellStart"/>
      <w:r w:rsidRPr="007B22DD">
        <w:rPr>
          <w:i/>
          <w:sz w:val="18"/>
        </w:rPr>
        <w:t>NotReady</w:t>
      </w:r>
      <w:proofErr w:type="spellEnd"/>
      <w:r w:rsidRPr="007B22DD">
        <w:rPr>
          <w:i/>
          <w:sz w:val="18"/>
        </w:rPr>
        <w:t xml:space="preserve"> 1m v1.12.1</w:t>
      </w:r>
    </w:p>
    <w:p w14:paraId="0B7B5D18" w14:textId="77777777" w:rsidR="007B22DD" w:rsidRDefault="007B22DD" w:rsidP="009C3C65">
      <w:pPr>
        <w:pStyle w:val="output"/>
      </w:pPr>
    </w:p>
    <w:p w14:paraId="2C0650F7" w14:textId="77777777" w:rsidR="009C3C65" w:rsidRDefault="009C3C65" w:rsidP="009C3C65">
      <w:pPr>
        <w:pStyle w:val="Heading1"/>
      </w:pPr>
      <w:r w:rsidRPr="008815EB">
        <w:t>Deploying the overlay network</w:t>
      </w:r>
    </w:p>
    <w:p w14:paraId="095CDBD1" w14:textId="77777777" w:rsidR="009C3C65" w:rsidRDefault="009C3C65" w:rsidP="009C3C65">
      <w:r w:rsidRPr="008815EB">
        <w:t xml:space="preserve">We are going to use </w:t>
      </w:r>
      <w:proofErr w:type="spellStart"/>
      <w:r w:rsidRPr="008815EB">
        <w:t>Weavenet</w:t>
      </w:r>
      <w:proofErr w:type="spellEnd"/>
      <w:r w:rsidRPr="008815EB">
        <w:t xml:space="preserve"> as the overlay network. You can also use static route or another overlay network tool like Calico or Flannel.</w:t>
      </w:r>
    </w:p>
    <w:p w14:paraId="4A698A5C" w14:textId="77777777" w:rsidR="009C3C65" w:rsidRPr="008815EB" w:rsidRDefault="009C3C65" w:rsidP="009C3C65">
      <w:r w:rsidRPr="008815EB">
        <w:t xml:space="preserve">Deploy the overlay network pods from the </w:t>
      </w:r>
      <w:proofErr w:type="gramStart"/>
      <w:r w:rsidRPr="008815EB">
        <w:t>client(</w:t>
      </w:r>
      <w:proofErr w:type="gramEnd"/>
      <w:r w:rsidRPr="008815EB">
        <w:t>master) machine</w:t>
      </w:r>
    </w:p>
    <w:p w14:paraId="4DEDD66B" w14:textId="5563BB8B" w:rsidR="009C3C65" w:rsidRDefault="007B22DD" w:rsidP="009C3C65">
      <w:pPr>
        <w:pStyle w:val="output"/>
        <w:rPr>
          <w:rStyle w:val="hljs-number"/>
          <w:rFonts w:eastAsiaTheme="majorEastAsia"/>
          <w:color w:val="008080"/>
          <w:sz w:val="22"/>
        </w:rPr>
      </w:pPr>
      <w:r>
        <w:rPr>
          <w:color w:val="333333"/>
          <w:sz w:val="22"/>
          <w:shd w:val="clear" w:color="auto" w:fill="F8F8F8"/>
        </w:rPr>
        <w:lastRenderedPageBreak/>
        <w:t xml:space="preserve">$ </w:t>
      </w:r>
      <w:proofErr w:type="spellStart"/>
      <w:proofErr w:type="gramStart"/>
      <w:r w:rsidR="009C3C65" w:rsidRPr="008815EB">
        <w:rPr>
          <w:color w:val="333333"/>
          <w:sz w:val="22"/>
          <w:shd w:val="clear" w:color="auto" w:fill="F8F8F8"/>
        </w:rPr>
        <w:t>kubectl</w:t>
      </w:r>
      <w:proofErr w:type="spellEnd"/>
      <w:proofErr w:type="gramEnd"/>
      <w:r w:rsidR="009C3C65" w:rsidRPr="008815EB">
        <w:rPr>
          <w:color w:val="333333"/>
          <w:sz w:val="22"/>
          <w:shd w:val="clear" w:color="auto" w:fill="F8F8F8"/>
        </w:rPr>
        <w:t xml:space="preserve"> apply -f </w:t>
      </w:r>
      <w:r w:rsidR="009C3C65" w:rsidRPr="008815EB">
        <w:rPr>
          <w:rStyle w:val="hljs-symbol"/>
          <w:color w:val="990073"/>
          <w:sz w:val="22"/>
        </w:rPr>
        <w:t>https:</w:t>
      </w:r>
      <w:r w:rsidR="009C3C65" w:rsidRPr="008815EB">
        <w:rPr>
          <w:color w:val="333333"/>
          <w:sz w:val="22"/>
          <w:shd w:val="clear" w:color="auto" w:fill="F8F8F8"/>
        </w:rPr>
        <w:t>/</w:t>
      </w:r>
      <w:r w:rsidR="009C3C65" w:rsidRPr="008815EB">
        <w:rPr>
          <w:rStyle w:val="hljs-regexp"/>
          <w:color w:val="009926"/>
          <w:sz w:val="22"/>
        </w:rPr>
        <w:t>/</w:t>
      </w:r>
      <w:hyperlink r:id="rId31" w:history="1">
        <w:r w:rsidR="009C3C65" w:rsidRPr="008815EB">
          <w:rPr>
            <w:rStyle w:val="Hyperlink"/>
            <w:color w:val="E51843"/>
            <w:sz w:val="22"/>
          </w:rPr>
          <w:t>git.io/weave</w:t>
        </w:r>
      </w:hyperlink>
      <w:r w:rsidR="009C3C65" w:rsidRPr="008815EB">
        <w:rPr>
          <w:color w:val="333333"/>
          <w:sz w:val="22"/>
          <w:shd w:val="clear" w:color="auto" w:fill="F8F8F8"/>
        </w:rPr>
        <w:t>-kube-</w:t>
      </w:r>
      <w:r w:rsidR="009C3C65" w:rsidRPr="008815EB">
        <w:rPr>
          <w:rStyle w:val="hljs-number"/>
          <w:rFonts w:eastAsiaTheme="majorEastAsia"/>
          <w:color w:val="008080"/>
          <w:sz w:val="22"/>
        </w:rPr>
        <w:t>1.6</w:t>
      </w:r>
    </w:p>
    <w:p w14:paraId="3847AF66" w14:textId="77777777" w:rsidR="009C3C65" w:rsidRPr="008815EB" w:rsidRDefault="009C3C65" w:rsidP="009C3C65">
      <w:r w:rsidRPr="008815EB">
        <w:t>Check that the pods are deployed properly</w:t>
      </w:r>
    </w:p>
    <w:p w14:paraId="31209E71" w14:textId="010BF571" w:rsidR="009C3C65" w:rsidRDefault="007B22DD" w:rsidP="009C3C65">
      <w:pPr>
        <w:pStyle w:val="output"/>
      </w:pPr>
      <w:r>
        <w:t xml:space="preserve">$ </w:t>
      </w:r>
      <w:proofErr w:type="spellStart"/>
      <w:proofErr w:type="gramStart"/>
      <w:r w:rsidR="009C3C65" w:rsidRPr="008815EB">
        <w:t>kubectl</w:t>
      </w:r>
      <w:proofErr w:type="spellEnd"/>
      <w:proofErr w:type="gramEnd"/>
      <w:r w:rsidR="009C3C65" w:rsidRPr="008815EB">
        <w:t xml:space="preserve"> get pods -n </w:t>
      </w:r>
      <w:proofErr w:type="spellStart"/>
      <w:r w:rsidR="009C3C65" w:rsidRPr="008815EB">
        <w:t>kube</w:t>
      </w:r>
      <w:proofErr w:type="spellEnd"/>
      <w:r w:rsidR="009C3C65" w:rsidRPr="008815EB">
        <w:t>-system</w:t>
      </w:r>
    </w:p>
    <w:p w14:paraId="19B426F5" w14:textId="60F1D62F" w:rsidR="007B22DD" w:rsidRPr="008815EB" w:rsidRDefault="007B22DD" w:rsidP="007B22DD">
      <w:r>
        <w:rPr>
          <w:noProof/>
          <w:lang w:eastAsia="en-US"/>
        </w:rPr>
        <w:drawing>
          <wp:inline distT="0" distB="0" distL="0" distR="0" wp14:anchorId="38B2A5E9" wp14:editId="7F6713E4">
            <wp:extent cx="6115050" cy="3276252"/>
            <wp:effectExtent l="0" t="0" r="0" b="635"/>
            <wp:docPr id="18" name="Picture 18" descr="Screenshot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_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3276252"/>
                    </a:xfrm>
                    <a:prstGeom prst="rect">
                      <a:avLst/>
                    </a:prstGeom>
                    <a:noFill/>
                    <a:ln>
                      <a:noFill/>
                    </a:ln>
                  </pic:spPr>
                </pic:pic>
              </a:graphicData>
            </a:graphic>
          </wp:inline>
        </w:drawing>
      </w:r>
    </w:p>
    <w:p w14:paraId="4B6B2C58" w14:textId="77777777" w:rsidR="009C3C65" w:rsidRDefault="009C3C65" w:rsidP="009C3C65">
      <w:r w:rsidRPr="008815EB">
        <w:t>Check that the nodes are in Ready state.</w:t>
      </w:r>
    </w:p>
    <w:p w14:paraId="6990F6E5" w14:textId="42D38DF3" w:rsidR="009C3C65" w:rsidRPr="008815EB" w:rsidRDefault="007B22DD" w:rsidP="009C3C65">
      <w:pPr>
        <w:pStyle w:val="output"/>
      </w:pPr>
      <w:r>
        <w:t xml:space="preserve">$ </w:t>
      </w:r>
      <w:proofErr w:type="spellStart"/>
      <w:proofErr w:type="gramStart"/>
      <w:r w:rsidR="009C3C65" w:rsidRPr="008815EB">
        <w:t>kubectl</w:t>
      </w:r>
      <w:proofErr w:type="spellEnd"/>
      <w:proofErr w:type="gramEnd"/>
      <w:r w:rsidR="009C3C65" w:rsidRPr="008815EB">
        <w:t xml:space="preserve"> get nodes</w:t>
      </w:r>
    </w:p>
    <w:p w14:paraId="2EDE5E3A" w14:textId="77777777" w:rsidR="007B22DD" w:rsidRPr="007B22DD" w:rsidRDefault="007B22DD" w:rsidP="007B22DD">
      <w:pPr>
        <w:pStyle w:val="output"/>
        <w:rPr>
          <w:i/>
          <w:sz w:val="20"/>
        </w:rPr>
      </w:pPr>
      <w:r w:rsidRPr="007B22DD">
        <w:rPr>
          <w:i/>
          <w:sz w:val="20"/>
        </w:rPr>
        <w:t>NAME                      STATUS     ROLES    AGE     VERSION</w:t>
      </w:r>
    </w:p>
    <w:p w14:paraId="23D1B1A9" w14:textId="77777777" w:rsidR="007B22DD" w:rsidRPr="007B22DD" w:rsidRDefault="007B22DD" w:rsidP="007B22DD">
      <w:pPr>
        <w:pStyle w:val="output"/>
        <w:rPr>
          <w:i/>
          <w:sz w:val="20"/>
        </w:rPr>
      </w:pPr>
      <w:proofErr w:type="gramStart"/>
      <w:r w:rsidRPr="007B22DD">
        <w:rPr>
          <w:i/>
          <w:sz w:val="20"/>
        </w:rPr>
        <w:t>kubmaster1.zippyops.com</w:t>
      </w:r>
      <w:proofErr w:type="gramEnd"/>
      <w:r w:rsidRPr="007B22DD">
        <w:rPr>
          <w:i/>
          <w:sz w:val="20"/>
        </w:rPr>
        <w:t xml:space="preserve">   Ready      master   2d20h   v1.13.4</w:t>
      </w:r>
    </w:p>
    <w:p w14:paraId="3E996B06" w14:textId="77777777" w:rsidR="007B22DD" w:rsidRPr="007B22DD" w:rsidRDefault="007B22DD" w:rsidP="007B22DD">
      <w:pPr>
        <w:pStyle w:val="output"/>
        <w:rPr>
          <w:i/>
          <w:sz w:val="20"/>
        </w:rPr>
      </w:pPr>
      <w:proofErr w:type="gramStart"/>
      <w:r w:rsidRPr="007B22DD">
        <w:rPr>
          <w:i/>
          <w:sz w:val="20"/>
        </w:rPr>
        <w:t>kubmaster2.zippyops.com</w:t>
      </w:r>
      <w:proofErr w:type="gramEnd"/>
      <w:r w:rsidRPr="007B22DD">
        <w:rPr>
          <w:i/>
          <w:sz w:val="20"/>
        </w:rPr>
        <w:t xml:space="preserve">   Ready      master   2d19h   v1.13.4</w:t>
      </w:r>
    </w:p>
    <w:p w14:paraId="1EAB9BB9" w14:textId="0DD19917" w:rsidR="007B22DD" w:rsidRPr="007B22DD" w:rsidRDefault="007B22DD" w:rsidP="007B22DD">
      <w:pPr>
        <w:pStyle w:val="output"/>
        <w:rPr>
          <w:i/>
          <w:sz w:val="20"/>
        </w:rPr>
      </w:pPr>
      <w:proofErr w:type="gramStart"/>
      <w:r>
        <w:rPr>
          <w:i/>
          <w:sz w:val="20"/>
        </w:rPr>
        <w:t>kubmaster3.zippyops.com</w:t>
      </w:r>
      <w:proofErr w:type="gramEnd"/>
      <w:r>
        <w:rPr>
          <w:i/>
          <w:sz w:val="20"/>
        </w:rPr>
        <w:t xml:space="preserve">   </w:t>
      </w:r>
      <w:r w:rsidRPr="007B22DD">
        <w:rPr>
          <w:i/>
          <w:sz w:val="20"/>
        </w:rPr>
        <w:t>Ready</w:t>
      </w:r>
      <w:r>
        <w:rPr>
          <w:i/>
          <w:sz w:val="20"/>
        </w:rPr>
        <w:t xml:space="preserve">   </w:t>
      </w:r>
      <w:r w:rsidRPr="007B22DD">
        <w:rPr>
          <w:i/>
          <w:sz w:val="20"/>
        </w:rPr>
        <w:t xml:space="preserve">   master   2d19h   v1.13.4</w:t>
      </w:r>
    </w:p>
    <w:p w14:paraId="3881DA2E" w14:textId="77777777" w:rsidR="007B22DD" w:rsidRPr="007B22DD" w:rsidRDefault="007B22DD" w:rsidP="007B22DD">
      <w:pPr>
        <w:pStyle w:val="output"/>
        <w:rPr>
          <w:i/>
          <w:sz w:val="20"/>
        </w:rPr>
      </w:pPr>
      <w:proofErr w:type="gramStart"/>
      <w:r w:rsidRPr="007B22DD">
        <w:rPr>
          <w:i/>
          <w:sz w:val="20"/>
        </w:rPr>
        <w:t>kubwork1.zippyops.com</w:t>
      </w:r>
      <w:proofErr w:type="gramEnd"/>
      <w:r w:rsidRPr="007B22DD">
        <w:rPr>
          <w:i/>
          <w:sz w:val="20"/>
        </w:rPr>
        <w:t xml:space="preserve">     Ready      &lt;none&gt;   2d19h   v1.13.4</w:t>
      </w:r>
    </w:p>
    <w:p w14:paraId="689BE59C" w14:textId="77777777" w:rsidR="007B22DD" w:rsidRPr="007B22DD" w:rsidRDefault="007B22DD" w:rsidP="007B22DD">
      <w:pPr>
        <w:pStyle w:val="output"/>
        <w:rPr>
          <w:i/>
          <w:sz w:val="20"/>
        </w:rPr>
      </w:pPr>
      <w:proofErr w:type="gramStart"/>
      <w:r w:rsidRPr="007B22DD">
        <w:rPr>
          <w:i/>
          <w:sz w:val="20"/>
        </w:rPr>
        <w:t>kubwork2.zippyops.com</w:t>
      </w:r>
      <w:proofErr w:type="gramEnd"/>
      <w:r w:rsidRPr="007B22DD">
        <w:rPr>
          <w:i/>
          <w:sz w:val="20"/>
        </w:rPr>
        <w:t xml:space="preserve">     Ready      &lt;none&gt;   2d19h   v1.13.4</w:t>
      </w:r>
    </w:p>
    <w:p w14:paraId="097F1BA2" w14:textId="3B645DAC" w:rsidR="009C3C65" w:rsidRPr="007B22DD" w:rsidRDefault="007B22DD" w:rsidP="007B22DD">
      <w:pPr>
        <w:pStyle w:val="output"/>
        <w:rPr>
          <w:i/>
          <w:sz w:val="20"/>
        </w:rPr>
      </w:pPr>
      <w:proofErr w:type="gramStart"/>
      <w:r w:rsidRPr="007B22DD">
        <w:rPr>
          <w:i/>
          <w:sz w:val="20"/>
        </w:rPr>
        <w:t>kubwork3.zippyops.com</w:t>
      </w:r>
      <w:proofErr w:type="gramEnd"/>
      <w:r w:rsidRPr="007B22DD">
        <w:rPr>
          <w:i/>
          <w:sz w:val="20"/>
        </w:rPr>
        <w:t xml:space="preserve">     Ready      &lt;none&gt;   2d19h   v1.13.4</w:t>
      </w:r>
    </w:p>
    <w:p w14:paraId="6C53CF05" w14:textId="77777777" w:rsidR="009C3C65" w:rsidRDefault="009C3C65" w:rsidP="009C3C65"/>
    <w:p w14:paraId="146A6E6C" w14:textId="77777777" w:rsidR="007B22DD" w:rsidRDefault="007B22DD" w:rsidP="009C3C65"/>
    <w:p w14:paraId="521ADE07" w14:textId="77777777" w:rsidR="007B22DD" w:rsidRDefault="007B22DD" w:rsidP="009C3C65"/>
    <w:p w14:paraId="6639E35B" w14:textId="77777777" w:rsidR="009C3C65" w:rsidRDefault="009C3C65" w:rsidP="009C3C65">
      <w:pPr>
        <w:pStyle w:val="Heading1"/>
      </w:pPr>
      <w:r w:rsidRPr="008822F7">
        <w:t>Installing Kubernetes add-ons</w:t>
      </w:r>
    </w:p>
    <w:p w14:paraId="55D413AB" w14:textId="77777777" w:rsidR="009C3C65" w:rsidRPr="008822F7" w:rsidRDefault="009C3C65" w:rsidP="009C3C65">
      <w:r w:rsidRPr="008822F7">
        <w:t xml:space="preserve">We will deploy two </w:t>
      </w:r>
      <w:proofErr w:type="spellStart"/>
      <w:r w:rsidRPr="008822F7">
        <w:t>Kubernetes</w:t>
      </w:r>
      <w:proofErr w:type="spellEnd"/>
      <w:r w:rsidRPr="008822F7">
        <w:t xml:space="preserve"> add-ons on our new cluster: the dashboard add-on to have a graphical view of the cluster, and the </w:t>
      </w:r>
      <w:proofErr w:type="spellStart"/>
      <w:r w:rsidRPr="008822F7">
        <w:t>Heapster</w:t>
      </w:r>
      <w:proofErr w:type="spellEnd"/>
      <w:r w:rsidRPr="008822F7">
        <w:t xml:space="preserve"> add-on to monitor our workload</w:t>
      </w:r>
    </w:p>
    <w:p w14:paraId="44035964" w14:textId="77777777" w:rsidR="009C3C65" w:rsidRPr="00B921AD" w:rsidRDefault="009C3C65" w:rsidP="00B921AD">
      <w:pPr>
        <w:pStyle w:val="Heading2"/>
        <w:rPr>
          <w:b w:val="0"/>
        </w:rPr>
      </w:pPr>
      <w:r w:rsidRPr="00B921AD">
        <w:rPr>
          <w:b w:val="0"/>
        </w:rPr>
        <w:lastRenderedPageBreak/>
        <w:t>Installing the Kubernetes dashboard</w:t>
      </w:r>
    </w:p>
    <w:p w14:paraId="4F893C1A" w14:textId="77777777" w:rsidR="009C3C65" w:rsidRDefault="009C3C65" w:rsidP="009C3C65">
      <w:pPr>
        <w:rPr>
          <w:color w:val="222222"/>
          <w:sz w:val="27"/>
          <w:szCs w:val="27"/>
          <w:shd w:val="clear" w:color="auto" w:fill="FFFFFF"/>
        </w:rPr>
      </w:pPr>
      <w:r w:rsidRPr="008822F7">
        <w:t xml:space="preserve">Create the </w:t>
      </w:r>
      <w:proofErr w:type="spellStart"/>
      <w:r w:rsidRPr="008822F7">
        <w:t>Kubernetes</w:t>
      </w:r>
      <w:proofErr w:type="spellEnd"/>
      <w:r w:rsidRPr="008822F7">
        <w:t xml:space="preserve"> dashboard manifest</w:t>
      </w:r>
      <w:r>
        <w:rPr>
          <w:color w:val="222222"/>
          <w:sz w:val="27"/>
          <w:szCs w:val="27"/>
          <w:shd w:val="clear" w:color="auto" w:fill="FFFFFF"/>
        </w:rPr>
        <w:t>.</w:t>
      </w:r>
    </w:p>
    <w:p w14:paraId="5ED38510"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vim</w:t>
      </w:r>
      <w:proofErr w:type="gramEnd"/>
      <w:r w:rsidRPr="008822F7">
        <w:rPr>
          <w:sz w:val="20"/>
          <w:szCs w:val="24"/>
        </w:rPr>
        <w:t xml:space="preserve"> </w:t>
      </w:r>
      <w:proofErr w:type="spellStart"/>
      <w:r w:rsidRPr="008822F7">
        <w:rPr>
          <w:sz w:val="20"/>
          <w:szCs w:val="24"/>
        </w:rPr>
        <w:t>kubernetes-dashboard.yaml</w:t>
      </w:r>
      <w:proofErr w:type="spellEnd"/>
    </w:p>
    <w:p w14:paraId="73A4ABEC" w14:textId="77777777" w:rsidR="009C3C65" w:rsidRPr="008822F7" w:rsidRDefault="009C3C65" w:rsidP="009C3C65">
      <w:pPr>
        <w:pStyle w:val="output"/>
        <w:rPr>
          <w:sz w:val="20"/>
          <w:szCs w:val="24"/>
        </w:rPr>
      </w:pPr>
      <w:r w:rsidRPr="008822F7">
        <w:rPr>
          <w:sz w:val="20"/>
          <w:szCs w:val="24"/>
        </w:rPr>
        <w:t xml:space="preserve"># Copyright 2017 </w:t>
      </w:r>
      <w:proofErr w:type="gramStart"/>
      <w:r w:rsidRPr="008822F7">
        <w:rPr>
          <w:sz w:val="20"/>
          <w:szCs w:val="24"/>
        </w:rPr>
        <w:t>The</w:t>
      </w:r>
      <w:proofErr w:type="gramEnd"/>
      <w:r w:rsidRPr="008822F7">
        <w:rPr>
          <w:sz w:val="20"/>
          <w:szCs w:val="24"/>
        </w:rPr>
        <w:t xml:space="preserve"> </w:t>
      </w:r>
      <w:proofErr w:type="spellStart"/>
      <w:r w:rsidRPr="008822F7">
        <w:rPr>
          <w:sz w:val="20"/>
          <w:szCs w:val="24"/>
        </w:rPr>
        <w:t>Kubernetes</w:t>
      </w:r>
      <w:proofErr w:type="spellEnd"/>
      <w:r w:rsidRPr="008822F7">
        <w:rPr>
          <w:sz w:val="20"/>
          <w:szCs w:val="24"/>
        </w:rPr>
        <w:t xml:space="preserve"> Authors.</w:t>
      </w:r>
    </w:p>
    <w:p w14:paraId="0F647945" w14:textId="77777777" w:rsidR="009C3C65" w:rsidRPr="008822F7" w:rsidRDefault="009C3C65" w:rsidP="009C3C65">
      <w:pPr>
        <w:pStyle w:val="output"/>
        <w:rPr>
          <w:sz w:val="20"/>
          <w:szCs w:val="24"/>
        </w:rPr>
      </w:pPr>
      <w:r w:rsidRPr="008822F7">
        <w:rPr>
          <w:sz w:val="20"/>
          <w:szCs w:val="24"/>
        </w:rPr>
        <w:t>#</w:t>
      </w:r>
    </w:p>
    <w:p w14:paraId="1C8CFB59" w14:textId="77777777" w:rsidR="009C3C65" w:rsidRPr="008822F7" w:rsidRDefault="009C3C65" w:rsidP="009C3C65">
      <w:pPr>
        <w:pStyle w:val="output"/>
        <w:rPr>
          <w:sz w:val="20"/>
          <w:szCs w:val="24"/>
        </w:rPr>
      </w:pPr>
      <w:r w:rsidRPr="008822F7">
        <w:rPr>
          <w:sz w:val="20"/>
          <w:szCs w:val="24"/>
        </w:rPr>
        <w:t># Licensed under the Apache License, Version 2.0 (the "License");</w:t>
      </w:r>
    </w:p>
    <w:p w14:paraId="67935068"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you</w:t>
      </w:r>
      <w:proofErr w:type="gramEnd"/>
      <w:r w:rsidRPr="008822F7">
        <w:rPr>
          <w:sz w:val="20"/>
          <w:szCs w:val="24"/>
        </w:rPr>
        <w:t xml:space="preserve"> may not use this file except in compliance with the License.</w:t>
      </w:r>
    </w:p>
    <w:p w14:paraId="1980A623"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You</w:t>
      </w:r>
      <w:proofErr w:type="gramEnd"/>
      <w:r w:rsidRPr="008822F7">
        <w:rPr>
          <w:sz w:val="20"/>
          <w:szCs w:val="24"/>
        </w:rPr>
        <w:t xml:space="preserve"> may obtain a copy of the License at</w:t>
      </w:r>
    </w:p>
    <w:p w14:paraId="777245F5" w14:textId="77777777" w:rsidR="009C3C65" w:rsidRPr="008822F7" w:rsidRDefault="009C3C65" w:rsidP="009C3C65">
      <w:pPr>
        <w:pStyle w:val="output"/>
        <w:rPr>
          <w:sz w:val="20"/>
          <w:szCs w:val="24"/>
        </w:rPr>
      </w:pPr>
      <w:r w:rsidRPr="008822F7">
        <w:rPr>
          <w:sz w:val="20"/>
          <w:szCs w:val="24"/>
        </w:rPr>
        <w:t>#</w:t>
      </w:r>
    </w:p>
    <w:p w14:paraId="75F2BF83" w14:textId="77777777" w:rsidR="009C3C65" w:rsidRPr="008822F7" w:rsidRDefault="009C3C65" w:rsidP="009C3C65">
      <w:pPr>
        <w:pStyle w:val="output"/>
        <w:rPr>
          <w:sz w:val="20"/>
          <w:szCs w:val="24"/>
        </w:rPr>
      </w:pPr>
      <w:r w:rsidRPr="008822F7">
        <w:rPr>
          <w:sz w:val="20"/>
          <w:szCs w:val="24"/>
        </w:rPr>
        <w:t xml:space="preserve">#     </w:t>
      </w:r>
      <w:hyperlink r:id="rId33" w:history="1">
        <w:r w:rsidRPr="008822F7">
          <w:rPr>
            <w:rStyle w:val="Hyperlink"/>
            <w:sz w:val="20"/>
            <w:szCs w:val="24"/>
          </w:rPr>
          <w:t>http://www.apache.org/licenses/LICENSE-</w:t>
        </w:r>
      </w:hyperlink>
      <w:r w:rsidRPr="008822F7">
        <w:rPr>
          <w:rFonts w:eastAsiaTheme="majorEastAsia"/>
          <w:sz w:val="20"/>
          <w:szCs w:val="24"/>
        </w:rPr>
        <w:t>2.0</w:t>
      </w:r>
    </w:p>
    <w:p w14:paraId="7CA9FA00" w14:textId="77777777" w:rsidR="009C3C65" w:rsidRPr="008822F7" w:rsidRDefault="009C3C65" w:rsidP="009C3C65">
      <w:pPr>
        <w:pStyle w:val="output"/>
        <w:rPr>
          <w:sz w:val="20"/>
          <w:szCs w:val="24"/>
        </w:rPr>
      </w:pPr>
      <w:r w:rsidRPr="008822F7">
        <w:rPr>
          <w:sz w:val="20"/>
          <w:szCs w:val="24"/>
        </w:rPr>
        <w:t>#</w:t>
      </w:r>
    </w:p>
    <w:p w14:paraId="1FE8C41E"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Unless</w:t>
      </w:r>
      <w:proofErr w:type="gramEnd"/>
      <w:r w:rsidRPr="008822F7">
        <w:rPr>
          <w:sz w:val="20"/>
          <w:szCs w:val="24"/>
        </w:rPr>
        <w:t xml:space="preserve"> required by applicable law or agreed to in writing, software</w:t>
      </w:r>
    </w:p>
    <w:p w14:paraId="3FB87EF3" w14:textId="77777777" w:rsidR="009C3C65" w:rsidRPr="008822F7" w:rsidRDefault="009C3C65" w:rsidP="009C3C65">
      <w:pPr>
        <w:pStyle w:val="output"/>
        <w:rPr>
          <w:sz w:val="20"/>
          <w:szCs w:val="24"/>
        </w:rPr>
      </w:pPr>
      <w:r w:rsidRPr="008822F7">
        <w:rPr>
          <w:sz w:val="20"/>
          <w:szCs w:val="24"/>
        </w:rPr>
        <w:t># distributed under the License is distributed on an "AS IS" BASIS,</w:t>
      </w:r>
    </w:p>
    <w:p w14:paraId="23EB1821" w14:textId="77777777" w:rsidR="009C3C65" w:rsidRPr="008822F7" w:rsidRDefault="009C3C65" w:rsidP="009C3C65">
      <w:pPr>
        <w:pStyle w:val="output"/>
        <w:rPr>
          <w:sz w:val="20"/>
          <w:szCs w:val="24"/>
        </w:rPr>
      </w:pPr>
      <w:r w:rsidRPr="008822F7">
        <w:rPr>
          <w:sz w:val="20"/>
          <w:szCs w:val="24"/>
        </w:rPr>
        <w:t># WITHOUT WARRANTIES OR CONDITIONS OF ANY KIND, either express or implied.</w:t>
      </w:r>
    </w:p>
    <w:p w14:paraId="0D097A64" w14:textId="77777777" w:rsidR="009C3C65" w:rsidRPr="008822F7" w:rsidRDefault="009C3C65" w:rsidP="009C3C65">
      <w:pPr>
        <w:pStyle w:val="output"/>
        <w:rPr>
          <w:sz w:val="20"/>
          <w:szCs w:val="24"/>
        </w:rPr>
      </w:pPr>
      <w:r w:rsidRPr="008822F7">
        <w:rPr>
          <w:sz w:val="20"/>
          <w:szCs w:val="24"/>
        </w:rPr>
        <w:t># See the License for the specific language governing permissions and</w:t>
      </w:r>
    </w:p>
    <w:p w14:paraId="3FA8FDFC"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limitations</w:t>
      </w:r>
      <w:proofErr w:type="gramEnd"/>
      <w:r w:rsidRPr="008822F7">
        <w:rPr>
          <w:sz w:val="20"/>
          <w:szCs w:val="24"/>
        </w:rPr>
        <w:t xml:space="preserve"> under the License.</w:t>
      </w:r>
    </w:p>
    <w:p w14:paraId="5124741A" w14:textId="77777777" w:rsidR="009C3C65" w:rsidRPr="008822F7" w:rsidRDefault="009C3C65" w:rsidP="009C3C65">
      <w:pPr>
        <w:pStyle w:val="output"/>
        <w:rPr>
          <w:sz w:val="20"/>
          <w:szCs w:val="24"/>
        </w:rPr>
      </w:pPr>
    </w:p>
    <w:p w14:paraId="7E86F530" w14:textId="77777777" w:rsidR="009C3C65" w:rsidRPr="008822F7" w:rsidRDefault="009C3C65" w:rsidP="009C3C65">
      <w:pPr>
        <w:pStyle w:val="output"/>
        <w:rPr>
          <w:sz w:val="20"/>
          <w:szCs w:val="24"/>
        </w:rPr>
      </w:pPr>
    </w:p>
    <w:p w14:paraId="1A793A49" w14:textId="77777777" w:rsidR="009C3C65" w:rsidRPr="008822F7" w:rsidRDefault="009C3C65" w:rsidP="009C3C65">
      <w:pPr>
        <w:pStyle w:val="output"/>
        <w:rPr>
          <w:sz w:val="20"/>
          <w:szCs w:val="24"/>
        </w:rPr>
      </w:pPr>
      <w:r w:rsidRPr="008822F7">
        <w:rPr>
          <w:sz w:val="20"/>
          <w:szCs w:val="24"/>
        </w:rPr>
        <w:t># Configuration to deploy release version of the Dashboard UI compatible with</w:t>
      </w:r>
    </w:p>
    <w:p w14:paraId="37BDC222" w14:textId="77777777" w:rsidR="009C3C65" w:rsidRPr="008822F7" w:rsidRDefault="009C3C65" w:rsidP="009C3C65">
      <w:pPr>
        <w:pStyle w:val="output"/>
        <w:rPr>
          <w:sz w:val="20"/>
          <w:szCs w:val="24"/>
        </w:rPr>
      </w:pPr>
      <w:r w:rsidRPr="008822F7">
        <w:rPr>
          <w:sz w:val="20"/>
          <w:szCs w:val="24"/>
        </w:rPr>
        <w:t xml:space="preserve"># </w:t>
      </w:r>
      <w:proofErr w:type="spellStart"/>
      <w:r w:rsidRPr="008822F7">
        <w:rPr>
          <w:sz w:val="20"/>
          <w:szCs w:val="24"/>
        </w:rPr>
        <w:t>Kubernetes</w:t>
      </w:r>
      <w:proofErr w:type="spellEnd"/>
      <w:r w:rsidRPr="008822F7">
        <w:rPr>
          <w:sz w:val="20"/>
          <w:szCs w:val="24"/>
        </w:rPr>
        <w:t xml:space="preserve"> </w:t>
      </w:r>
      <w:r w:rsidRPr="008822F7">
        <w:rPr>
          <w:rFonts w:eastAsiaTheme="majorEastAsia"/>
          <w:sz w:val="20"/>
          <w:szCs w:val="24"/>
        </w:rPr>
        <w:t>1.8</w:t>
      </w:r>
      <w:r w:rsidRPr="008822F7">
        <w:rPr>
          <w:sz w:val="20"/>
          <w:szCs w:val="24"/>
        </w:rPr>
        <w:t>.</w:t>
      </w:r>
    </w:p>
    <w:p w14:paraId="05CD745D" w14:textId="77777777" w:rsidR="009C3C65" w:rsidRPr="008822F7" w:rsidRDefault="009C3C65" w:rsidP="009C3C65">
      <w:pPr>
        <w:pStyle w:val="output"/>
        <w:rPr>
          <w:sz w:val="20"/>
          <w:szCs w:val="24"/>
        </w:rPr>
      </w:pPr>
      <w:r w:rsidRPr="008822F7">
        <w:rPr>
          <w:sz w:val="20"/>
          <w:szCs w:val="24"/>
        </w:rPr>
        <w:t>#</w:t>
      </w:r>
    </w:p>
    <w:p w14:paraId="35F5B761" w14:textId="77777777" w:rsidR="009C3C65" w:rsidRPr="008822F7" w:rsidRDefault="009C3C65" w:rsidP="009C3C65">
      <w:pPr>
        <w:pStyle w:val="output"/>
        <w:rPr>
          <w:sz w:val="20"/>
          <w:szCs w:val="24"/>
        </w:rPr>
      </w:pPr>
      <w:r w:rsidRPr="008822F7">
        <w:rPr>
          <w:sz w:val="20"/>
          <w:szCs w:val="24"/>
        </w:rPr>
        <w:t xml:space="preserve"># Example usage: </w:t>
      </w:r>
      <w:proofErr w:type="spellStart"/>
      <w:r w:rsidRPr="008822F7">
        <w:rPr>
          <w:sz w:val="20"/>
          <w:szCs w:val="24"/>
        </w:rPr>
        <w:t>kubectl</w:t>
      </w:r>
      <w:proofErr w:type="spellEnd"/>
      <w:r w:rsidRPr="008822F7">
        <w:rPr>
          <w:sz w:val="20"/>
          <w:szCs w:val="24"/>
        </w:rPr>
        <w:t xml:space="preserve"> create -f </w:t>
      </w:r>
    </w:p>
    <w:p w14:paraId="2E88C26E" w14:textId="77777777" w:rsidR="009C3C65" w:rsidRPr="008822F7" w:rsidRDefault="009C3C65" w:rsidP="009C3C65">
      <w:pPr>
        <w:pStyle w:val="output"/>
        <w:rPr>
          <w:sz w:val="20"/>
          <w:szCs w:val="24"/>
        </w:rPr>
      </w:pPr>
      <w:r w:rsidRPr="008822F7">
        <w:rPr>
          <w:sz w:val="20"/>
          <w:szCs w:val="24"/>
        </w:rPr>
        <w:t># ------------------- Dashboard Secret ------------------- #</w:t>
      </w:r>
    </w:p>
    <w:p w14:paraId="4F97C6A8" w14:textId="77777777" w:rsidR="009C3C65" w:rsidRPr="008822F7" w:rsidRDefault="009C3C65" w:rsidP="009C3C65">
      <w:pPr>
        <w:pStyle w:val="output"/>
        <w:rPr>
          <w:sz w:val="20"/>
          <w:szCs w:val="24"/>
        </w:rPr>
      </w:pPr>
      <w:proofErr w:type="spellStart"/>
      <w:proofErr w:type="gramStart"/>
      <w:r w:rsidRPr="008822F7">
        <w:rPr>
          <w:sz w:val="20"/>
          <w:szCs w:val="24"/>
        </w:rPr>
        <w:t>apiVersion</w:t>
      </w:r>
      <w:proofErr w:type="spellEnd"/>
      <w:proofErr w:type="gramEnd"/>
      <w:r w:rsidRPr="008822F7">
        <w:rPr>
          <w:sz w:val="20"/>
          <w:szCs w:val="24"/>
        </w:rPr>
        <w:t>: v1</w:t>
      </w:r>
    </w:p>
    <w:p w14:paraId="0CAD0CED" w14:textId="77777777" w:rsidR="009C3C65" w:rsidRPr="008822F7" w:rsidRDefault="009C3C65" w:rsidP="009C3C65">
      <w:pPr>
        <w:pStyle w:val="output"/>
        <w:rPr>
          <w:sz w:val="20"/>
          <w:szCs w:val="24"/>
        </w:rPr>
      </w:pPr>
      <w:proofErr w:type="gramStart"/>
      <w:r w:rsidRPr="008822F7">
        <w:rPr>
          <w:sz w:val="20"/>
          <w:szCs w:val="24"/>
        </w:rPr>
        <w:t>kind</w:t>
      </w:r>
      <w:proofErr w:type="gramEnd"/>
      <w:r w:rsidRPr="008822F7">
        <w:rPr>
          <w:sz w:val="20"/>
          <w:szCs w:val="24"/>
        </w:rPr>
        <w:t>: Secret</w:t>
      </w:r>
    </w:p>
    <w:p w14:paraId="65D5972B" w14:textId="77777777" w:rsidR="009C3C65" w:rsidRPr="008822F7" w:rsidRDefault="009C3C65" w:rsidP="009C3C65">
      <w:pPr>
        <w:pStyle w:val="output"/>
        <w:rPr>
          <w:sz w:val="20"/>
          <w:szCs w:val="24"/>
        </w:rPr>
      </w:pPr>
      <w:proofErr w:type="gramStart"/>
      <w:r w:rsidRPr="008822F7">
        <w:rPr>
          <w:sz w:val="20"/>
          <w:szCs w:val="24"/>
        </w:rPr>
        <w:t>metadata</w:t>
      </w:r>
      <w:proofErr w:type="gramEnd"/>
      <w:r w:rsidRPr="008822F7">
        <w:rPr>
          <w:sz w:val="20"/>
          <w:szCs w:val="24"/>
        </w:rPr>
        <w:t>:</w:t>
      </w:r>
    </w:p>
    <w:p w14:paraId="4E1539DE"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labels</w:t>
      </w:r>
      <w:proofErr w:type="gramEnd"/>
      <w:r w:rsidRPr="008822F7">
        <w:rPr>
          <w:sz w:val="20"/>
          <w:szCs w:val="24"/>
        </w:rPr>
        <w:t>:</w:t>
      </w:r>
    </w:p>
    <w:p w14:paraId="1F59CD0C"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k8s-app</w:t>
      </w:r>
      <w:proofErr w:type="gramEnd"/>
      <w:r w:rsidRPr="008822F7">
        <w:rPr>
          <w:sz w:val="20"/>
          <w:szCs w:val="24"/>
        </w:rPr>
        <w:t xml:space="preserve">: </w:t>
      </w:r>
      <w:proofErr w:type="spellStart"/>
      <w:r w:rsidRPr="008822F7">
        <w:rPr>
          <w:sz w:val="20"/>
          <w:szCs w:val="24"/>
        </w:rPr>
        <w:t>kubernetes</w:t>
      </w:r>
      <w:proofErr w:type="spellEnd"/>
      <w:r w:rsidRPr="008822F7">
        <w:rPr>
          <w:sz w:val="20"/>
          <w:szCs w:val="24"/>
        </w:rPr>
        <w:t>-dashboard</w:t>
      </w:r>
    </w:p>
    <w:p w14:paraId="531BFF34"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name</w:t>
      </w:r>
      <w:proofErr w:type="gramEnd"/>
      <w:r w:rsidRPr="008822F7">
        <w:rPr>
          <w:sz w:val="20"/>
          <w:szCs w:val="24"/>
        </w:rPr>
        <w:t xml:space="preserve">: </w:t>
      </w:r>
      <w:proofErr w:type="spellStart"/>
      <w:r w:rsidRPr="008822F7">
        <w:rPr>
          <w:sz w:val="20"/>
          <w:szCs w:val="24"/>
        </w:rPr>
        <w:t>kubernetes</w:t>
      </w:r>
      <w:proofErr w:type="spellEnd"/>
      <w:r w:rsidRPr="008822F7">
        <w:rPr>
          <w:sz w:val="20"/>
          <w:szCs w:val="24"/>
        </w:rPr>
        <w:t>-dashboard-certs</w:t>
      </w:r>
    </w:p>
    <w:p w14:paraId="741A506B"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namespace</w:t>
      </w:r>
      <w:proofErr w:type="gramEnd"/>
      <w:r w:rsidRPr="008822F7">
        <w:rPr>
          <w:sz w:val="20"/>
          <w:szCs w:val="24"/>
        </w:rPr>
        <w:t xml:space="preserve">: </w:t>
      </w:r>
      <w:proofErr w:type="spellStart"/>
      <w:r w:rsidRPr="008822F7">
        <w:rPr>
          <w:sz w:val="20"/>
          <w:szCs w:val="24"/>
        </w:rPr>
        <w:t>kube</w:t>
      </w:r>
      <w:proofErr w:type="spellEnd"/>
      <w:r w:rsidRPr="008822F7">
        <w:rPr>
          <w:sz w:val="20"/>
          <w:szCs w:val="24"/>
        </w:rPr>
        <w:t>-system</w:t>
      </w:r>
    </w:p>
    <w:p w14:paraId="308C139B" w14:textId="77777777" w:rsidR="009C3C65" w:rsidRPr="008822F7" w:rsidRDefault="009C3C65" w:rsidP="009C3C65">
      <w:pPr>
        <w:pStyle w:val="output"/>
        <w:rPr>
          <w:sz w:val="20"/>
          <w:szCs w:val="24"/>
        </w:rPr>
      </w:pPr>
      <w:proofErr w:type="gramStart"/>
      <w:r w:rsidRPr="008822F7">
        <w:rPr>
          <w:sz w:val="20"/>
          <w:szCs w:val="24"/>
        </w:rPr>
        <w:t>type</w:t>
      </w:r>
      <w:proofErr w:type="gramEnd"/>
      <w:r w:rsidRPr="008822F7">
        <w:rPr>
          <w:sz w:val="20"/>
          <w:szCs w:val="24"/>
        </w:rPr>
        <w:t>: Opaque</w:t>
      </w:r>
    </w:p>
    <w:p w14:paraId="08D8E92B" w14:textId="77777777" w:rsidR="009C3C65" w:rsidRPr="008822F7" w:rsidRDefault="009C3C65" w:rsidP="009C3C65">
      <w:pPr>
        <w:pStyle w:val="output"/>
        <w:rPr>
          <w:sz w:val="20"/>
          <w:szCs w:val="24"/>
        </w:rPr>
      </w:pPr>
      <w:r w:rsidRPr="008822F7">
        <w:rPr>
          <w:sz w:val="20"/>
          <w:szCs w:val="24"/>
        </w:rPr>
        <w:t>---</w:t>
      </w:r>
    </w:p>
    <w:p w14:paraId="0475D185" w14:textId="77777777" w:rsidR="009C3C65" w:rsidRPr="008822F7" w:rsidRDefault="009C3C65" w:rsidP="009C3C65">
      <w:pPr>
        <w:pStyle w:val="output"/>
        <w:rPr>
          <w:sz w:val="20"/>
          <w:szCs w:val="24"/>
        </w:rPr>
      </w:pPr>
      <w:r w:rsidRPr="008822F7">
        <w:rPr>
          <w:sz w:val="20"/>
          <w:szCs w:val="24"/>
        </w:rPr>
        <w:t># ------------------- Dashboard Service Account ------------------- #</w:t>
      </w:r>
    </w:p>
    <w:p w14:paraId="36F385F4" w14:textId="77777777" w:rsidR="009C3C65" w:rsidRPr="008822F7" w:rsidRDefault="009C3C65" w:rsidP="009C3C65">
      <w:pPr>
        <w:pStyle w:val="output"/>
        <w:rPr>
          <w:sz w:val="20"/>
          <w:szCs w:val="24"/>
        </w:rPr>
      </w:pPr>
      <w:proofErr w:type="spellStart"/>
      <w:proofErr w:type="gramStart"/>
      <w:r w:rsidRPr="008822F7">
        <w:rPr>
          <w:sz w:val="20"/>
          <w:szCs w:val="24"/>
        </w:rPr>
        <w:t>apiVersion</w:t>
      </w:r>
      <w:proofErr w:type="spellEnd"/>
      <w:proofErr w:type="gramEnd"/>
      <w:r w:rsidRPr="008822F7">
        <w:rPr>
          <w:sz w:val="20"/>
          <w:szCs w:val="24"/>
        </w:rPr>
        <w:t>: v1</w:t>
      </w:r>
    </w:p>
    <w:p w14:paraId="3766A2AE" w14:textId="77777777" w:rsidR="009C3C65" w:rsidRPr="008822F7" w:rsidRDefault="009C3C65" w:rsidP="009C3C65">
      <w:pPr>
        <w:pStyle w:val="output"/>
        <w:rPr>
          <w:sz w:val="20"/>
          <w:szCs w:val="24"/>
        </w:rPr>
      </w:pPr>
      <w:proofErr w:type="gramStart"/>
      <w:r w:rsidRPr="008822F7">
        <w:rPr>
          <w:sz w:val="20"/>
          <w:szCs w:val="24"/>
        </w:rPr>
        <w:t>kind</w:t>
      </w:r>
      <w:proofErr w:type="gramEnd"/>
      <w:r w:rsidRPr="008822F7">
        <w:rPr>
          <w:sz w:val="20"/>
          <w:szCs w:val="24"/>
        </w:rPr>
        <w:t xml:space="preserve">: </w:t>
      </w:r>
      <w:proofErr w:type="spellStart"/>
      <w:r w:rsidRPr="008822F7">
        <w:rPr>
          <w:sz w:val="20"/>
          <w:szCs w:val="24"/>
        </w:rPr>
        <w:t>ServiceAccount</w:t>
      </w:r>
      <w:proofErr w:type="spellEnd"/>
    </w:p>
    <w:p w14:paraId="777BBA29" w14:textId="77777777" w:rsidR="009C3C65" w:rsidRPr="008822F7" w:rsidRDefault="009C3C65" w:rsidP="009C3C65">
      <w:pPr>
        <w:pStyle w:val="output"/>
        <w:rPr>
          <w:sz w:val="20"/>
          <w:szCs w:val="24"/>
        </w:rPr>
      </w:pPr>
      <w:proofErr w:type="gramStart"/>
      <w:r w:rsidRPr="008822F7">
        <w:rPr>
          <w:sz w:val="20"/>
          <w:szCs w:val="24"/>
        </w:rPr>
        <w:t>metadata</w:t>
      </w:r>
      <w:proofErr w:type="gramEnd"/>
      <w:r w:rsidRPr="008822F7">
        <w:rPr>
          <w:sz w:val="20"/>
          <w:szCs w:val="24"/>
        </w:rPr>
        <w:t>:</w:t>
      </w:r>
    </w:p>
    <w:p w14:paraId="60A1A5A3"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labels</w:t>
      </w:r>
      <w:proofErr w:type="gramEnd"/>
      <w:r w:rsidRPr="008822F7">
        <w:rPr>
          <w:sz w:val="20"/>
          <w:szCs w:val="24"/>
        </w:rPr>
        <w:t>:</w:t>
      </w:r>
    </w:p>
    <w:p w14:paraId="345C4A0A"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k8s-app</w:t>
      </w:r>
      <w:proofErr w:type="gramEnd"/>
      <w:r w:rsidRPr="008822F7">
        <w:rPr>
          <w:sz w:val="20"/>
          <w:szCs w:val="24"/>
        </w:rPr>
        <w:t xml:space="preserve">: </w:t>
      </w:r>
      <w:proofErr w:type="spellStart"/>
      <w:r w:rsidRPr="008822F7">
        <w:rPr>
          <w:sz w:val="20"/>
          <w:szCs w:val="24"/>
        </w:rPr>
        <w:t>kubernetes</w:t>
      </w:r>
      <w:proofErr w:type="spellEnd"/>
      <w:r w:rsidRPr="008822F7">
        <w:rPr>
          <w:sz w:val="20"/>
          <w:szCs w:val="24"/>
        </w:rPr>
        <w:t>-dashboard</w:t>
      </w:r>
    </w:p>
    <w:p w14:paraId="539123B8"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name</w:t>
      </w:r>
      <w:proofErr w:type="gramEnd"/>
      <w:r w:rsidRPr="008822F7">
        <w:rPr>
          <w:sz w:val="20"/>
          <w:szCs w:val="24"/>
        </w:rPr>
        <w:t xml:space="preserve">: </w:t>
      </w:r>
      <w:proofErr w:type="spellStart"/>
      <w:r w:rsidRPr="008822F7">
        <w:rPr>
          <w:sz w:val="20"/>
          <w:szCs w:val="24"/>
        </w:rPr>
        <w:t>kubernetes</w:t>
      </w:r>
      <w:proofErr w:type="spellEnd"/>
      <w:r w:rsidRPr="008822F7">
        <w:rPr>
          <w:sz w:val="20"/>
          <w:szCs w:val="24"/>
        </w:rPr>
        <w:t>-dashboard</w:t>
      </w:r>
    </w:p>
    <w:p w14:paraId="02142BA1"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namespace</w:t>
      </w:r>
      <w:proofErr w:type="gramEnd"/>
      <w:r w:rsidRPr="008822F7">
        <w:rPr>
          <w:sz w:val="20"/>
          <w:szCs w:val="24"/>
        </w:rPr>
        <w:t xml:space="preserve">: </w:t>
      </w:r>
      <w:proofErr w:type="spellStart"/>
      <w:r w:rsidRPr="008822F7">
        <w:rPr>
          <w:sz w:val="20"/>
          <w:szCs w:val="24"/>
        </w:rPr>
        <w:t>kube</w:t>
      </w:r>
      <w:proofErr w:type="spellEnd"/>
      <w:r w:rsidRPr="008822F7">
        <w:rPr>
          <w:sz w:val="20"/>
          <w:szCs w:val="24"/>
        </w:rPr>
        <w:t>-system</w:t>
      </w:r>
    </w:p>
    <w:p w14:paraId="5ADA7489" w14:textId="77777777" w:rsidR="009C3C65" w:rsidRPr="008822F7" w:rsidRDefault="009C3C65" w:rsidP="009C3C65">
      <w:pPr>
        <w:pStyle w:val="output"/>
        <w:rPr>
          <w:sz w:val="20"/>
          <w:szCs w:val="24"/>
        </w:rPr>
      </w:pPr>
      <w:r w:rsidRPr="008822F7">
        <w:rPr>
          <w:sz w:val="20"/>
          <w:szCs w:val="24"/>
        </w:rPr>
        <w:t>---</w:t>
      </w:r>
    </w:p>
    <w:p w14:paraId="09B59CB1" w14:textId="77777777" w:rsidR="009C3C65" w:rsidRPr="008822F7" w:rsidRDefault="009C3C65" w:rsidP="009C3C65">
      <w:pPr>
        <w:pStyle w:val="output"/>
        <w:rPr>
          <w:sz w:val="20"/>
          <w:szCs w:val="24"/>
        </w:rPr>
      </w:pPr>
      <w:r w:rsidRPr="008822F7">
        <w:rPr>
          <w:sz w:val="20"/>
          <w:szCs w:val="24"/>
        </w:rPr>
        <w:t># ------------------- Dashboard Role &amp; Role Binding ------------------- #</w:t>
      </w:r>
    </w:p>
    <w:p w14:paraId="1748F284" w14:textId="77777777" w:rsidR="009C3C65" w:rsidRPr="008822F7" w:rsidRDefault="009C3C65" w:rsidP="009C3C65">
      <w:pPr>
        <w:pStyle w:val="output"/>
        <w:rPr>
          <w:sz w:val="20"/>
          <w:szCs w:val="24"/>
        </w:rPr>
      </w:pPr>
      <w:proofErr w:type="gramStart"/>
      <w:r w:rsidRPr="008822F7">
        <w:rPr>
          <w:sz w:val="20"/>
          <w:szCs w:val="24"/>
        </w:rPr>
        <w:t>kind</w:t>
      </w:r>
      <w:proofErr w:type="gramEnd"/>
      <w:r w:rsidRPr="008822F7">
        <w:rPr>
          <w:sz w:val="20"/>
          <w:szCs w:val="24"/>
        </w:rPr>
        <w:t>: Role</w:t>
      </w:r>
    </w:p>
    <w:p w14:paraId="648C7EFA" w14:textId="77777777" w:rsidR="009C3C65" w:rsidRPr="008822F7" w:rsidRDefault="009C3C65" w:rsidP="009C3C65">
      <w:pPr>
        <w:pStyle w:val="output"/>
        <w:rPr>
          <w:sz w:val="20"/>
          <w:szCs w:val="24"/>
        </w:rPr>
      </w:pPr>
      <w:proofErr w:type="spellStart"/>
      <w:proofErr w:type="gramStart"/>
      <w:r w:rsidRPr="008822F7">
        <w:rPr>
          <w:sz w:val="20"/>
          <w:szCs w:val="24"/>
        </w:rPr>
        <w:t>apiVersion</w:t>
      </w:r>
      <w:proofErr w:type="spellEnd"/>
      <w:proofErr w:type="gramEnd"/>
      <w:r w:rsidRPr="008822F7">
        <w:rPr>
          <w:sz w:val="20"/>
          <w:szCs w:val="24"/>
        </w:rPr>
        <w:t>: rbac.authorization.</w:t>
      </w:r>
      <w:hyperlink r:id="rId34" w:history="1">
        <w:proofErr w:type="gramStart"/>
        <w:r w:rsidRPr="008822F7">
          <w:rPr>
            <w:rStyle w:val="Hyperlink"/>
            <w:sz w:val="20"/>
            <w:szCs w:val="24"/>
          </w:rPr>
          <w:t>k8s.io/v1</w:t>
        </w:r>
        <w:proofErr w:type="gramEnd"/>
      </w:hyperlink>
    </w:p>
    <w:p w14:paraId="7CF03287" w14:textId="77777777" w:rsidR="009C3C65" w:rsidRPr="008822F7" w:rsidRDefault="009C3C65" w:rsidP="009C3C65">
      <w:pPr>
        <w:pStyle w:val="output"/>
        <w:rPr>
          <w:sz w:val="20"/>
          <w:szCs w:val="24"/>
        </w:rPr>
      </w:pPr>
      <w:proofErr w:type="gramStart"/>
      <w:r w:rsidRPr="008822F7">
        <w:rPr>
          <w:sz w:val="20"/>
          <w:szCs w:val="24"/>
        </w:rPr>
        <w:t>metadata</w:t>
      </w:r>
      <w:proofErr w:type="gramEnd"/>
      <w:r w:rsidRPr="008822F7">
        <w:rPr>
          <w:sz w:val="20"/>
          <w:szCs w:val="24"/>
        </w:rPr>
        <w:t>:</w:t>
      </w:r>
    </w:p>
    <w:p w14:paraId="25CF72F6"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name</w:t>
      </w:r>
      <w:proofErr w:type="gramEnd"/>
      <w:r w:rsidRPr="008822F7">
        <w:rPr>
          <w:sz w:val="20"/>
          <w:szCs w:val="24"/>
        </w:rPr>
        <w:t xml:space="preserve">: </w:t>
      </w:r>
      <w:proofErr w:type="spellStart"/>
      <w:r w:rsidRPr="008822F7">
        <w:rPr>
          <w:sz w:val="20"/>
          <w:szCs w:val="24"/>
        </w:rPr>
        <w:t>kubernetes</w:t>
      </w:r>
      <w:proofErr w:type="spellEnd"/>
      <w:r w:rsidRPr="008822F7">
        <w:rPr>
          <w:sz w:val="20"/>
          <w:szCs w:val="24"/>
        </w:rPr>
        <w:t>-dashboard-minimal</w:t>
      </w:r>
    </w:p>
    <w:p w14:paraId="2279FC0B"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namespace</w:t>
      </w:r>
      <w:proofErr w:type="gramEnd"/>
      <w:r w:rsidRPr="008822F7">
        <w:rPr>
          <w:sz w:val="20"/>
          <w:szCs w:val="24"/>
        </w:rPr>
        <w:t xml:space="preserve">: </w:t>
      </w:r>
      <w:proofErr w:type="spellStart"/>
      <w:r w:rsidRPr="008822F7">
        <w:rPr>
          <w:sz w:val="20"/>
          <w:szCs w:val="24"/>
        </w:rPr>
        <w:t>kube</w:t>
      </w:r>
      <w:proofErr w:type="spellEnd"/>
      <w:r w:rsidRPr="008822F7">
        <w:rPr>
          <w:sz w:val="20"/>
          <w:szCs w:val="24"/>
        </w:rPr>
        <w:t>-system</w:t>
      </w:r>
    </w:p>
    <w:p w14:paraId="3CC70012" w14:textId="77777777" w:rsidR="009C3C65" w:rsidRPr="008822F7" w:rsidRDefault="009C3C65" w:rsidP="009C3C65">
      <w:pPr>
        <w:pStyle w:val="output"/>
        <w:rPr>
          <w:sz w:val="20"/>
          <w:szCs w:val="24"/>
        </w:rPr>
      </w:pPr>
      <w:proofErr w:type="gramStart"/>
      <w:r w:rsidRPr="008822F7">
        <w:rPr>
          <w:sz w:val="20"/>
          <w:szCs w:val="24"/>
        </w:rPr>
        <w:t>rules</w:t>
      </w:r>
      <w:proofErr w:type="gramEnd"/>
      <w:r w:rsidRPr="008822F7">
        <w:rPr>
          <w:sz w:val="20"/>
          <w:szCs w:val="24"/>
        </w:rPr>
        <w:t>:</w:t>
      </w:r>
    </w:p>
    <w:p w14:paraId="395A96B8" w14:textId="77777777" w:rsidR="009C3C65" w:rsidRPr="008822F7" w:rsidRDefault="009C3C65" w:rsidP="009C3C65">
      <w:pPr>
        <w:pStyle w:val="output"/>
        <w:rPr>
          <w:sz w:val="20"/>
          <w:szCs w:val="24"/>
        </w:rPr>
      </w:pPr>
      <w:r w:rsidRPr="008822F7">
        <w:rPr>
          <w:sz w:val="20"/>
          <w:szCs w:val="24"/>
        </w:rPr>
        <w:t xml:space="preserve">  # </w:t>
      </w:r>
      <w:proofErr w:type="gramStart"/>
      <w:r w:rsidRPr="008822F7">
        <w:rPr>
          <w:sz w:val="20"/>
          <w:szCs w:val="24"/>
        </w:rPr>
        <w:t>Allow</w:t>
      </w:r>
      <w:proofErr w:type="gramEnd"/>
      <w:r w:rsidRPr="008822F7">
        <w:rPr>
          <w:sz w:val="20"/>
          <w:szCs w:val="24"/>
        </w:rPr>
        <w:t xml:space="preserve"> Dashboard to create '</w:t>
      </w:r>
      <w:proofErr w:type="spellStart"/>
      <w:r w:rsidRPr="008822F7">
        <w:rPr>
          <w:sz w:val="20"/>
          <w:szCs w:val="24"/>
        </w:rPr>
        <w:t>kubernetes</w:t>
      </w:r>
      <w:proofErr w:type="spellEnd"/>
      <w:r w:rsidRPr="008822F7">
        <w:rPr>
          <w:sz w:val="20"/>
          <w:szCs w:val="24"/>
        </w:rPr>
        <w:t>-dashboard-key-holder' secret.</w:t>
      </w:r>
    </w:p>
    <w:p w14:paraId="6354E510" w14:textId="77777777" w:rsidR="009C3C65" w:rsidRPr="008822F7" w:rsidRDefault="009C3C65" w:rsidP="009C3C65">
      <w:pPr>
        <w:pStyle w:val="output"/>
        <w:rPr>
          <w:sz w:val="20"/>
          <w:szCs w:val="24"/>
        </w:rPr>
      </w:pPr>
      <w:r w:rsidRPr="008822F7">
        <w:rPr>
          <w:sz w:val="20"/>
          <w:szCs w:val="24"/>
        </w:rPr>
        <w:t xml:space="preserve">- </w:t>
      </w:r>
      <w:proofErr w:type="spellStart"/>
      <w:proofErr w:type="gramStart"/>
      <w:r w:rsidRPr="008822F7">
        <w:rPr>
          <w:sz w:val="20"/>
          <w:szCs w:val="24"/>
        </w:rPr>
        <w:t>apiGroups</w:t>
      </w:r>
      <w:proofErr w:type="spellEnd"/>
      <w:proofErr w:type="gramEnd"/>
      <w:r w:rsidRPr="008822F7">
        <w:rPr>
          <w:sz w:val="20"/>
          <w:szCs w:val="24"/>
        </w:rPr>
        <w:t>: [""]</w:t>
      </w:r>
    </w:p>
    <w:p w14:paraId="4AE476F2"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resources</w:t>
      </w:r>
      <w:proofErr w:type="gramEnd"/>
      <w:r w:rsidRPr="008822F7">
        <w:rPr>
          <w:sz w:val="20"/>
          <w:szCs w:val="24"/>
        </w:rPr>
        <w:t>: ["secrets"]</w:t>
      </w:r>
    </w:p>
    <w:p w14:paraId="39B3FD7A"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verbs</w:t>
      </w:r>
      <w:proofErr w:type="gramEnd"/>
      <w:r w:rsidRPr="008822F7">
        <w:rPr>
          <w:sz w:val="20"/>
          <w:szCs w:val="24"/>
        </w:rPr>
        <w:t>: ["create"]</w:t>
      </w:r>
    </w:p>
    <w:p w14:paraId="491009CF" w14:textId="77777777" w:rsidR="009C3C65" w:rsidRPr="008822F7" w:rsidRDefault="009C3C65" w:rsidP="009C3C65">
      <w:pPr>
        <w:pStyle w:val="output"/>
        <w:rPr>
          <w:sz w:val="20"/>
          <w:szCs w:val="24"/>
        </w:rPr>
      </w:pPr>
      <w:r w:rsidRPr="008822F7">
        <w:rPr>
          <w:sz w:val="20"/>
          <w:szCs w:val="24"/>
        </w:rPr>
        <w:t xml:space="preserve">  # </w:t>
      </w:r>
      <w:proofErr w:type="gramStart"/>
      <w:r w:rsidRPr="008822F7">
        <w:rPr>
          <w:sz w:val="20"/>
          <w:szCs w:val="24"/>
        </w:rPr>
        <w:t>Allow</w:t>
      </w:r>
      <w:proofErr w:type="gramEnd"/>
      <w:r w:rsidRPr="008822F7">
        <w:rPr>
          <w:sz w:val="20"/>
          <w:szCs w:val="24"/>
        </w:rPr>
        <w:t xml:space="preserve"> Dashboard to create '</w:t>
      </w:r>
      <w:proofErr w:type="spellStart"/>
      <w:r w:rsidRPr="008822F7">
        <w:rPr>
          <w:sz w:val="20"/>
          <w:szCs w:val="24"/>
        </w:rPr>
        <w:t>kubernetes</w:t>
      </w:r>
      <w:proofErr w:type="spellEnd"/>
      <w:r w:rsidRPr="008822F7">
        <w:rPr>
          <w:sz w:val="20"/>
          <w:szCs w:val="24"/>
        </w:rPr>
        <w:t xml:space="preserve">-dashboard-settings' </w:t>
      </w:r>
      <w:proofErr w:type="spellStart"/>
      <w:r w:rsidRPr="008822F7">
        <w:rPr>
          <w:sz w:val="20"/>
          <w:szCs w:val="24"/>
        </w:rPr>
        <w:t>config</w:t>
      </w:r>
      <w:proofErr w:type="spellEnd"/>
      <w:r w:rsidRPr="008822F7">
        <w:rPr>
          <w:sz w:val="20"/>
          <w:szCs w:val="24"/>
        </w:rPr>
        <w:t xml:space="preserve"> map.</w:t>
      </w:r>
    </w:p>
    <w:p w14:paraId="075537E6" w14:textId="77777777" w:rsidR="009C3C65" w:rsidRPr="008822F7" w:rsidRDefault="009C3C65" w:rsidP="009C3C65">
      <w:pPr>
        <w:pStyle w:val="output"/>
        <w:rPr>
          <w:sz w:val="20"/>
          <w:szCs w:val="24"/>
        </w:rPr>
      </w:pPr>
      <w:r w:rsidRPr="008822F7">
        <w:rPr>
          <w:sz w:val="20"/>
          <w:szCs w:val="24"/>
        </w:rPr>
        <w:lastRenderedPageBreak/>
        <w:t xml:space="preserve">- </w:t>
      </w:r>
      <w:proofErr w:type="spellStart"/>
      <w:proofErr w:type="gramStart"/>
      <w:r w:rsidRPr="008822F7">
        <w:rPr>
          <w:sz w:val="20"/>
          <w:szCs w:val="24"/>
        </w:rPr>
        <w:t>apiGroups</w:t>
      </w:r>
      <w:proofErr w:type="spellEnd"/>
      <w:proofErr w:type="gramEnd"/>
      <w:r w:rsidRPr="008822F7">
        <w:rPr>
          <w:sz w:val="20"/>
          <w:szCs w:val="24"/>
        </w:rPr>
        <w:t>: [""]</w:t>
      </w:r>
    </w:p>
    <w:p w14:paraId="6B4E2308"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resources</w:t>
      </w:r>
      <w:proofErr w:type="gramEnd"/>
      <w:r w:rsidRPr="008822F7">
        <w:rPr>
          <w:sz w:val="20"/>
          <w:szCs w:val="24"/>
        </w:rPr>
        <w:t>: ["</w:t>
      </w:r>
      <w:proofErr w:type="spellStart"/>
      <w:r w:rsidRPr="008822F7">
        <w:rPr>
          <w:sz w:val="20"/>
          <w:szCs w:val="24"/>
        </w:rPr>
        <w:t>configmaps</w:t>
      </w:r>
      <w:proofErr w:type="spellEnd"/>
      <w:r w:rsidRPr="008822F7">
        <w:rPr>
          <w:sz w:val="20"/>
          <w:szCs w:val="24"/>
        </w:rPr>
        <w:t>"]</w:t>
      </w:r>
    </w:p>
    <w:p w14:paraId="2FA2D7C1"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verbs</w:t>
      </w:r>
      <w:proofErr w:type="gramEnd"/>
      <w:r w:rsidRPr="008822F7">
        <w:rPr>
          <w:sz w:val="20"/>
          <w:szCs w:val="24"/>
        </w:rPr>
        <w:t>: ["create"]</w:t>
      </w:r>
    </w:p>
    <w:p w14:paraId="153BC5AE" w14:textId="77777777" w:rsidR="009C3C65" w:rsidRPr="008822F7" w:rsidRDefault="009C3C65" w:rsidP="009C3C65">
      <w:pPr>
        <w:pStyle w:val="output"/>
        <w:rPr>
          <w:sz w:val="20"/>
          <w:szCs w:val="24"/>
        </w:rPr>
      </w:pPr>
      <w:r w:rsidRPr="008822F7">
        <w:rPr>
          <w:sz w:val="20"/>
          <w:szCs w:val="24"/>
        </w:rPr>
        <w:t xml:space="preserve">  # </w:t>
      </w:r>
      <w:proofErr w:type="gramStart"/>
      <w:r w:rsidRPr="008822F7">
        <w:rPr>
          <w:sz w:val="20"/>
          <w:szCs w:val="24"/>
        </w:rPr>
        <w:t>Allow</w:t>
      </w:r>
      <w:proofErr w:type="gramEnd"/>
      <w:r w:rsidRPr="008822F7">
        <w:rPr>
          <w:sz w:val="20"/>
          <w:szCs w:val="24"/>
        </w:rPr>
        <w:t xml:space="preserve"> Dashboard to get, update and delete Dashboard exclusive secrets.</w:t>
      </w:r>
    </w:p>
    <w:p w14:paraId="311B7163" w14:textId="77777777" w:rsidR="009C3C65" w:rsidRPr="008822F7" w:rsidRDefault="009C3C65" w:rsidP="009C3C65">
      <w:pPr>
        <w:pStyle w:val="output"/>
        <w:rPr>
          <w:sz w:val="20"/>
          <w:szCs w:val="24"/>
        </w:rPr>
      </w:pPr>
      <w:r w:rsidRPr="008822F7">
        <w:rPr>
          <w:sz w:val="20"/>
          <w:szCs w:val="24"/>
        </w:rPr>
        <w:t xml:space="preserve">- </w:t>
      </w:r>
      <w:proofErr w:type="spellStart"/>
      <w:proofErr w:type="gramStart"/>
      <w:r w:rsidRPr="008822F7">
        <w:rPr>
          <w:sz w:val="20"/>
          <w:szCs w:val="24"/>
        </w:rPr>
        <w:t>apiGroups</w:t>
      </w:r>
      <w:proofErr w:type="spellEnd"/>
      <w:proofErr w:type="gramEnd"/>
      <w:r w:rsidRPr="008822F7">
        <w:rPr>
          <w:sz w:val="20"/>
          <w:szCs w:val="24"/>
        </w:rPr>
        <w:t>: [""]</w:t>
      </w:r>
    </w:p>
    <w:p w14:paraId="04D9C041"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resources</w:t>
      </w:r>
      <w:proofErr w:type="gramEnd"/>
      <w:r w:rsidRPr="008822F7">
        <w:rPr>
          <w:sz w:val="20"/>
          <w:szCs w:val="24"/>
        </w:rPr>
        <w:t>: ["secrets"]</w:t>
      </w:r>
    </w:p>
    <w:p w14:paraId="30B1368F" w14:textId="77777777" w:rsidR="009C3C65" w:rsidRPr="008822F7" w:rsidRDefault="009C3C65" w:rsidP="009C3C65">
      <w:pPr>
        <w:pStyle w:val="output"/>
        <w:rPr>
          <w:sz w:val="20"/>
          <w:szCs w:val="24"/>
        </w:rPr>
      </w:pPr>
      <w:r w:rsidRPr="008822F7">
        <w:rPr>
          <w:sz w:val="20"/>
          <w:szCs w:val="24"/>
        </w:rPr>
        <w:t xml:space="preserve">  </w:t>
      </w:r>
      <w:proofErr w:type="spellStart"/>
      <w:proofErr w:type="gramStart"/>
      <w:r w:rsidRPr="008822F7">
        <w:rPr>
          <w:sz w:val="20"/>
          <w:szCs w:val="24"/>
        </w:rPr>
        <w:t>resourceNames</w:t>
      </w:r>
      <w:proofErr w:type="spellEnd"/>
      <w:proofErr w:type="gramEnd"/>
      <w:r w:rsidRPr="008822F7">
        <w:rPr>
          <w:sz w:val="20"/>
          <w:szCs w:val="24"/>
        </w:rPr>
        <w:t>: ["</w:t>
      </w:r>
      <w:proofErr w:type="spellStart"/>
      <w:r w:rsidRPr="008822F7">
        <w:rPr>
          <w:sz w:val="20"/>
          <w:szCs w:val="24"/>
        </w:rPr>
        <w:t>kubernetes</w:t>
      </w:r>
      <w:proofErr w:type="spellEnd"/>
      <w:r w:rsidRPr="008822F7">
        <w:rPr>
          <w:sz w:val="20"/>
          <w:szCs w:val="24"/>
        </w:rPr>
        <w:t>-dashboard-key-holder", "</w:t>
      </w:r>
      <w:proofErr w:type="spellStart"/>
      <w:r w:rsidRPr="008822F7">
        <w:rPr>
          <w:sz w:val="20"/>
          <w:szCs w:val="24"/>
        </w:rPr>
        <w:t>kubernetes</w:t>
      </w:r>
      <w:proofErr w:type="spellEnd"/>
      <w:r w:rsidRPr="008822F7">
        <w:rPr>
          <w:sz w:val="20"/>
          <w:szCs w:val="24"/>
        </w:rPr>
        <w:t>-dashboard-certs"]</w:t>
      </w:r>
    </w:p>
    <w:p w14:paraId="1986E797"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verbs</w:t>
      </w:r>
      <w:proofErr w:type="gramEnd"/>
      <w:r w:rsidRPr="008822F7">
        <w:rPr>
          <w:sz w:val="20"/>
          <w:szCs w:val="24"/>
        </w:rPr>
        <w:t>: ["get", "update", "delete"]</w:t>
      </w:r>
    </w:p>
    <w:p w14:paraId="676F44F3" w14:textId="77777777" w:rsidR="009C3C65" w:rsidRPr="008822F7" w:rsidRDefault="009C3C65" w:rsidP="009C3C65">
      <w:pPr>
        <w:pStyle w:val="output"/>
        <w:rPr>
          <w:sz w:val="20"/>
          <w:szCs w:val="24"/>
        </w:rPr>
      </w:pPr>
      <w:r w:rsidRPr="008822F7">
        <w:rPr>
          <w:sz w:val="20"/>
          <w:szCs w:val="24"/>
        </w:rPr>
        <w:t xml:space="preserve">  # </w:t>
      </w:r>
      <w:proofErr w:type="gramStart"/>
      <w:r w:rsidRPr="008822F7">
        <w:rPr>
          <w:sz w:val="20"/>
          <w:szCs w:val="24"/>
        </w:rPr>
        <w:t>Allow</w:t>
      </w:r>
      <w:proofErr w:type="gramEnd"/>
      <w:r w:rsidRPr="008822F7">
        <w:rPr>
          <w:sz w:val="20"/>
          <w:szCs w:val="24"/>
        </w:rPr>
        <w:t xml:space="preserve"> Dashboard to get and update '</w:t>
      </w:r>
      <w:proofErr w:type="spellStart"/>
      <w:r w:rsidRPr="008822F7">
        <w:rPr>
          <w:sz w:val="20"/>
          <w:szCs w:val="24"/>
        </w:rPr>
        <w:t>kubernetes</w:t>
      </w:r>
      <w:proofErr w:type="spellEnd"/>
      <w:r w:rsidRPr="008822F7">
        <w:rPr>
          <w:sz w:val="20"/>
          <w:szCs w:val="24"/>
        </w:rPr>
        <w:t xml:space="preserve">-dashboard-settings' </w:t>
      </w:r>
      <w:proofErr w:type="spellStart"/>
      <w:r w:rsidRPr="008822F7">
        <w:rPr>
          <w:sz w:val="20"/>
          <w:szCs w:val="24"/>
        </w:rPr>
        <w:t>config</w:t>
      </w:r>
      <w:proofErr w:type="spellEnd"/>
      <w:r w:rsidRPr="008822F7">
        <w:rPr>
          <w:sz w:val="20"/>
          <w:szCs w:val="24"/>
        </w:rPr>
        <w:t xml:space="preserve"> map.</w:t>
      </w:r>
    </w:p>
    <w:p w14:paraId="32B507DA" w14:textId="77777777" w:rsidR="009C3C65" w:rsidRPr="008822F7" w:rsidRDefault="009C3C65" w:rsidP="009C3C65">
      <w:pPr>
        <w:pStyle w:val="output"/>
        <w:rPr>
          <w:sz w:val="20"/>
          <w:szCs w:val="24"/>
        </w:rPr>
      </w:pPr>
      <w:r w:rsidRPr="008822F7">
        <w:rPr>
          <w:sz w:val="20"/>
          <w:szCs w:val="24"/>
        </w:rPr>
        <w:t xml:space="preserve">- </w:t>
      </w:r>
      <w:proofErr w:type="spellStart"/>
      <w:proofErr w:type="gramStart"/>
      <w:r w:rsidRPr="008822F7">
        <w:rPr>
          <w:sz w:val="20"/>
          <w:szCs w:val="24"/>
        </w:rPr>
        <w:t>apiGroups</w:t>
      </w:r>
      <w:proofErr w:type="spellEnd"/>
      <w:proofErr w:type="gramEnd"/>
      <w:r w:rsidRPr="008822F7">
        <w:rPr>
          <w:sz w:val="20"/>
          <w:szCs w:val="24"/>
        </w:rPr>
        <w:t>: [""]</w:t>
      </w:r>
    </w:p>
    <w:p w14:paraId="65FB0D69"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resources</w:t>
      </w:r>
      <w:proofErr w:type="gramEnd"/>
      <w:r w:rsidRPr="008822F7">
        <w:rPr>
          <w:sz w:val="20"/>
          <w:szCs w:val="24"/>
        </w:rPr>
        <w:t>: ["</w:t>
      </w:r>
      <w:proofErr w:type="spellStart"/>
      <w:r w:rsidRPr="008822F7">
        <w:rPr>
          <w:sz w:val="20"/>
          <w:szCs w:val="24"/>
        </w:rPr>
        <w:t>configmaps</w:t>
      </w:r>
      <w:proofErr w:type="spellEnd"/>
      <w:r w:rsidRPr="008822F7">
        <w:rPr>
          <w:sz w:val="20"/>
          <w:szCs w:val="24"/>
        </w:rPr>
        <w:t>"]</w:t>
      </w:r>
    </w:p>
    <w:p w14:paraId="6B3E5F77" w14:textId="77777777" w:rsidR="009C3C65" w:rsidRPr="008822F7" w:rsidRDefault="009C3C65" w:rsidP="009C3C65">
      <w:pPr>
        <w:pStyle w:val="output"/>
        <w:rPr>
          <w:sz w:val="20"/>
          <w:szCs w:val="24"/>
        </w:rPr>
      </w:pPr>
      <w:r w:rsidRPr="008822F7">
        <w:rPr>
          <w:sz w:val="20"/>
          <w:szCs w:val="24"/>
        </w:rPr>
        <w:t xml:space="preserve">  </w:t>
      </w:r>
      <w:proofErr w:type="spellStart"/>
      <w:proofErr w:type="gramStart"/>
      <w:r w:rsidRPr="008822F7">
        <w:rPr>
          <w:sz w:val="20"/>
          <w:szCs w:val="24"/>
        </w:rPr>
        <w:t>resourceNames</w:t>
      </w:r>
      <w:proofErr w:type="spellEnd"/>
      <w:proofErr w:type="gramEnd"/>
      <w:r w:rsidRPr="008822F7">
        <w:rPr>
          <w:sz w:val="20"/>
          <w:szCs w:val="24"/>
        </w:rPr>
        <w:t>: ["</w:t>
      </w:r>
      <w:proofErr w:type="spellStart"/>
      <w:r w:rsidRPr="008822F7">
        <w:rPr>
          <w:sz w:val="20"/>
          <w:szCs w:val="24"/>
        </w:rPr>
        <w:t>kubernetes</w:t>
      </w:r>
      <w:proofErr w:type="spellEnd"/>
      <w:r w:rsidRPr="008822F7">
        <w:rPr>
          <w:sz w:val="20"/>
          <w:szCs w:val="24"/>
        </w:rPr>
        <w:t>-dashboard-settings"]</w:t>
      </w:r>
    </w:p>
    <w:p w14:paraId="52E14EC4"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verbs</w:t>
      </w:r>
      <w:proofErr w:type="gramEnd"/>
      <w:r w:rsidRPr="008822F7">
        <w:rPr>
          <w:sz w:val="20"/>
          <w:szCs w:val="24"/>
        </w:rPr>
        <w:t>: ["get", "update"]</w:t>
      </w:r>
    </w:p>
    <w:p w14:paraId="28979CD5" w14:textId="77777777" w:rsidR="009C3C65" w:rsidRPr="008822F7" w:rsidRDefault="009C3C65" w:rsidP="009C3C65">
      <w:pPr>
        <w:pStyle w:val="output"/>
        <w:rPr>
          <w:sz w:val="20"/>
          <w:szCs w:val="24"/>
        </w:rPr>
      </w:pPr>
      <w:r w:rsidRPr="008822F7">
        <w:rPr>
          <w:sz w:val="20"/>
          <w:szCs w:val="24"/>
        </w:rPr>
        <w:t xml:space="preserve">  # </w:t>
      </w:r>
      <w:proofErr w:type="gramStart"/>
      <w:r w:rsidRPr="008822F7">
        <w:rPr>
          <w:sz w:val="20"/>
          <w:szCs w:val="24"/>
        </w:rPr>
        <w:t>Allow</w:t>
      </w:r>
      <w:proofErr w:type="gramEnd"/>
      <w:r w:rsidRPr="008822F7">
        <w:rPr>
          <w:sz w:val="20"/>
          <w:szCs w:val="24"/>
        </w:rPr>
        <w:t xml:space="preserve"> Dashboard to get metrics from </w:t>
      </w:r>
      <w:proofErr w:type="spellStart"/>
      <w:r w:rsidRPr="008822F7">
        <w:rPr>
          <w:sz w:val="20"/>
          <w:szCs w:val="24"/>
        </w:rPr>
        <w:t>heapster</w:t>
      </w:r>
      <w:proofErr w:type="spellEnd"/>
      <w:r w:rsidRPr="008822F7">
        <w:rPr>
          <w:sz w:val="20"/>
          <w:szCs w:val="24"/>
        </w:rPr>
        <w:t>.</w:t>
      </w:r>
    </w:p>
    <w:p w14:paraId="5B6852DF" w14:textId="77777777" w:rsidR="009C3C65" w:rsidRPr="008822F7" w:rsidRDefault="009C3C65" w:rsidP="009C3C65">
      <w:pPr>
        <w:pStyle w:val="output"/>
        <w:rPr>
          <w:sz w:val="20"/>
          <w:szCs w:val="24"/>
        </w:rPr>
      </w:pPr>
      <w:r w:rsidRPr="008822F7">
        <w:rPr>
          <w:sz w:val="20"/>
          <w:szCs w:val="24"/>
        </w:rPr>
        <w:t xml:space="preserve">- </w:t>
      </w:r>
      <w:proofErr w:type="spellStart"/>
      <w:proofErr w:type="gramStart"/>
      <w:r w:rsidRPr="008822F7">
        <w:rPr>
          <w:sz w:val="20"/>
          <w:szCs w:val="24"/>
        </w:rPr>
        <w:t>apiGroups</w:t>
      </w:r>
      <w:proofErr w:type="spellEnd"/>
      <w:proofErr w:type="gramEnd"/>
      <w:r w:rsidRPr="008822F7">
        <w:rPr>
          <w:sz w:val="20"/>
          <w:szCs w:val="24"/>
        </w:rPr>
        <w:t>: [""]</w:t>
      </w:r>
    </w:p>
    <w:p w14:paraId="4C401764"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resources</w:t>
      </w:r>
      <w:proofErr w:type="gramEnd"/>
      <w:r w:rsidRPr="008822F7">
        <w:rPr>
          <w:sz w:val="20"/>
          <w:szCs w:val="24"/>
        </w:rPr>
        <w:t>: ["services"]</w:t>
      </w:r>
    </w:p>
    <w:p w14:paraId="51CE4420" w14:textId="77777777" w:rsidR="009C3C65" w:rsidRPr="008822F7" w:rsidRDefault="009C3C65" w:rsidP="009C3C65">
      <w:pPr>
        <w:pStyle w:val="output"/>
        <w:rPr>
          <w:sz w:val="20"/>
          <w:szCs w:val="24"/>
        </w:rPr>
      </w:pPr>
      <w:r w:rsidRPr="008822F7">
        <w:rPr>
          <w:sz w:val="20"/>
          <w:szCs w:val="24"/>
        </w:rPr>
        <w:t xml:space="preserve">  </w:t>
      </w:r>
      <w:proofErr w:type="spellStart"/>
      <w:proofErr w:type="gramStart"/>
      <w:r w:rsidRPr="008822F7">
        <w:rPr>
          <w:sz w:val="20"/>
          <w:szCs w:val="24"/>
        </w:rPr>
        <w:t>resourceNames</w:t>
      </w:r>
      <w:proofErr w:type="spellEnd"/>
      <w:proofErr w:type="gramEnd"/>
      <w:r w:rsidRPr="008822F7">
        <w:rPr>
          <w:sz w:val="20"/>
          <w:szCs w:val="24"/>
        </w:rPr>
        <w:t>: ["</w:t>
      </w:r>
      <w:proofErr w:type="spellStart"/>
      <w:r w:rsidRPr="008822F7">
        <w:rPr>
          <w:sz w:val="20"/>
          <w:szCs w:val="24"/>
        </w:rPr>
        <w:t>heapster</w:t>
      </w:r>
      <w:proofErr w:type="spellEnd"/>
      <w:r w:rsidRPr="008822F7">
        <w:rPr>
          <w:sz w:val="20"/>
          <w:szCs w:val="24"/>
        </w:rPr>
        <w:t>"]</w:t>
      </w:r>
    </w:p>
    <w:p w14:paraId="71184F92"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verbs</w:t>
      </w:r>
      <w:proofErr w:type="gramEnd"/>
      <w:r w:rsidRPr="008822F7">
        <w:rPr>
          <w:sz w:val="20"/>
          <w:szCs w:val="24"/>
        </w:rPr>
        <w:t>: ["proxy"]</w:t>
      </w:r>
    </w:p>
    <w:p w14:paraId="4CB18CF9" w14:textId="77777777" w:rsidR="009C3C65" w:rsidRPr="008822F7" w:rsidRDefault="009C3C65" w:rsidP="009C3C65">
      <w:pPr>
        <w:pStyle w:val="output"/>
        <w:rPr>
          <w:sz w:val="20"/>
          <w:szCs w:val="24"/>
        </w:rPr>
      </w:pPr>
      <w:r w:rsidRPr="008822F7">
        <w:rPr>
          <w:sz w:val="20"/>
          <w:szCs w:val="24"/>
        </w:rPr>
        <w:t xml:space="preserve">- </w:t>
      </w:r>
      <w:proofErr w:type="spellStart"/>
      <w:proofErr w:type="gramStart"/>
      <w:r w:rsidRPr="008822F7">
        <w:rPr>
          <w:sz w:val="20"/>
          <w:szCs w:val="24"/>
        </w:rPr>
        <w:t>apiGroups</w:t>
      </w:r>
      <w:proofErr w:type="spellEnd"/>
      <w:proofErr w:type="gramEnd"/>
      <w:r w:rsidRPr="008822F7">
        <w:rPr>
          <w:sz w:val="20"/>
          <w:szCs w:val="24"/>
        </w:rPr>
        <w:t>: [""]</w:t>
      </w:r>
    </w:p>
    <w:p w14:paraId="527A0CE4"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resources</w:t>
      </w:r>
      <w:proofErr w:type="gramEnd"/>
      <w:r w:rsidRPr="008822F7">
        <w:rPr>
          <w:sz w:val="20"/>
          <w:szCs w:val="24"/>
        </w:rPr>
        <w:t>: ["services/proxy"]</w:t>
      </w:r>
    </w:p>
    <w:p w14:paraId="2F4D57E7" w14:textId="77777777" w:rsidR="009C3C65" w:rsidRPr="008822F7" w:rsidRDefault="009C3C65" w:rsidP="009C3C65">
      <w:pPr>
        <w:pStyle w:val="output"/>
        <w:rPr>
          <w:sz w:val="20"/>
          <w:szCs w:val="24"/>
        </w:rPr>
      </w:pPr>
      <w:r w:rsidRPr="008822F7">
        <w:rPr>
          <w:sz w:val="20"/>
          <w:szCs w:val="24"/>
        </w:rPr>
        <w:t xml:space="preserve">  </w:t>
      </w:r>
      <w:proofErr w:type="spellStart"/>
      <w:proofErr w:type="gramStart"/>
      <w:r w:rsidRPr="008822F7">
        <w:rPr>
          <w:sz w:val="20"/>
          <w:szCs w:val="24"/>
        </w:rPr>
        <w:t>resourceNames</w:t>
      </w:r>
      <w:proofErr w:type="spellEnd"/>
      <w:proofErr w:type="gramEnd"/>
      <w:r w:rsidRPr="008822F7">
        <w:rPr>
          <w:sz w:val="20"/>
          <w:szCs w:val="24"/>
        </w:rPr>
        <w:t>: ["</w:t>
      </w:r>
      <w:proofErr w:type="spellStart"/>
      <w:r w:rsidRPr="008822F7">
        <w:rPr>
          <w:sz w:val="20"/>
          <w:szCs w:val="24"/>
        </w:rPr>
        <w:t>heapster</w:t>
      </w:r>
      <w:proofErr w:type="spellEnd"/>
      <w:r w:rsidRPr="008822F7">
        <w:rPr>
          <w:sz w:val="20"/>
          <w:szCs w:val="24"/>
        </w:rPr>
        <w:t>", "http:heapster:", "https:heapster:"]</w:t>
      </w:r>
    </w:p>
    <w:p w14:paraId="453200ED"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verbs</w:t>
      </w:r>
      <w:proofErr w:type="gramEnd"/>
      <w:r w:rsidRPr="008822F7">
        <w:rPr>
          <w:sz w:val="20"/>
          <w:szCs w:val="24"/>
        </w:rPr>
        <w:t>: ["get"]</w:t>
      </w:r>
    </w:p>
    <w:p w14:paraId="2A5A4CEE" w14:textId="77777777" w:rsidR="009C3C65" w:rsidRPr="008822F7" w:rsidRDefault="009C3C65" w:rsidP="009C3C65">
      <w:pPr>
        <w:pStyle w:val="output"/>
        <w:rPr>
          <w:sz w:val="20"/>
          <w:szCs w:val="24"/>
        </w:rPr>
      </w:pPr>
      <w:r w:rsidRPr="008822F7">
        <w:rPr>
          <w:sz w:val="20"/>
          <w:szCs w:val="24"/>
        </w:rPr>
        <w:t>---</w:t>
      </w:r>
    </w:p>
    <w:p w14:paraId="65460F37" w14:textId="77777777" w:rsidR="009C3C65" w:rsidRPr="008822F7" w:rsidRDefault="009C3C65" w:rsidP="009C3C65">
      <w:pPr>
        <w:pStyle w:val="output"/>
        <w:rPr>
          <w:sz w:val="20"/>
          <w:szCs w:val="24"/>
        </w:rPr>
      </w:pPr>
      <w:proofErr w:type="spellStart"/>
      <w:proofErr w:type="gramStart"/>
      <w:r w:rsidRPr="008822F7">
        <w:rPr>
          <w:sz w:val="20"/>
          <w:szCs w:val="24"/>
        </w:rPr>
        <w:t>apiVersion</w:t>
      </w:r>
      <w:proofErr w:type="spellEnd"/>
      <w:proofErr w:type="gramEnd"/>
      <w:r w:rsidRPr="008822F7">
        <w:rPr>
          <w:sz w:val="20"/>
          <w:szCs w:val="24"/>
        </w:rPr>
        <w:t>: rbac.authorization.</w:t>
      </w:r>
      <w:hyperlink r:id="rId35" w:history="1">
        <w:proofErr w:type="gramStart"/>
        <w:r w:rsidRPr="008822F7">
          <w:rPr>
            <w:rStyle w:val="Hyperlink"/>
            <w:sz w:val="20"/>
            <w:szCs w:val="24"/>
          </w:rPr>
          <w:t>k8s.io/v1</w:t>
        </w:r>
        <w:proofErr w:type="gramEnd"/>
      </w:hyperlink>
    </w:p>
    <w:p w14:paraId="4BC29921" w14:textId="77777777" w:rsidR="009C3C65" w:rsidRPr="008822F7" w:rsidRDefault="009C3C65" w:rsidP="009C3C65">
      <w:pPr>
        <w:pStyle w:val="output"/>
        <w:rPr>
          <w:sz w:val="20"/>
          <w:szCs w:val="24"/>
        </w:rPr>
      </w:pPr>
      <w:proofErr w:type="gramStart"/>
      <w:r w:rsidRPr="008822F7">
        <w:rPr>
          <w:sz w:val="20"/>
          <w:szCs w:val="24"/>
        </w:rPr>
        <w:t>kind</w:t>
      </w:r>
      <w:proofErr w:type="gramEnd"/>
      <w:r w:rsidRPr="008822F7">
        <w:rPr>
          <w:sz w:val="20"/>
          <w:szCs w:val="24"/>
        </w:rPr>
        <w:t xml:space="preserve">: </w:t>
      </w:r>
      <w:proofErr w:type="spellStart"/>
      <w:r w:rsidRPr="008822F7">
        <w:rPr>
          <w:sz w:val="20"/>
          <w:szCs w:val="24"/>
        </w:rPr>
        <w:t>RoleBinding</w:t>
      </w:r>
      <w:proofErr w:type="spellEnd"/>
    </w:p>
    <w:p w14:paraId="03797344" w14:textId="77777777" w:rsidR="009C3C65" w:rsidRPr="008822F7" w:rsidRDefault="009C3C65" w:rsidP="009C3C65">
      <w:pPr>
        <w:pStyle w:val="output"/>
        <w:rPr>
          <w:sz w:val="20"/>
          <w:szCs w:val="24"/>
        </w:rPr>
      </w:pPr>
      <w:proofErr w:type="gramStart"/>
      <w:r w:rsidRPr="008822F7">
        <w:rPr>
          <w:sz w:val="20"/>
          <w:szCs w:val="24"/>
        </w:rPr>
        <w:t>metadata</w:t>
      </w:r>
      <w:proofErr w:type="gramEnd"/>
      <w:r w:rsidRPr="008822F7">
        <w:rPr>
          <w:sz w:val="20"/>
          <w:szCs w:val="24"/>
        </w:rPr>
        <w:t>:</w:t>
      </w:r>
    </w:p>
    <w:p w14:paraId="654796DF"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name</w:t>
      </w:r>
      <w:proofErr w:type="gramEnd"/>
      <w:r w:rsidRPr="008822F7">
        <w:rPr>
          <w:sz w:val="20"/>
          <w:szCs w:val="24"/>
        </w:rPr>
        <w:t xml:space="preserve">: </w:t>
      </w:r>
      <w:proofErr w:type="spellStart"/>
      <w:r w:rsidRPr="008822F7">
        <w:rPr>
          <w:sz w:val="20"/>
          <w:szCs w:val="24"/>
        </w:rPr>
        <w:t>kubernetes</w:t>
      </w:r>
      <w:proofErr w:type="spellEnd"/>
      <w:r w:rsidRPr="008822F7">
        <w:rPr>
          <w:sz w:val="20"/>
          <w:szCs w:val="24"/>
        </w:rPr>
        <w:t>-dashboard-minimal</w:t>
      </w:r>
    </w:p>
    <w:p w14:paraId="0673D86F"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namespace</w:t>
      </w:r>
      <w:proofErr w:type="gramEnd"/>
      <w:r w:rsidRPr="008822F7">
        <w:rPr>
          <w:sz w:val="20"/>
          <w:szCs w:val="24"/>
        </w:rPr>
        <w:t xml:space="preserve">: </w:t>
      </w:r>
      <w:proofErr w:type="spellStart"/>
      <w:r w:rsidRPr="008822F7">
        <w:rPr>
          <w:sz w:val="20"/>
          <w:szCs w:val="24"/>
        </w:rPr>
        <w:t>kube</w:t>
      </w:r>
      <w:proofErr w:type="spellEnd"/>
      <w:r w:rsidRPr="008822F7">
        <w:rPr>
          <w:sz w:val="20"/>
          <w:szCs w:val="24"/>
        </w:rPr>
        <w:t>-system</w:t>
      </w:r>
    </w:p>
    <w:p w14:paraId="2542D1A0" w14:textId="77777777" w:rsidR="009C3C65" w:rsidRPr="008822F7" w:rsidRDefault="009C3C65" w:rsidP="009C3C65">
      <w:pPr>
        <w:pStyle w:val="output"/>
        <w:rPr>
          <w:sz w:val="20"/>
          <w:szCs w:val="24"/>
        </w:rPr>
      </w:pPr>
      <w:proofErr w:type="spellStart"/>
      <w:proofErr w:type="gramStart"/>
      <w:r w:rsidRPr="008822F7">
        <w:rPr>
          <w:sz w:val="20"/>
          <w:szCs w:val="24"/>
        </w:rPr>
        <w:t>roleRef</w:t>
      </w:r>
      <w:proofErr w:type="spellEnd"/>
      <w:proofErr w:type="gramEnd"/>
      <w:r w:rsidRPr="008822F7">
        <w:rPr>
          <w:sz w:val="20"/>
          <w:szCs w:val="24"/>
        </w:rPr>
        <w:t>:</w:t>
      </w:r>
    </w:p>
    <w:p w14:paraId="0F709C8D" w14:textId="77777777" w:rsidR="009C3C65" w:rsidRPr="008822F7" w:rsidRDefault="009C3C65" w:rsidP="009C3C65">
      <w:pPr>
        <w:pStyle w:val="output"/>
        <w:rPr>
          <w:sz w:val="20"/>
          <w:szCs w:val="24"/>
        </w:rPr>
      </w:pPr>
      <w:r w:rsidRPr="008822F7">
        <w:rPr>
          <w:sz w:val="20"/>
          <w:szCs w:val="24"/>
        </w:rPr>
        <w:t xml:space="preserve">  </w:t>
      </w:r>
      <w:proofErr w:type="spellStart"/>
      <w:proofErr w:type="gramStart"/>
      <w:r w:rsidRPr="008822F7">
        <w:rPr>
          <w:sz w:val="20"/>
          <w:szCs w:val="24"/>
        </w:rPr>
        <w:t>apiGroup</w:t>
      </w:r>
      <w:proofErr w:type="spellEnd"/>
      <w:proofErr w:type="gramEnd"/>
      <w:r w:rsidRPr="008822F7">
        <w:rPr>
          <w:sz w:val="20"/>
          <w:szCs w:val="24"/>
        </w:rPr>
        <w:t>: rbac.authorization.k8s.io</w:t>
      </w:r>
    </w:p>
    <w:p w14:paraId="6E329441"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kind</w:t>
      </w:r>
      <w:proofErr w:type="gramEnd"/>
      <w:r w:rsidRPr="008822F7">
        <w:rPr>
          <w:sz w:val="20"/>
          <w:szCs w:val="24"/>
        </w:rPr>
        <w:t>: Role</w:t>
      </w:r>
    </w:p>
    <w:p w14:paraId="256E62F2"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name</w:t>
      </w:r>
      <w:proofErr w:type="gramEnd"/>
      <w:r w:rsidRPr="008822F7">
        <w:rPr>
          <w:sz w:val="20"/>
          <w:szCs w:val="24"/>
        </w:rPr>
        <w:t xml:space="preserve">: </w:t>
      </w:r>
      <w:proofErr w:type="spellStart"/>
      <w:r w:rsidRPr="008822F7">
        <w:rPr>
          <w:sz w:val="20"/>
          <w:szCs w:val="24"/>
        </w:rPr>
        <w:t>kubernetes</w:t>
      </w:r>
      <w:proofErr w:type="spellEnd"/>
      <w:r w:rsidRPr="008822F7">
        <w:rPr>
          <w:sz w:val="20"/>
          <w:szCs w:val="24"/>
        </w:rPr>
        <w:t>-dashboard-minimal</w:t>
      </w:r>
    </w:p>
    <w:p w14:paraId="16D6B5F5" w14:textId="77777777" w:rsidR="009C3C65" w:rsidRPr="008822F7" w:rsidRDefault="009C3C65" w:rsidP="009C3C65">
      <w:pPr>
        <w:pStyle w:val="output"/>
        <w:rPr>
          <w:sz w:val="20"/>
          <w:szCs w:val="24"/>
        </w:rPr>
      </w:pPr>
      <w:proofErr w:type="gramStart"/>
      <w:r w:rsidRPr="008822F7">
        <w:rPr>
          <w:sz w:val="20"/>
          <w:szCs w:val="24"/>
        </w:rPr>
        <w:t>subjects</w:t>
      </w:r>
      <w:proofErr w:type="gramEnd"/>
      <w:r w:rsidRPr="008822F7">
        <w:rPr>
          <w:sz w:val="20"/>
          <w:szCs w:val="24"/>
        </w:rPr>
        <w:t>:</w:t>
      </w:r>
    </w:p>
    <w:p w14:paraId="460F3BE4"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kind</w:t>
      </w:r>
      <w:proofErr w:type="gramEnd"/>
      <w:r w:rsidRPr="008822F7">
        <w:rPr>
          <w:sz w:val="20"/>
          <w:szCs w:val="24"/>
        </w:rPr>
        <w:t xml:space="preserve">: </w:t>
      </w:r>
      <w:proofErr w:type="spellStart"/>
      <w:r w:rsidRPr="008822F7">
        <w:rPr>
          <w:sz w:val="20"/>
          <w:szCs w:val="24"/>
        </w:rPr>
        <w:t>ServiceAccount</w:t>
      </w:r>
      <w:proofErr w:type="spellEnd"/>
    </w:p>
    <w:p w14:paraId="51796308"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name</w:t>
      </w:r>
      <w:proofErr w:type="gramEnd"/>
      <w:r w:rsidRPr="008822F7">
        <w:rPr>
          <w:sz w:val="20"/>
          <w:szCs w:val="24"/>
        </w:rPr>
        <w:t xml:space="preserve">: </w:t>
      </w:r>
      <w:proofErr w:type="spellStart"/>
      <w:r w:rsidRPr="008822F7">
        <w:rPr>
          <w:sz w:val="20"/>
          <w:szCs w:val="24"/>
        </w:rPr>
        <w:t>kubernetes</w:t>
      </w:r>
      <w:proofErr w:type="spellEnd"/>
      <w:r w:rsidRPr="008822F7">
        <w:rPr>
          <w:sz w:val="20"/>
          <w:szCs w:val="24"/>
        </w:rPr>
        <w:t>-dashboard</w:t>
      </w:r>
    </w:p>
    <w:p w14:paraId="38D91581"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namespace</w:t>
      </w:r>
      <w:proofErr w:type="gramEnd"/>
      <w:r w:rsidRPr="008822F7">
        <w:rPr>
          <w:sz w:val="20"/>
          <w:szCs w:val="24"/>
        </w:rPr>
        <w:t xml:space="preserve">: </w:t>
      </w:r>
      <w:proofErr w:type="spellStart"/>
      <w:r w:rsidRPr="008822F7">
        <w:rPr>
          <w:sz w:val="20"/>
          <w:szCs w:val="24"/>
        </w:rPr>
        <w:t>kube</w:t>
      </w:r>
      <w:proofErr w:type="spellEnd"/>
      <w:r w:rsidRPr="008822F7">
        <w:rPr>
          <w:sz w:val="20"/>
          <w:szCs w:val="24"/>
        </w:rPr>
        <w:t>-system</w:t>
      </w:r>
    </w:p>
    <w:p w14:paraId="7B1AC968" w14:textId="77777777" w:rsidR="009C3C65" w:rsidRPr="008822F7" w:rsidRDefault="009C3C65" w:rsidP="009C3C65">
      <w:pPr>
        <w:pStyle w:val="output"/>
        <w:rPr>
          <w:sz w:val="20"/>
          <w:szCs w:val="24"/>
        </w:rPr>
      </w:pPr>
      <w:r w:rsidRPr="008822F7">
        <w:rPr>
          <w:sz w:val="20"/>
          <w:szCs w:val="24"/>
        </w:rPr>
        <w:t>---</w:t>
      </w:r>
    </w:p>
    <w:p w14:paraId="4DAD88ED" w14:textId="77777777" w:rsidR="009C3C65" w:rsidRPr="008822F7" w:rsidRDefault="009C3C65" w:rsidP="009C3C65">
      <w:pPr>
        <w:pStyle w:val="output"/>
        <w:rPr>
          <w:sz w:val="20"/>
          <w:szCs w:val="24"/>
        </w:rPr>
      </w:pPr>
      <w:r w:rsidRPr="008822F7">
        <w:rPr>
          <w:sz w:val="20"/>
          <w:szCs w:val="24"/>
        </w:rPr>
        <w:t># ------------------- Dashboard Deployment ------------------- #</w:t>
      </w:r>
    </w:p>
    <w:p w14:paraId="156AC68A" w14:textId="77777777" w:rsidR="009C3C65" w:rsidRPr="008822F7" w:rsidRDefault="009C3C65" w:rsidP="009C3C65">
      <w:pPr>
        <w:pStyle w:val="output"/>
        <w:rPr>
          <w:sz w:val="20"/>
          <w:szCs w:val="24"/>
        </w:rPr>
      </w:pPr>
      <w:proofErr w:type="gramStart"/>
      <w:r w:rsidRPr="008822F7">
        <w:rPr>
          <w:sz w:val="20"/>
          <w:szCs w:val="24"/>
        </w:rPr>
        <w:t>kind</w:t>
      </w:r>
      <w:proofErr w:type="gramEnd"/>
      <w:r w:rsidRPr="008822F7">
        <w:rPr>
          <w:sz w:val="20"/>
          <w:szCs w:val="24"/>
        </w:rPr>
        <w:t>: Deployment</w:t>
      </w:r>
    </w:p>
    <w:p w14:paraId="3C4F58D3" w14:textId="77777777" w:rsidR="009C3C65" w:rsidRPr="008822F7" w:rsidRDefault="009C3C65" w:rsidP="009C3C65">
      <w:pPr>
        <w:pStyle w:val="output"/>
        <w:rPr>
          <w:sz w:val="20"/>
          <w:szCs w:val="24"/>
        </w:rPr>
      </w:pPr>
      <w:proofErr w:type="spellStart"/>
      <w:proofErr w:type="gramStart"/>
      <w:r w:rsidRPr="008822F7">
        <w:rPr>
          <w:sz w:val="20"/>
          <w:szCs w:val="24"/>
        </w:rPr>
        <w:t>apiVersion</w:t>
      </w:r>
      <w:proofErr w:type="spellEnd"/>
      <w:proofErr w:type="gramEnd"/>
      <w:r w:rsidRPr="008822F7">
        <w:rPr>
          <w:sz w:val="20"/>
          <w:szCs w:val="24"/>
        </w:rPr>
        <w:t>: apps/v1beta2</w:t>
      </w:r>
    </w:p>
    <w:p w14:paraId="4B0F7570" w14:textId="77777777" w:rsidR="009C3C65" w:rsidRPr="008822F7" w:rsidRDefault="009C3C65" w:rsidP="009C3C65">
      <w:pPr>
        <w:pStyle w:val="output"/>
        <w:rPr>
          <w:sz w:val="20"/>
          <w:szCs w:val="24"/>
        </w:rPr>
      </w:pPr>
      <w:proofErr w:type="gramStart"/>
      <w:r w:rsidRPr="008822F7">
        <w:rPr>
          <w:sz w:val="20"/>
          <w:szCs w:val="24"/>
        </w:rPr>
        <w:t>metadata</w:t>
      </w:r>
      <w:proofErr w:type="gramEnd"/>
      <w:r w:rsidRPr="008822F7">
        <w:rPr>
          <w:sz w:val="20"/>
          <w:szCs w:val="24"/>
        </w:rPr>
        <w:t>:</w:t>
      </w:r>
    </w:p>
    <w:p w14:paraId="2B191AE9"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labels</w:t>
      </w:r>
      <w:proofErr w:type="gramEnd"/>
      <w:r w:rsidRPr="008822F7">
        <w:rPr>
          <w:sz w:val="20"/>
          <w:szCs w:val="24"/>
        </w:rPr>
        <w:t>:</w:t>
      </w:r>
    </w:p>
    <w:p w14:paraId="7D2A3295"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k8s-app</w:t>
      </w:r>
      <w:proofErr w:type="gramEnd"/>
      <w:r w:rsidRPr="008822F7">
        <w:rPr>
          <w:sz w:val="20"/>
          <w:szCs w:val="24"/>
        </w:rPr>
        <w:t xml:space="preserve">: </w:t>
      </w:r>
      <w:proofErr w:type="spellStart"/>
      <w:r w:rsidRPr="008822F7">
        <w:rPr>
          <w:sz w:val="20"/>
          <w:szCs w:val="24"/>
        </w:rPr>
        <w:t>kubernetes</w:t>
      </w:r>
      <w:proofErr w:type="spellEnd"/>
      <w:r w:rsidRPr="008822F7">
        <w:rPr>
          <w:sz w:val="20"/>
          <w:szCs w:val="24"/>
        </w:rPr>
        <w:t>-dashboard</w:t>
      </w:r>
    </w:p>
    <w:p w14:paraId="56E38B71"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name</w:t>
      </w:r>
      <w:proofErr w:type="gramEnd"/>
      <w:r w:rsidRPr="008822F7">
        <w:rPr>
          <w:sz w:val="20"/>
          <w:szCs w:val="24"/>
        </w:rPr>
        <w:t xml:space="preserve">: </w:t>
      </w:r>
      <w:proofErr w:type="spellStart"/>
      <w:r w:rsidRPr="008822F7">
        <w:rPr>
          <w:sz w:val="20"/>
          <w:szCs w:val="24"/>
        </w:rPr>
        <w:t>kubernetes</w:t>
      </w:r>
      <w:proofErr w:type="spellEnd"/>
      <w:r w:rsidRPr="008822F7">
        <w:rPr>
          <w:sz w:val="20"/>
          <w:szCs w:val="24"/>
        </w:rPr>
        <w:t>-dashboard</w:t>
      </w:r>
    </w:p>
    <w:p w14:paraId="72695E11"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namespace</w:t>
      </w:r>
      <w:proofErr w:type="gramEnd"/>
      <w:r w:rsidRPr="008822F7">
        <w:rPr>
          <w:sz w:val="20"/>
          <w:szCs w:val="24"/>
        </w:rPr>
        <w:t xml:space="preserve">: </w:t>
      </w:r>
      <w:proofErr w:type="spellStart"/>
      <w:r w:rsidRPr="008822F7">
        <w:rPr>
          <w:sz w:val="20"/>
          <w:szCs w:val="24"/>
        </w:rPr>
        <w:t>kube</w:t>
      </w:r>
      <w:proofErr w:type="spellEnd"/>
      <w:r w:rsidRPr="008822F7">
        <w:rPr>
          <w:sz w:val="20"/>
          <w:szCs w:val="24"/>
        </w:rPr>
        <w:t>-system</w:t>
      </w:r>
    </w:p>
    <w:p w14:paraId="4F4AA138" w14:textId="77777777" w:rsidR="009C3C65" w:rsidRPr="008822F7" w:rsidRDefault="009C3C65" w:rsidP="009C3C65">
      <w:pPr>
        <w:pStyle w:val="output"/>
        <w:rPr>
          <w:sz w:val="20"/>
          <w:szCs w:val="24"/>
        </w:rPr>
      </w:pPr>
      <w:proofErr w:type="gramStart"/>
      <w:r w:rsidRPr="008822F7">
        <w:rPr>
          <w:sz w:val="20"/>
          <w:szCs w:val="24"/>
        </w:rPr>
        <w:t>spec</w:t>
      </w:r>
      <w:proofErr w:type="gramEnd"/>
      <w:r w:rsidRPr="008822F7">
        <w:rPr>
          <w:sz w:val="20"/>
          <w:szCs w:val="24"/>
        </w:rPr>
        <w:t>:</w:t>
      </w:r>
    </w:p>
    <w:p w14:paraId="7D17C2AC"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replicas</w:t>
      </w:r>
      <w:proofErr w:type="gramEnd"/>
      <w:r w:rsidRPr="008822F7">
        <w:rPr>
          <w:sz w:val="20"/>
          <w:szCs w:val="24"/>
        </w:rPr>
        <w:t xml:space="preserve">: </w:t>
      </w:r>
      <w:r w:rsidRPr="008822F7">
        <w:rPr>
          <w:rFonts w:eastAsiaTheme="majorEastAsia"/>
          <w:sz w:val="20"/>
          <w:szCs w:val="24"/>
        </w:rPr>
        <w:t>1</w:t>
      </w:r>
    </w:p>
    <w:p w14:paraId="13943ED1" w14:textId="77777777" w:rsidR="009C3C65" w:rsidRPr="008822F7" w:rsidRDefault="009C3C65" w:rsidP="009C3C65">
      <w:pPr>
        <w:pStyle w:val="output"/>
        <w:rPr>
          <w:sz w:val="20"/>
          <w:szCs w:val="24"/>
        </w:rPr>
      </w:pPr>
      <w:r w:rsidRPr="008822F7">
        <w:rPr>
          <w:sz w:val="20"/>
          <w:szCs w:val="24"/>
        </w:rPr>
        <w:t xml:space="preserve">  </w:t>
      </w:r>
      <w:proofErr w:type="spellStart"/>
      <w:proofErr w:type="gramStart"/>
      <w:r w:rsidRPr="008822F7">
        <w:rPr>
          <w:sz w:val="20"/>
          <w:szCs w:val="24"/>
        </w:rPr>
        <w:t>revisionHistoryLimit</w:t>
      </w:r>
      <w:proofErr w:type="spellEnd"/>
      <w:proofErr w:type="gramEnd"/>
      <w:r w:rsidRPr="008822F7">
        <w:rPr>
          <w:sz w:val="20"/>
          <w:szCs w:val="24"/>
        </w:rPr>
        <w:t xml:space="preserve">: </w:t>
      </w:r>
      <w:r w:rsidRPr="008822F7">
        <w:rPr>
          <w:rFonts w:eastAsiaTheme="majorEastAsia"/>
          <w:sz w:val="20"/>
          <w:szCs w:val="24"/>
        </w:rPr>
        <w:t>10</w:t>
      </w:r>
    </w:p>
    <w:p w14:paraId="393A94FE"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selector</w:t>
      </w:r>
      <w:proofErr w:type="gramEnd"/>
      <w:r w:rsidRPr="008822F7">
        <w:rPr>
          <w:sz w:val="20"/>
          <w:szCs w:val="24"/>
        </w:rPr>
        <w:t>:</w:t>
      </w:r>
    </w:p>
    <w:p w14:paraId="1772AF8A" w14:textId="77777777" w:rsidR="009C3C65" w:rsidRPr="008822F7" w:rsidRDefault="009C3C65" w:rsidP="009C3C65">
      <w:pPr>
        <w:pStyle w:val="output"/>
        <w:rPr>
          <w:sz w:val="20"/>
          <w:szCs w:val="24"/>
        </w:rPr>
      </w:pPr>
      <w:r w:rsidRPr="008822F7">
        <w:rPr>
          <w:sz w:val="20"/>
          <w:szCs w:val="24"/>
        </w:rPr>
        <w:t xml:space="preserve">    </w:t>
      </w:r>
      <w:proofErr w:type="spellStart"/>
      <w:proofErr w:type="gramStart"/>
      <w:r w:rsidRPr="008822F7">
        <w:rPr>
          <w:sz w:val="20"/>
          <w:szCs w:val="24"/>
        </w:rPr>
        <w:t>matchLabels</w:t>
      </w:r>
      <w:proofErr w:type="spellEnd"/>
      <w:proofErr w:type="gramEnd"/>
      <w:r w:rsidRPr="008822F7">
        <w:rPr>
          <w:sz w:val="20"/>
          <w:szCs w:val="24"/>
        </w:rPr>
        <w:t>:</w:t>
      </w:r>
    </w:p>
    <w:p w14:paraId="25C4FDC0"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k8s-app</w:t>
      </w:r>
      <w:proofErr w:type="gramEnd"/>
      <w:r w:rsidRPr="008822F7">
        <w:rPr>
          <w:sz w:val="20"/>
          <w:szCs w:val="24"/>
        </w:rPr>
        <w:t xml:space="preserve">: </w:t>
      </w:r>
      <w:proofErr w:type="spellStart"/>
      <w:r w:rsidRPr="008822F7">
        <w:rPr>
          <w:sz w:val="20"/>
          <w:szCs w:val="24"/>
        </w:rPr>
        <w:t>kubernetes</w:t>
      </w:r>
      <w:proofErr w:type="spellEnd"/>
      <w:r w:rsidRPr="008822F7">
        <w:rPr>
          <w:sz w:val="20"/>
          <w:szCs w:val="24"/>
        </w:rPr>
        <w:t>-dashboard</w:t>
      </w:r>
    </w:p>
    <w:p w14:paraId="11478692"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template</w:t>
      </w:r>
      <w:proofErr w:type="gramEnd"/>
      <w:r w:rsidRPr="008822F7">
        <w:rPr>
          <w:sz w:val="20"/>
          <w:szCs w:val="24"/>
        </w:rPr>
        <w:t>:</w:t>
      </w:r>
    </w:p>
    <w:p w14:paraId="00023E06"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metadata</w:t>
      </w:r>
      <w:proofErr w:type="gramEnd"/>
      <w:r w:rsidRPr="008822F7">
        <w:rPr>
          <w:sz w:val="20"/>
          <w:szCs w:val="24"/>
        </w:rPr>
        <w:t>:</w:t>
      </w:r>
    </w:p>
    <w:p w14:paraId="71121B62"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labels</w:t>
      </w:r>
      <w:proofErr w:type="gramEnd"/>
      <w:r w:rsidRPr="008822F7">
        <w:rPr>
          <w:sz w:val="20"/>
          <w:szCs w:val="24"/>
        </w:rPr>
        <w:t>:</w:t>
      </w:r>
    </w:p>
    <w:p w14:paraId="5EB16913"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k8s-app</w:t>
      </w:r>
      <w:proofErr w:type="gramEnd"/>
      <w:r w:rsidRPr="008822F7">
        <w:rPr>
          <w:sz w:val="20"/>
          <w:szCs w:val="24"/>
        </w:rPr>
        <w:t xml:space="preserve">: </w:t>
      </w:r>
      <w:proofErr w:type="spellStart"/>
      <w:r w:rsidRPr="008822F7">
        <w:rPr>
          <w:sz w:val="20"/>
          <w:szCs w:val="24"/>
        </w:rPr>
        <w:t>kubernetes</w:t>
      </w:r>
      <w:proofErr w:type="spellEnd"/>
      <w:r w:rsidRPr="008822F7">
        <w:rPr>
          <w:sz w:val="20"/>
          <w:szCs w:val="24"/>
        </w:rPr>
        <w:t>-dashboard</w:t>
      </w:r>
    </w:p>
    <w:p w14:paraId="5718E9DF" w14:textId="77777777" w:rsidR="009C3C65" w:rsidRPr="008822F7" w:rsidRDefault="009C3C65" w:rsidP="009C3C65">
      <w:pPr>
        <w:pStyle w:val="output"/>
        <w:rPr>
          <w:sz w:val="20"/>
          <w:szCs w:val="24"/>
        </w:rPr>
      </w:pPr>
      <w:r w:rsidRPr="008822F7">
        <w:rPr>
          <w:sz w:val="20"/>
          <w:szCs w:val="24"/>
        </w:rPr>
        <w:lastRenderedPageBreak/>
        <w:t xml:space="preserve">    </w:t>
      </w:r>
      <w:proofErr w:type="gramStart"/>
      <w:r w:rsidRPr="008822F7">
        <w:rPr>
          <w:sz w:val="20"/>
          <w:szCs w:val="24"/>
        </w:rPr>
        <w:t>spec</w:t>
      </w:r>
      <w:proofErr w:type="gramEnd"/>
      <w:r w:rsidRPr="008822F7">
        <w:rPr>
          <w:sz w:val="20"/>
          <w:szCs w:val="24"/>
        </w:rPr>
        <w:t>:</w:t>
      </w:r>
    </w:p>
    <w:p w14:paraId="71D10665"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containers</w:t>
      </w:r>
      <w:proofErr w:type="gramEnd"/>
      <w:r w:rsidRPr="008822F7">
        <w:rPr>
          <w:sz w:val="20"/>
          <w:szCs w:val="24"/>
        </w:rPr>
        <w:t>:</w:t>
      </w:r>
    </w:p>
    <w:p w14:paraId="7AEF5097" w14:textId="77777777" w:rsidR="009C3C65" w:rsidRPr="008822F7" w:rsidRDefault="009C3C65" w:rsidP="009C3C65">
      <w:pPr>
        <w:pStyle w:val="output"/>
        <w:rPr>
          <w:sz w:val="20"/>
          <w:szCs w:val="24"/>
        </w:rPr>
      </w:pPr>
      <w:r w:rsidRPr="008822F7">
        <w:rPr>
          <w:sz w:val="20"/>
          <w:szCs w:val="24"/>
        </w:rPr>
        <w:t xml:space="preserve">      - </w:t>
      </w:r>
      <w:proofErr w:type="gramStart"/>
      <w:r w:rsidRPr="008822F7">
        <w:rPr>
          <w:sz w:val="20"/>
          <w:szCs w:val="24"/>
        </w:rPr>
        <w:t>name</w:t>
      </w:r>
      <w:proofErr w:type="gramEnd"/>
      <w:r w:rsidRPr="008822F7">
        <w:rPr>
          <w:sz w:val="20"/>
          <w:szCs w:val="24"/>
        </w:rPr>
        <w:t xml:space="preserve">: </w:t>
      </w:r>
      <w:proofErr w:type="spellStart"/>
      <w:r w:rsidRPr="008822F7">
        <w:rPr>
          <w:sz w:val="20"/>
          <w:szCs w:val="24"/>
        </w:rPr>
        <w:t>kubernetes</w:t>
      </w:r>
      <w:proofErr w:type="spellEnd"/>
      <w:r w:rsidRPr="008822F7">
        <w:rPr>
          <w:sz w:val="20"/>
          <w:szCs w:val="24"/>
        </w:rPr>
        <w:t>-dashboard</w:t>
      </w:r>
    </w:p>
    <w:p w14:paraId="49F3B375"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image</w:t>
      </w:r>
      <w:proofErr w:type="gramEnd"/>
      <w:r w:rsidRPr="008822F7">
        <w:rPr>
          <w:sz w:val="20"/>
          <w:szCs w:val="24"/>
        </w:rPr>
        <w:t xml:space="preserve">: </w:t>
      </w:r>
      <w:hyperlink r:id="rId36" w:history="1">
        <w:r w:rsidRPr="008822F7">
          <w:rPr>
            <w:rStyle w:val="Hyperlink"/>
            <w:sz w:val="20"/>
            <w:szCs w:val="24"/>
          </w:rPr>
          <w:t>k8s.gcr.io/kubernetes-dashboard-amd64:v1</w:t>
        </w:r>
      </w:hyperlink>
      <w:r w:rsidRPr="008822F7">
        <w:rPr>
          <w:rFonts w:eastAsiaTheme="majorEastAsia"/>
          <w:sz w:val="20"/>
          <w:szCs w:val="24"/>
        </w:rPr>
        <w:t>.8.3</w:t>
      </w:r>
    </w:p>
    <w:p w14:paraId="25385A0F"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ports</w:t>
      </w:r>
      <w:proofErr w:type="gramEnd"/>
      <w:r w:rsidRPr="008822F7">
        <w:rPr>
          <w:sz w:val="20"/>
          <w:szCs w:val="24"/>
        </w:rPr>
        <w:t>:</w:t>
      </w:r>
    </w:p>
    <w:p w14:paraId="7DE3C105" w14:textId="77777777" w:rsidR="009C3C65" w:rsidRPr="008822F7" w:rsidRDefault="009C3C65" w:rsidP="009C3C65">
      <w:pPr>
        <w:pStyle w:val="output"/>
        <w:rPr>
          <w:sz w:val="20"/>
          <w:szCs w:val="24"/>
        </w:rPr>
      </w:pPr>
      <w:r w:rsidRPr="008822F7">
        <w:rPr>
          <w:sz w:val="20"/>
          <w:szCs w:val="24"/>
        </w:rPr>
        <w:t xml:space="preserve">        - </w:t>
      </w:r>
      <w:proofErr w:type="spellStart"/>
      <w:proofErr w:type="gramStart"/>
      <w:r w:rsidRPr="008822F7">
        <w:rPr>
          <w:sz w:val="20"/>
          <w:szCs w:val="24"/>
        </w:rPr>
        <w:t>containerPort</w:t>
      </w:r>
      <w:proofErr w:type="spellEnd"/>
      <w:proofErr w:type="gramEnd"/>
      <w:r w:rsidRPr="008822F7">
        <w:rPr>
          <w:sz w:val="20"/>
          <w:szCs w:val="24"/>
        </w:rPr>
        <w:t xml:space="preserve">: </w:t>
      </w:r>
      <w:r w:rsidRPr="008822F7">
        <w:rPr>
          <w:rFonts w:eastAsiaTheme="majorEastAsia"/>
          <w:sz w:val="20"/>
          <w:szCs w:val="24"/>
        </w:rPr>
        <w:t>8443</w:t>
      </w:r>
    </w:p>
    <w:p w14:paraId="2570D946"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protocol</w:t>
      </w:r>
      <w:proofErr w:type="gramEnd"/>
      <w:r w:rsidRPr="008822F7">
        <w:rPr>
          <w:sz w:val="20"/>
          <w:szCs w:val="24"/>
        </w:rPr>
        <w:t>: TCP</w:t>
      </w:r>
    </w:p>
    <w:p w14:paraId="754C2107" w14:textId="77777777" w:rsidR="009C3C65" w:rsidRPr="008822F7" w:rsidRDefault="009C3C65" w:rsidP="009C3C65">
      <w:pPr>
        <w:pStyle w:val="output"/>
        <w:rPr>
          <w:sz w:val="20"/>
          <w:szCs w:val="24"/>
        </w:rPr>
      </w:pPr>
      <w:r w:rsidRPr="008822F7">
        <w:rPr>
          <w:sz w:val="20"/>
          <w:szCs w:val="24"/>
        </w:rPr>
        <w:t xml:space="preserve">        </w:t>
      </w:r>
      <w:proofErr w:type="spellStart"/>
      <w:proofErr w:type="gramStart"/>
      <w:r w:rsidRPr="008822F7">
        <w:rPr>
          <w:sz w:val="20"/>
          <w:szCs w:val="24"/>
        </w:rPr>
        <w:t>args</w:t>
      </w:r>
      <w:proofErr w:type="spellEnd"/>
      <w:proofErr w:type="gramEnd"/>
      <w:r w:rsidRPr="008822F7">
        <w:rPr>
          <w:sz w:val="20"/>
          <w:szCs w:val="24"/>
        </w:rPr>
        <w:t>:</w:t>
      </w:r>
    </w:p>
    <w:p w14:paraId="049BF824" w14:textId="77777777" w:rsidR="009C3C65" w:rsidRPr="008822F7" w:rsidRDefault="009C3C65" w:rsidP="009C3C65">
      <w:pPr>
        <w:pStyle w:val="output"/>
        <w:rPr>
          <w:sz w:val="20"/>
          <w:szCs w:val="24"/>
        </w:rPr>
      </w:pPr>
      <w:r w:rsidRPr="008822F7">
        <w:rPr>
          <w:sz w:val="20"/>
          <w:szCs w:val="24"/>
        </w:rPr>
        <w:t xml:space="preserve">          - --auto-generate-certificates</w:t>
      </w:r>
    </w:p>
    <w:p w14:paraId="6E8B3473" w14:textId="77777777" w:rsidR="009C3C65" w:rsidRPr="008822F7" w:rsidRDefault="009C3C65" w:rsidP="009C3C65">
      <w:pPr>
        <w:pStyle w:val="output"/>
        <w:rPr>
          <w:sz w:val="20"/>
          <w:szCs w:val="24"/>
        </w:rPr>
      </w:pPr>
      <w:r w:rsidRPr="008822F7">
        <w:rPr>
          <w:sz w:val="20"/>
          <w:szCs w:val="24"/>
        </w:rPr>
        <w:t xml:space="preserve">          # Uncomment the following line to manually specify </w:t>
      </w:r>
      <w:proofErr w:type="spellStart"/>
      <w:r w:rsidRPr="008822F7">
        <w:rPr>
          <w:sz w:val="20"/>
          <w:szCs w:val="24"/>
        </w:rPr>
        <w:t>Kubernetes</w:t>
      </w:r>
      <w:proofErr w:type="spellEnd"/>
      <w:r w:rsidRPr="008822F7">
        <w:rPr>
          <w:sz w:val="20"/>
          <w:szCs w:val="24"/>
        </w:rPr>
        <w:t xml:space="preserve"> API server Host</w:t>
      </w:r>
    </w:p>
    <w:p w14:paraId="6D680288" w14:textId="77777777" w:rsidR="009C3C65" w:rsidRPr="008822F7" w:rsidRDefault="009C3C65" w:rsidP="009C3C65">
      <w:pPr>
        <w:pStyle w:val="output"/>
        <w:rPr>
          <w:sz w:val="20"/>
          <w:szCs w:val="24"/>
        </w:rPr>
      </w:pPr>
      <w:r w:rsidRPr="008822F7">
        <w:rPr>
          <w:sz w:val="20"/>
          <w:szCs w:val="24"/>
        </w:rPr>
        <w:t xml:space="preserve">          # If not specified, Dashboard will attempt to auto discover the API server and connect</w:t>
      </w:r>
    </w:p>
    <w:p w14:paraId="4A3604D4" w14:textId="77777777" w:rsidR="009C3C65" w:rsidRPr="008822F7" w:rsidRDefault="009C3C65" w:rsidP="009C3C65">
      <w:pPr>
        <w:pStyle w:val="output"/>
        <w:rPr>
          <w:sz w:val="20"/>
          <w:szCs w:val="24"/>
        </w:rPr>
      </w:pPr>
      <w:r w:rsidRPr="008822F7">
        <w:rPr>
          <w:sz w:val="20"/>
          <w:szCs w:val="24"/>
        </w:rPr>
        <w:t xml:space="preserve">          # </w:t>
      </w:r>
      <w:proofErr w:type="gramStart"/>
      <w:r w:rsidRPr="008822F7">
        <w:rPr>
          <w:sz w:val="20"/>
          <w:szCs w:val="24"/>
        </w:rPr>
        <w:t>to</w:t>
      </w:r>
      <w:proofErr w:type="gramEnd"/>
      <w:r w:rsidRPr="008822F7">
        <w:rPr>
          <w:sz w:val="20"/>
          <w:szCs w:val="24"/>
        </w:rPr>
        <w:t xml:space="preserve"> it. Uncomment only if the default does not work.</w:t>
      </w:r>
    </w:p>
    <w:p w14:paraId="156428BD" w14:textId="77777777" w:rsidR="009C3C65" w:rsidRPr="008822F7" w:rsidRDefault="009C3C65" w:rsidP="009C3C65">
      <w:pPr>
        <w:pStyle w:val="output"/>
        <w:rPr>
          <w:sz w:val="20"/>
          <w:szCs w:val="24"/>
        </w:rPr>
      </w:pPr>
      <w:r w:rsidRPr="008822F7">
        <w:rPr>
          <w:sz w:val="20"/>
          <w:szCs w:val="24"/>
        </w:rPr>
        <w:t xml:space="preserve">          # - --</w:t>
      </w:r>
      <w:proofErr w:type="spellStart"/>
      <w:r w:rsidRPr="008822F7">
        <w:rPr>
          <w:sz w:val="20"/>
          <w:szCs w:val="24"/>
        </w:rPr>
        <w:t>apiserver</w:t>
      </w:r>
      <w:proofErr w:type="spellEnd"/>
      <w:r w:rsidRPr="008822F7">
        <w:rPr>
          <w:sz w:val="20"/>
          <w:szCs w:val="24"/>
        </w:rPr>
        <w:t>-host=</w:t>
      </w:r>
      <w:hyperlink r:id="rId37" w:history="1">
        <w:r w:rsidRPr="008822F7">
          <w:rPr>
            <w:rStyle w:val="Hyperlink"/>
            <w:sz w:val="20"/>
            <w:szCs w:val="24"/>
          </w:rPr>
          <w:t>http://my-address:port</w:t>
        </w:r>
      </w:hyperlink>
    </w:p>
    <w:p w14:paraId="3E7B8778" w14:textId="77777777" w:rsidR="009C3C65" w:rsidRPr="008822F7" w:rsidRDefault="009C3C65" w:rsidP="009C3C65">
      <w:pPr>
        <w:pStyle w:val="output"/>
        <w:rPr>
          <w:sz w:val="20"/>
          <w:szCs w:val="24"/>
        </w:rPr>
      </w:pPr>
      <w:r w:rsidRPr="008822F7">
        <w:rPr>
          <w:sz w:val="20"/>
          <w:szCs w:val="24"/>
        </w:rPr>
        <w:t xml:space="preserve">        </w:t>
      </w:r>
      <w:proofErr w:type="spellStart"/>
      <w:proofErr w:type="gramStart"/>
      <w:r w:rsidRPr="008822F7">
        <w:rPr>
          <w:sz w:val="20"/>
          <w:szCs w:val="24"/>
        </w:rPr>
        <w:t>volumeMounts</w:t>
      </w:r>
      <w:proofErr w:type="spellEnd"/>
      <w:proofErr w:type="gramEnd"/>
      <w:r w:rsidRPr="008822F7">
        <w:rPr>
          <w:sz w:val="20"/>
          <w:szCs w:val="24"/>
        </w:rPr>
        <w:t>:</w:t>
      </w:r>
    </w:p>
    <w:p w14:paraId="2408D1E6" w14:textId="77777777" w:rsidR="009C3C65" w:rsidRPr="008822F7" w:rsidRDefault="009C3C65" w:rsidP="009C3C65">
      <w:pPr>
        <w:pStyle w:val="output"/>
        <w:rPr>
          <w:sz w:val="20"/>
          <w:szCs w:val="24"/>
        </w:rPr>
      </w:pPr>
      <w:r w:rsidRPr="008822F7">
        <w:rPr>
          <w:sz w:val="20"/>
          <w:szCs w:val="24"/>
        </w:rPr>
        <w:t xml:space="preserve">        - </w:t>
      </w:r>
      <w:proofErr w:type="gramStart"/>
      <w:r w:rsidRPr="008822F7">
        <w:rPr>
          <w:sz w:val="20"/>
          <w:szCs w:val="24"/>
        </w:rPr>
        <w:t>name</w:t>
      </w:r>
      <w:proofErr w:type="gramEnd"/>
      <w:r w:rsidRPr="008822F7">
        <w:rPr>
          <w:sz w:val="20"/>
          <w:szCs w:val="24"/>
        </w:rPr>
        <w:t xml:space="preserve">: </w:t>
      </w:r>
      <w:proofErr w:type="spellStart"/>
      <w:r w:rsidRPr="008822F7">
        <w:rPr>
          <w:sz w:val="20"/>
          <w:szCs w:val="24"/>
        </w:rPr>
        <w:t>kubernetes</w:t>
      </w:r>
      <w:proofErr w:type="spellEnd"/>
      <w:r w:rsidRPr="008822F7">
        <w:rPr>
          <w:sz w:val="20"/>
          <w:szCs w:val="24"/>
        </w:rPr>
        <w:t>-dashboard-certs</w:t>
      </w:r>
    </w:p>
    <w:p w14:paraId="01692D17" w14:textId="77777777" w:rsidR="009C3C65" w:rsidRPr="008822F7" w:rsidRDefault="009C3C65" w:rsidP="009C3C65">
      <w:pPr>
        <w:pStyle w:val="output"/>
        <w:rPr>
          <w:sz w:val="20"/>
          <w:szCs w:val="24"/>
        </w:rPr>
      </w:pPr>
      <w:r w:rsidRPr="008822F7">
        <w:rPr>
          <w:sz w:val="20"/>
          <w:szCs w:val="24"/>
        </w:rPr>
        <w:t xml:space="preserve">          </w:t>
      </w:r>
      <w:proofErr w:type="spellStart"/>
      <w:proofErr w:type="gramStart"/>
      <w:r w:rsidRPr="008822F7">
        <w:rPr>
          <w:sz w:val="20"/>
          <w:szCs w:val="24"/>
        </w:rPr>
        <w:t>mountPath</w:t>
      </w:r>
      <w:proofErr w:type="spellEnd"/>
      <w:proofErr w:type="gramEnd"/>
      <w:r w:rsidRPr="008822F7">
        <w:rPr>
          <w:sz w:val="20"/>
          <w:szCs w:val="24"/>
        </w:rPr>
        <w:t>: /certs</w:t>
      </w:r>
    </w:p>
    <w:p w14:paraId="3AF3783D" w14:textId="77777777" w:rsidR="009C3C65" w:rsidRPr="008822F7" w:rsidRDefault="009C3C65" w:rsidP="009C3C65">
      <w:pPr>
        <w:pStyle w:val="output"/>
        <w:rPr>
          <w:sz w:val="20"/>
          <w:szCs w:val="24"/>
        </w:rPr>
      </w:pPr>
      <w:r w:rsidRPr="008822F7">
        <w:rPr>
          <w:sz w:val="20"/>
          <w:szCs w:val="24"/>
        </w:rPr>
        <w:t xml:space="preserve">          # </w:t>
      </w:r>
      <w:proofErr w:type="gramStart"/>
      <w:r w:rsidRPr="008822F7">
        <w:rPr>
          <w:sz w:val="20"/>
          <w:szCs w:val="24"/>
        </w:rPr>
        <w:t>Create</w:t>
      </w:r>
      <w:proofErr w:type="gramEnd"/>
      <w:r w:rsidRPr="008822F7">
        <w:rPr>
          <w:sz w:val="20"/>
          <w:szCs w:val="24"/>
        </w:rPr>
        <w:t xml:space="preserve"> on-disk volume to store exec logs</w:t>
      </w:r>
    </w:p>
    <w:p w14:paraId="29588E6F" w14:textId="77777777" w:rsidR="009C3C65" w:rsidRPr="008822F7" w:rsidRDefault="009C3C65" w:rsidP="009C3C65">
      <w:pPr>
        <w:pStyle w:val="output"/>
        <w:rPr>
          <w:sz w:val="20"/>
          <w:szCs w:val="24"/>
        </w:rPr>
      </w:pPr>
      <w:r w:rsidRPr="008822F7">
        <w:rPr>
          <w:sz w:val="20"/>
          <w:szCs w:val="24"/>
        </w:rPr>
        <w:t xml:space="preserve">        - </w:t>
      </w:r>
      <w:proofErr w:type="spellStart"/>
      <w:proofErr w:type="gramStart"/>
      <w:r w:rsidRPr="008822F7">
        <w:rPr>
          <w:sz w:val="20"/>
          <w:szCs w:val="24"/>
        </w:rPr>
        <w:t>mountPath</w:t>
      </w:r>
      <w:proofErr w:type="spellEnd"/>
      <w:proofErr w:type="gramEnd"/>
      <w:r w:rsidRPr="008822F7">
        <w:rPr>
          <w:sz w:val="20"/>
          <w:szCs w:val="24"/>
        </w:rPr>
        <w:t>: /</w:t>
      </w:r>
      <w:proofErr w:type="spellStart"/>
      <w:r w:rsidRPr="008822F7">
        <w:rPr>
          <w:sz w:val="20"/>
          <w:szCs w:val="24"/>
        </w:rPr>
        <w:t>tmp</w:t>
      </w:r>
      <w:proofErr w:type="spellEnd"/>
    </w:p>
    <w:p w14:paraId="455D0833"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name</w:t>
      </w:r>
      <w:proofErr w:type="gramEnd"/>
      <w:r w:rsidRPr="008822F7">
        <w:rPr>
          <w:sz w:val="20"/>
          <w:szCs w:val="24"/>
        </w:rPr>
        <w:t xml:space="preserve">: </w:t>
      </w:r>
      <w:proofErr w:type="spellStart"/>
      <w:r w:rsidRPr="008822F7">
        <w:rPr>
          <w:sz w:val="20"/>
          <w:szCs w:val="24"/>
        </w:rPr>
        <w:t>tmp</w:t>
      </w:r>
      <w:proofErr w:type="spellEnd"/>
      <w:r w:rsidRPr="008822F7">
        <w:rPr>
          <w:sz w:val="20"/>
          <w:szCs w:val="24"/>
        </w:rPr>
        <w:t>-volume</w:t>
      </w:r>
    </w:p>
    <w:p w14:paraId="1D105822" w14:textId="77777777" w:rsidR="009C3C65" w:rsidRPr="008822F7" w:rsidRDefault="009C3C65" w:rsidP="009C3C65">
      <w:pPr>
        <w:pStyle w:val="output"/>
        <w:rPr>
          <w:sz w:val="20"/>
          <w:szCs w:val="24"/>
        </w:rPr>
      </w:pPr>
      <w:r w:rsidRPr="008822F7">
        <w:rPr>
          <w:sz w:val="20"/>
          <w:szCs w:val="24"/>
        </w:rPr>
        <w:t xml:space="preserve">        </w:t>
      </w:r>
      <w:proofErr w:type="spellStart"/>
      <w:proofErr w:type="gramStart"/>
      <w:r w:rsidRPr="008822F7">
        <w:rPr>
          <w:sz w:val="20"/>
          <w:szCs w:val="24"/>
        </w:rPr>
        <w:t>livenessProbe</w:t>
      </w:r>
      <w:proofErr w:type="spellEnd"/>
      <w:proofErr w:type="gramEnd"/>
      <w:r w:rsidRPr="008822F7">
        <w:rPr>
          <w:sz w:val="20"/>
          <w:szCs w:val="24"/>
        </w:rPr>
        <w:t>:</w:t>
      </w:r>
    </w:p>
    <w:p w14:paraId="1711CE65" w14:textId="77777777" w:rsidR="009C3C65" w:rsidRPr="008822F7" w:rsidRDefault="009C3C65" w:rsidP="009C3C65">
      <w:pPr>
        <w:pStyle w:val="output"/>
        <w:rPr>
          <w:sz w:val="20"/>
          <w:szCs w:val="24"/>
        </w:rPr>
      </w:pPr>
      <w:r w:rsidRPr="008822F7">
        <w:rPr>
          <w:sz w:val="20"/>
          <w:szCs w:val="24"/>
        </w:rPr>
        <w:t xml:space="preserve">          </w:t>
      </w:r>
      <w:proofErr w:type="spellStart"/>
      <w:proofErr w:type="gramStart"/>
      <w:r w:rsidRPr="008822F7">
        <w:rPr>
          <w:sz w:val="20"/>
          <w:szCs w:val="24"/>
        </w:rPr>
        <w:t>httpGet</w:t>
      </w:r>
      <w:proofErr w:type="spellEnd"/>
      <w:proofErr w:type="gramEnd"/>
      <w:r w:rsidRPr="008822F7">
        <w:rPr>
          <w:sz w:val="20"/>
          <w:szCs w:val="24"/>
        </w:rPr>
        <w:t>:</w:t>
      </w:r>
    </w:p>
    <w:p w14:paraId="2127BB74"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scheme</w:t>
      </w:r>
      <w:proofErr w:type="gramEnd"/>
      <w:r w:rsidRPr="008822F7">
        <w:rPr>
          <w:sz w:val="20"/>
          <w:szCs w:val="24"/>
        </w:rPr>
        <w:t>: HTTPS</w:t>
      </w:r>
    </w:p>
    <w:p w14:paraId="0C4F24EA"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path</w:t>
      </w:r>
      <w:proofErr w:type="gramEnd"/>
      <w:r w:rsidRPr="008822F7">
        <w:rPr>
          <w:sz w:val="20"/>
          <w:szCs w:val="24"/>
        </w:rPr>
        <w:t>: /</w:t>
      </w:r>
    </w:p>
    <w:p w14:paraId="5347DB54"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port</w:t>
      </w:r>
      <w:proofErr w:type="gramEnd"/>
      <w:r w:rsidRPr="008822F7">
        <w:rPr>
          <w:sz w:val="20"/>
          <w:szCs w:val="24"/>
        </w:rPr>
        <w:t xml:space="preserve">: </w:t>
      </w:r>
      <w:r w:rsidRPr="008822F7">
        <w:rPr>
          <w:rFonts w:eastAsiaTheme="majorEastAsia"/>
          <w:sz w:val="20"/>
          <w:szCs w:val="24"/>
        </w:rPr>
        <w:t>8443</w:t>
      </w:r>
    </w:p>
    <w:p w14:paraId="06B619CF" w14:textId="77777777" w:rsidR="009C3C65" w:rsidRPr="008822F7" w:rsidRDefault="009C3C65" w:rsidP="009C3C65">
      <w:pPr>
        <w:pStyle w:val="output"/>
        <w:rPr>
          <w:sz w:val="20"/>
          <w:szCs w:val="24"/>
        </w:rPr>
      </w:pPr>
      <w:r w:rsidRPr="008822F7">
        <w:rPr>
          <w:sz w:val="20"/>
          <w:szCs w:val="24"/>
        </w:rPr>
        <w:t xml:space="preserve">          </w:t>
      </w:r>
      <w:proofErr w:type="spellStart"/>
      <w:proofErr w:type="gramStart"/>
      <w:r w:rsidRPr="008822F7">
        <w:rPr>
          <w:sz w:val="20"/>
          <w:szCs w:val="24"/>
        </w:rPr>
        <w:t>initialDelaySeconds</w:t>
      </w:r>
      <w:proofErr w:type="spellEnd"/>
      <w:proofErr w:type="gramEnd"/>
      <w:r w:rsidRPr="008822F7">
        <w:rPr>
          <w:sz w:val="20"/>
          <w:szCs w:val="24"/>
        </w:rPr>
        <w:t xml:space="preserve">: </w:t>
      </w:r>
      <w:r w:rsidRPr="008822F7">
        <w:rPr>
          <w:rFonts w:eastAsiaTheme="majorEastAsia"/>
          <w:sz w:val="20"/>
          <w:szCs w:val="24"/>
        </w:rPr>
        <w:t>30</w:t>
      </w:r>
    </w:p>
    <w:p w14:paraId="1308CA15" w14:textId="77777777" w:rsidR="009C3C65" w:rsidRPr="008822F7" w:rsidRDefault="009C3C65" w:rsidP="009C3C65">
      <w:pPr>
        <w:pStyle w:val="output"/>
        <w:rPr>
          <w:sz w:val="20"/>
          <w:szCs w:val="24"/>
        </w:rPr>
      </w:pPr>
      <w:r w:rsidRPr="008822F7">
        <w:rPr>
          <w:sz w:val="20"/>
          <w:szCs w:val="24"/>
        </w:rPr>
        <w:t xml:space="preserve">          </w:t>
      </w:r>
      <w:proofErr w:type="spellStart"/>
      <w:proofErr w:type="gramStart"/>
      <w:r w:rsidRPr="008822F7">
        <w:rPr>
          <w:sz w:val="20"/>
          <w:szCs w:val="24"/>
        </w:rPr>
        <w:t>timeoutSeconds</w:t>
      </w:r>
      <w:proofErr w:type="spellEnd"/>
      <w:proofErr w:type="gramEnd"/>
      <w:r w:rsidRPr="008822F7">
        <w:rPr>
          <w:sz w:val="20"/>
          <w:szCs w:val="24"/>
        </w:rPr>
        <w:t xml:space="preserve">: </w:t>
      </w:r>
      <w:r w:rsidRPr="008822F7">
        <w:rPr>
          <w:rFonts w:eastAsiaTheme="majorEastAsia"/>
          <w:sz w:val="20"/>
          <w:szCs w:val="24"/>
        </w:rPr>
        <w:t>30</w:t>
      </w:r>
    </w:p>
    <w:p w14:paraId="533D3DBA"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volumes</w:t>
      </w:r>
      <w:proofErr w:type="gramEnd"/>
      <w:r w:rsidRPr="008822F7">
        <w:rPr>
          <w:sz w:val="20"/>
          <w:szCs w:val="24"/>
        </w:rPr>
        <w:t>:</w:t>
      </w:r>
    </w:p>
    <w:p w14:paraId="6F75E7F4" w14:textId="77777777" w:rsidR="009C3C65" w:rsidRPr="008822F7" w:rsidRDefault="009C3C65" w:rsidP="009C3C65">
      <w:pPr>
        <w:pStyle w:val="output"/>
        <w:rPr>
          <w:sz w:val="20"/>
          <w:szCs w:val="24"/>
        </w:rPr>
      </w:pPr>
      <w:r w:rsidRPr="008822F7">
        <w:rPr>
          <w:sz w:val="20"/>
          <w:szCs w:val="24"/>
        </w:rPr>
        <w:t xml:space="preserve">      - </w:t>
      </w:r>
      <w:proofErr w:type="gramStart"/>
      <w:r w:rsidRPr="008822F7">
        <w:rPr>
          <w:sz w:val="20"/>
          <w:szCs w:val="24"/>
        </w:rPr>
        <w:t>name</w:t>
      </w:r>
      <w:proofErr w:type="gramEnd"/>
      <w:r w:rsidRPr="008822F7">
        <w:rPr>
          <w:sz w:val="20"/>
          <w:szCs w:val="24"/>
        </w:rPr>
        <w:t xml:space="preserve">: </w:t>
      </w:r>
      <w:proofErr w:type="spellStart"/>
      <w:r w:rsidRPr="008822F7">
        <w:rPr>
          <w:sz w:val="20"/>
          <w:szCs w:val="24"/>
        </w:rPr>
        <w:t>kubernetes</w:t>
      </w:r>
      <w:proofErr w:type="spellEnd"/>
      <w:r w:rsidRPr="008822F7">
        <w:rPr>
          <w:sz w:val="20"/>
          <w:szCs w:val="24"/>
        </w:rPr>
        <w:t>-dashboard-certs</w:t>
      </w:r>
    </w:p>
    <w:p w14:paraId="19505E40"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secret</w:t>
      </w:r>
      <w:proofErr w:type="gramEnd"/>
      <w:r w:rsidRPr="008822F7">
        <w:rPr>
          <w:sz w:val="20"/>
          <w:szCs w:val="24"/>
        </w:rPr>
        <w:t>:</w:t>
      </w:r>
    </w:p>
    <w:p w14:paraId="3B3C723A" w14:textId="77777777" w:rsidR="009C3C65" w:rsidRPr="008822F7" w:rsidRDefault="009C3C65" w:rsidP="009C3C65">
      <w:pPr>
        <w:pStyle w:val="output"/>
        <w:rPr>
          <w:sz w:val="20"/>
          <w:szCs w:val="24"/>
        </w:rPr>
      </w:pPr>
      <w:r w:rsidRPr="008822F7">
        <w:rPr>
          <w:sz w:val="20"/>
          <w:szCs w:val="24"/>
        </w:rPr>
        <w:t xml:space="preserve">          </w:t>
      </w:r>
      <w:proofErr w:type="spellStart"/>
      <w:proofErr w:type="gramStart"/>
      <w:r w:rsidRPr="008822F7">
        <w:rPr>
          <w:sz w:val="20"/>
          <w:szCs w:val="24"/>
        </w:rPr>
        <w:t>secretName</w:t>
      </w:r>
      <w:proofErr w:type="spellEnd"/>
      <w:proofErr w:type="gramEnd"/>
      <w:r w:rsidRPr="008822F7">
        <w:rPr>
          <w:sz w:val="20"/>
          <w:szCs w:val="24"/>
        </w:rPr>
        <w:t xml:space="preserve">: </w:t>
      </w:r>
      <w:proofErr w:type="spellStart"/>
      <w:r w:rsidRPr="008822F7">
        <w:rPr>
          <w:sz w:val="20"/>
          <w:szCs w:val="24"/>
        </w:rPr>
        <w:t>kubernetes</w:t>
      </w:r>
      <w:proofErr w:type="spellEnd"/>
      <w:r w:rsidRPr="008822F7">
        <w:rPr>
          <w:sz w:val="20"/>
          <w:szCs w:val="24"/>
        </w:rPr>
        <w:t>-dashboard-certs</w:t>
      </w:r>
    </w:p>
    <w:p w14:paraId="18F6DEA9" w14:textId="77777777" w:rsidR="009C3C65" w:rsidRPr="008822F7" w:rsidRDefault="009C3C65" w:rsidP="009C3C65">
      <w:pPr>
        <w:pStyle w:val="output"/>
        <w:rPr>
          <w:sz w:val="20"/>
          <w:szCs w:val="24"/>
        </w:rPr>
      </w:pPr>
      <w:r w:rsidRPr="008822F7">
        <w:rPr>
          <w:sz w:val="20"/>
          <w:szCs w:val="24"/>
        </w:rPr>
        <w:t xml:space="preserve">      - </w:t>
      </w:r>
      <w:proofErr w:type="gramStart"/>
      <w:r w:rsidRPr="008822F7">
        <w:rPr>
          <w:sz w:val="20"/>
          <w:szCs w:val="24"/>
        </w:rPr>
        <w:t>name</w:t>
      </w:r>
      <w:proofErr w:type="gramEnd"/>
      <w:r w:rsidRPr="008822F7">
        <w:rPr>
          <w:sz w:val="20"/>
          <w:szCs w:val="24"/>
        </w:rPr>
        <w:t xml:space="preserve">: </w:t>
      </w:r>
      <w:proofErr w:type="spellStart"/>
      <w:r w:rsidRPr="008822F7">
        <w:rPr>
          <w:sz w:val="20"/>
          <w:szCs w:val="24"/>
        </w:rPr>
        <w:t>tmp</w:t>
      </w:r>
      <w:proofErr w:type="spellEnd"/>
      <w:r w:rsidRPr="008822F7">
        <w:rPr>
          <w:sz w:val="20"/>
          <w:szCs w:val="24"/>
        </w:rPr>
        <w:t>-volume</w:t>
      </w:r>
    </w:p>
    <w:p w14:paraId="51C8A6BA" w14:textId="77777777" w:rsidR="009C3C65" w:rsidRPr="008822F7" w:rsidRDefault="009C3C65" w:rsidP="009C3C65">
      <w:pPr>
        <w:pStyle w:val="output"/>
        <w:rPr>
          <w:sz w:val="20"/>
          <w:szCs w:val="24"/>
        </w:rPr>
      </w:pPr>
      <w:r w:rsidRPr="008822F7">
        <w:rPr>
          <w:sz w:val="20"/>
          <w:szCs w:val="24"/>
        </w:rPr>
        <w:t xml:space="preserve">        </w:t>
      </w:r>
      <w:proofErr w:type="spellStart"/>
      <w:proofErr w:type="gramStart"/>
      <w:r w:rsidRPr="008822F7">
        <w:rPr>
          <w:sz w:val="20"/>
          <w:szCs w:val="24"/>
        </w:rPr>
        <w:t>emptyDir</w:t>
      </w:r>
      <w:proofErr w:type="spellEnd"/>
      <w:proofErr w:type="gramEnd"/>
      <w:r w:rsidRPr="008822F7">
        <w:rPr>
          <w:sz w:val="20"/>
          <w:szCs w:val="24"/>
        </w:rPr>
        <w:t>: {}</w:t>
      </w:r>
    </w:p>
    <w:p w14:paraId="19B1034A" w14:textId="77777777" w:rsidR="009C3C65" w:rsidRPr="008822F7" w:rsidRDefault="009C3C65" w:rsidP="009C3C65">
      <w:pPr>
        <w:pStyle w:val="output"/>
        <w:rPr>
          <w:sz w:val="20"/>
          <w:szCs w:val="24"/>
        </w:rPr>
      </w:pPr>
      <w:r w:rsidRPr="008822F7">
        <w:rPr>
          <w:sz w:val="20"/>
          <w:szCs w:val="24"/>
        </w:rPr>
        <w:t xml:space="preserve">      </w:t>
      </w:r>
      <w:proofErr w:type="spellStart"/>
      <w:proofErr w:type="gramStart"/>
      <w:r w:rsidRPr="008822F7">
        <w:rPr>
          <w:sz w:val="20"/>
          <w:szCs w:val="24"/>
        </w:rPr>
        <w:t>serviceAccountName</w:t>
      </w:r>
      <w:proofErr w:type="spellEnd"/>
      <w:proofErr w:type="gramEnd"/>
      <w:r w:rsidRPr="008822F7">
        <w:rPr>
          <w:sz w:val="20"/>
          <w:szCs w:val="24"/>
        </w:rPr>
        <w:t xml:space="preserve">: </w:t>
      </w:r>
      <w:proofErr w:type="spellStart"/>
      <w:r w:rsidRPr="008822F7">
        <w:rPr>
          <w:sz w:val="20"/>
          <w:szCs w:val="24"/>
        </w:rPr>
        <w:t>kubernetes</w:t>
      </w:r>
      <w:proofErr w:type="spellEnd"/>
      <w:r w:rsidRPr="008822F7">
        <w:rPr>
          <w:sz w:val="20"/>
          <w:szCs w:val="24"/>
        </w:rPr>
        <w:t>-dashboard</w:t>
      </w:r>
    </w:p>
    <w:p w14:paraId="36D7FFEE" w14:textId="77777777" w:rsidR="009C3C65" w:rsidRPr="008822F7" w:rsidRDefault="009C3C65" w:rsidP="009C3C65">
      <w:pPr>
        <w:pStyle w:val="output"/>
        <w:rPr>
          <w:sz w:val="20"/>
          <w:szCs w:val="24"/>
        </w:rPr>
      </w:pPr>
      <w:r w:rsidRPr="008822F7">
        <w:rPr>
          <w:sz w:val="20"/>
          <w:szCs w:val="24"/>
        </w:rPr>
        <w:t xml:space="preserve">      # Comment the following tolerations if Dashboard must not be deployed on master</w:t>
      </w:r>
    </w:p>
    <w:p w14:paraId="17822355"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tolerations</w:t>
      </w:r>
      <w:proofErr w:type="gramEnd"/>
      <w:r w:rsidRPr="008822F7">
        <w:rPr>
          <w:sz w:val="20"/>
          <w:szCs w:val="24"/>
        </w:rPr>
        <w:t>:</w:t>
      </w:r>
    </w:p>
    <w:p w14:paraId="76922D7F" w14:textId="77777777" w:rsidR="009C3C65" w:rsidRPr="008822F7" w:rsidRDefault="009C3C65" w:rsidP="009C3C65">
      <w:pPr>
        <w:pStyle w:val="output"/>
        <w:rPr>
          <w:sz w:val="20"/>
          <w:szCs w:val="24"/>
        </w:rPr>
      </w:pPr>
      <w:r w:rsidRPr="008822F7">
        <w:rPr>
          <w:sz w:val="20"/>
          <w:szCs w:val="24"/>
        </w:rPr>
        <w:t xml:space="preserve">      - </w:t>
      </w:r>
      <w:proofErr w:type="gramStart"/>
      <w:r w:rsidRPr="008822F7">
        <w:rPr>
          <w:sz w:val="20"/>
          <w:szCs w:val="24"/>
        </w:rPr>
        <w:t>key</w:t>
      </w:r>
      <w:proofErr w:type="gramEnd"/>
      <w:r w:rsidRPr="008822F7">
        <w:rPr>
          <w:sz w:val="20"/>
          <w:szCs w:val="24"/>
        </w:rPr>
        <w:t>: node-role.kubernetes.io/master</w:t>
      </w:r>
    </w:p>
    <w:p w14:paraId="60E85520"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effect</w:t>
      </w:r>
      <w:proofErr w:type="gramEnd"/>
      <w:r w:rsidRPr="008822F7">
        <w:rPr>
          <w:sz w:val="20"/>
          <w:szCs w:val="24"/>
        </w:rPr>
        <w:t xml:space="preserve">: </w:t>
      </w:r>
      <w:proofErr w:type="spellStart"/>
      <w:r w:rsidRPr="008822F7">
        <w:rPr>
          <w:sz w:val="20"/>
          <w:szCs w:val="24"/>
        </w:rPr>
        <w:t>NoSchedule</w:t>
      </w:r>
      <w:proofErr w:type="spellEnd"/>
    </w:p>
    <w:p w14:paraId="4C168D5B" w14:textId="77777777" w:rsidR="009C3C65" w:rsidRPr="008822F7" w:rsidRDefault="009C3C65" w:rsidP="009C3C65">
      <w:pPr>
        <w:pStyle w:val="output"/>
        <w:rPr>
          <w:sz w:val="20"/>
          <w:szCs w:val="24"/>
        </w:rPr>
      </w:pPr>
      <w:r w:rsidRPr="008822F7">
        <w:rPr>
          <w:sz w:val="20"/>
          <w:szCs w:val="24"/>
        </w:rPr>
        <w:t>---</w:t>
      </w:r>
    </w:p>
    <w:p w14:paraId="1839C902" w14:textId="77777777" w:rsidR="009C3C65" w:rsidRPr="008822F7" w:rsidRDefault="009C3C65" w:rsidP="009C3C65">
      <w:pPr>
        <w:pStyle w:val="output"/>
        <w:rPr>
          <w:sz w:val="20"/>
          <w:szCs w:val="24"/>
        </w:rPr>
      </w:pPr>
      <w:r w:rsidRPr="008822F7">
        <w:rPr>
          <w:sz w:val="20"/>
          <w:szCs w:val="24"/>
        </w:rPr>
        <w:t># ------------------- Dashboard Service ------------------- #</w:t>
      </w:r>
    </w:p>
    <w:p w14:paraId="7BE1093F" w14:textId="77777777" w:rsidR="009C3C65" w:rsidRPr="008822F7" w:rsidRDefault="009C3C65" w:rsidP="009C3C65">
      <w:pPr>
        <w:pStyle w:val="output"/>
        <w:rPr>
          <w:sz w:val="20"/>
          <w:szCs w:val="24"/>
        </w:rPr>
      </w:pPr>
      <w:proofErr w:type="gramStart"/>
      <w:r w:rsidRPr="008822F7">
        <w:rPr>
          <w:sz w:val="20"/>
          <w:szCs w:val="24"/>
        </w:rPr>
        <w:t>kind</w:t>
      </w:r>
      <w:proofErr w:type="gramEnd"/>
      <w:r w:rsidRPr="008822F7">
        <w:rPr>
          <w:sz w:val="20"/>
          <w:szCs w:val="24"/>
        </w:rPr>
        <w:t>: Service</w:t>
      </w:r>
    </w:p>
    <w:p w14:paraId="032CA695" w14:textId="77777777" w:rsidR="009C3C65" w:rsidRPr="008822F7" w:rsidRDefault="009C3C65" w:rsidP="009C3C65">
      <w:pPr>
        <w:pStyle w:val="output"/>
        <w:rPr>
          <w:sz w:val="20"/>
          <w:szCs w:val="24"/>
        </w:rPr>
      </w:pPr>
      <w:proofErr w:type="spellStart"/>
      <w:proofErr w:type="gramStart"/>
      <w:r w:rsidRPr="008822F7">
        <w:rPr>
          <w:sz w:val="20"/>
          <w:szCs w:val="24"/>
        </w:rPr>
        <w:t>apiVersion</w:t>
      </w:r>
      <w:proofErr w:type="spellEnd"/>
      <w:proofErr w:type="gramEnd"/>
      <w:r w:rsidRPr="008822F7">
        <w:rPr>
          <w:sz w:val="20"/>
          <w:szCs w:val="24"/>
        </w:rPr>
        <w:t>: v1</w:t>
      </w:r>
    </w:p>
    <w:p w14:paraId="62FF5CCC" w14:textId="77777777" w:rsidR="009C3C65" w:rsidRPr="008822F7" w:rsidRDefault="009C3C65" w:rsidP="009C3C65">
      <w:pPr>
        <w:pStyle w:val="output"/>
        <w:rPr>
          <w:sz w:val="20"/>
          <w:szCs w:val="24"/>
        </w:rPr>
      </w:pPr>
      <w:proofErr w:type="gramStart"/>
      <w:r w:rsidRPr="008822F7">
        <w:rPr>
          <w:sz w:val="20"/>
          <w:szCs w:val="24"/>
        </w:rPr>
        <w:t>metadata</w:t>
      </w:r>
      <w:proofErr w:type="gramEnd"/>
      <w:r w:rsidRPr="008822F7">
        <w:rPr>
          <w:sz w:val="20"/>
          <w:szCs w:val="24"/>
        </w:rPr>
        <w:t>:</w:t>
      </w:r>
    </w:p>
    <w:p w14:paraId="7997E090"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labels</w:t>
      </w:r>
      <w:proofErr w:type="gramEnd"/>
      <w:r w:rsidRPr="008822F7">
        <w:rPr>
          <w:sz w:val="20"/>
          <w:szCs w:val="24"/>
        </w:rPr>
        <w:t>:</w:t>
      </w:r>
    </w:p>
    <w:p w14:paraId="528EFF14"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k8s-app</w:t>
      </w:r>
      <w:proofErr w:type="gramEnd"/>
      <w:r w:rsidRPr="008822F7">
        <w:rPr>
          <w:sz w:val="20"/>
          <w:szCs w:val="24"/>
        </w:rPr>
        <w:t xml:space="preserve">: </w:t>
      </w:r>
      <w:proofErr w:type="spellStart"/>
      <w:r w:rsidRPr="008822F7">
        <w:rPr>
          <w:sz w:val="20"/>
          <w:szCs w:val="24"/>
        </w:rPr>
        <w:t>kubernetes</w:t>
      </w:r>
      <w:proofErr w:type="spellEnd"/>
      <w:r w:rsidRPr="008822F7">
        <w:rPr>
          <w:sz w:val="20"/>
          <w:szCs w:val="24"/>
        </w:rPr>
        <w:t>-dashboard</w:t>
      </w:r>
    </w:p>
    <w:p w14:paraId="52DC8B64"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name</w:t>
      </w:r>
      <w:proofErr w:type="gramEnd"/>
      <w:r w:rsidRPr="008822F7">
        <w:rPr>
          <w:sz w:val="20"/>
          <w:szCs w:val="24"/>
        </w:rPr>
        <w:t xml:space="preserve">: </w:t>
      </w:r>
      <w:proofErr w:type="spellStart"/>
      <w:r w:rsidRPr="008822F7">
        <w:rPr>
          <w:sz w:val="20"/>
          <w:szCs w:val="24"/>
        </w:rPr>
        <w:t>kubernetes</w:t>
      </w:r>
      <w:proofErr w:type="spellEnd"/>
      <w:r w:rsidRPr="008822F7">
        <w:rPr>
          <w:sz w:val="20"/>
          <w:szCs w:val="24"/>
        </w:rPr>
        <w:t>-dashboard</w:t>
      </w:r>
    </w:p>
    <w:p w14:paraId="71DC4F18"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namespace</w:t>
      </w:r>
      <w:proofErr w:type="gramEnd"/>
      <w:r w:rsidRPr="008822F7">
        <w:rPr>
          <w:sz w:val="20"/>
          <w:szCs w:val="24"/>
        </w:rPr>
        <w:t xml:space="preserve">: </w:t>
      </w:r>
      <w:proofErr w:type="spellStart"/>
      <w:r w:rsidRPr="008822F7">
        <w:rPr>
          <w:sz w:val="20"/>
          <w:szCs w:val="24"/>
        </w:rPr>
        <w:t>kube</w:t>
      </w:r>
      <w:proofErr w:type="spellEnd"/>
      <w:r w:rsidRPr="008822F7">
        <w:rPr>
          <w:sz w:val="20"/>
          <w:szCs w:val="24"/>
        </w:rPr>
        <w:t>-system</w:t>
      </w:r>
    </w:p>
    <w:p w14:paraId="2BD34EC5" w14:textId="77777777" w:rsidR="009C3C65" w:rsidRPr="008822F7" w:rsidRDefault="009C3C65" w:rsidP="009C3C65">
      <w:pPr>
        <w:pStyle w:val="output"/>
        <w:rPr>
          <w:sz w:val="20"/>
          <w:szCs w:val="24"/>
        </w:rPr>
      </w:pPr>
      <w:proofErr w:type="gramStart"/>
      <w:r w:rsidRPr="008822F7">
        <w:rPr>
          <w:sz w:val="20"/>
          <w:szCs w:val="24"/>
        </w:rPr>
        <w:t>spec</w:t>
      </w:r>
      <w:proofErr w:type="gramEnd"/>
      <w:r w:rsidRPr="008822F7">
        <w:rPr>
          <w:sz w:val="20"/>
          <w:szCs w:val="24"/>
        </w:rPr>
        <w:t>:</w:t>
      </w:r>
    </w:p>
    <w:p w14:paraId="6481A991"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ports</w:t>
      </w:r>
      <w:proofErr w:type="gramEnd"/>
      <w:r w:rsidRPr="008822F7">
        <w:rPr>
          <w:sz w:val="20"/>
          <w:szCs w:val="24"/>
        </w:rPr>
        <w:t>:</w:t>
      </w:r>
    </w:p>
    <w:p w14:paraId="5D52FCE3" w14:textId="77777777" w:rsidR="009C3C65" w:rsidRPr="008822F7" w:rsidRDefault="009C3C65" w:rsidP="009C3C65">
      <w:pPr>
        <w:pStyle w:val="output"/>
        <w:rPr>
          <w:sz w:val="20"/>
          <w:szCs w:val="24"/>
        </w:rPr>
      </w:pPr>
      <w:r w:rsidRPr="008822F7">
        <w:rPr>
          <w:sz w:val="20"/>
          <w:szCs w:val="24"/>
        </w:rPr>
        <w:t xml:space="preserve">    - </w:t>
      </w:r>
      <w:proofErr w:type="gramStart"/>
      <w:r w:rsidRPr="008822F7">
        <w:rPr>
          <w:sz w:val="20"/>
          <w:szCs w:val="24"/>
        </w:rPr>
        <w:t>port</w:t>
      </w:r>
      <w:proofErr w:type="gramEnd"/>
      <w:r w:rsidRPr="008822F7">
        <w:rPr>
          <w:sz w:val="20"/>
          <w:szCs w:val="24"/>
        </w:rPr>
        <w:t xml:space="preserve">: </w:t>
      </w:r>
      <w:r w:rsidRPr="008822F7">
        <w:rPr>
          <w:rFonts w:eastAsiaTheme="majorEastAsia"/>
          <w:sz w:val="20"/>
          <w:szCs w:val="24"/>
        </w:rPr>
        <w:t>443</w:t>
      </w:r>
    </w:p>
    <w:p w14:paraId="53BC68CE" w14:textId="77777777" w:rsidR="009C3C65" w:rsidRPr="008822F7" w:rsidRDefault="009C3C65" w:rsidP="009C3C65">
      <w:pPr>
        <w:pStyle w:val="output"/>
        <w:rPr>
          <w:sz w:val="20"/>
          <w:szCs w:val="24"/>
        </w:rPr>
      </w:pPr>
      <w:r w:rsidRPr="008822F7">
        <w:rPr>
          <w:sz w:val="20"/>
          <w:szCs w:val="24"/>
        </w:rPr>
        <w:t xml:space="preserve">      </w:t>
      </w:r>
      <w:proofErr w:type="spellStart"/>
      <w:proofErr w:type="gramStart"/>
      <w:r w:rsidRPr="008822F7">
        <w:rPr>
          <w:sz w:val="20"/>
          <w:szCs w:val="24"/>
        </w:rPr>
        <w:t>targetPort</w:t>
      </w:r>
      <w:proofErr w:type="spellEnd"/>
      <w:proofErr w:type="gramEnd"/>
      <w:r w:rsidRPr="008822F7">
        <w:rPr>
          <w:sz w:val="20"/>
          <w:szCs w:val="24"/>
        </w:rPr>
        <w:t xml:space="preserve">: </w:t>
      </w:r>
      <w:r w:rsidRPr="008822F7">
        <w:rPr>
          <w:rFonts w:eastAsiaTheme="majorEastAsia"/>
          <w:sz w:val="20"/>
          <w:szCs w:val="24"/>
        </w:rPr>
        <w:t>8443</w:t>
      </w:r>
    </w:p>
    <w:p w14:paraId="7E0D8697" w14:textId="77777777" w:rsidR="009C3C65" w:rsidRPr="008822F7" w:rsidRDefault="009C3C65" w:rsidP="009C3C65">
      <w:pPr>
        <w:pStyle w:val="output"/>
        <w:rPr>
          <w:sz w:val="20"/>
          <w:szCs w:val="24"/>
        </w:rPr>
      </w:pPr>
      <w:r w:rsidRPr="008822F7">
        <w:rPr>
          <w:sz w:val="20"/>
          <w:szCs w:val="24"/>
        </w:rPr>
        <w:t xml:space="preserve">  </w:t>
      </w:r>
      <w:proofErr w:type="gramStart"/>
      <w:r w:rsidRPr="008822F7">
        <w:rPr>
          <w:sz w:val="20"/>
          <w:szCs w:val="24"/>
        </w:rPr>
        <w:t>selector</w:t>
      </w:r>
      <w:proofErr w:type="gramEnd"/>
      <w:r w:rsidRPr="008822F7">
        <w:rPr>
          <w:sz w:val="20"/>
          <w:szCs w:val="24"/>
        </w:rPr>
        <w:t>:</w:t>
      </w:r>
    </w:p>
    <w:p w14:paraId="303BFB25" w14:textId="7A2DE58C" w:rsidR="009C3C65" w:rsidRPr="007B22DD" w:rsidRDefault="009C3C65" w:rsidP="007B22DD">
      <w:pPr>
        <w:pStyle w:val="output"/>
        <w:rPr>
          <w:sz w:val="20"/>
          <w:szCs w:val="24"/>
        </w:rPr>
      </w:pPr>
      <w:r w:rsidRPr="008822F7">
        <w:rPr>
          <w:sz w:val="20"/>
          <w:szCs w:val="24"/>
        </w:rPr>
        <w:t xml:space="preserve">  </w:t>
      </w:r>
      <w:r w:rsidR="007B22DD">
        <w:rPr>
          <w:sz w:val="20"/>
          <w:szCs w:val="24"/>
        </w:rPr>
        <w:t xml:space="preserve">  </w:t>
      </w:r>
      <w:proofErr w:type="gramStart"/>
      <w:r w:rsidR="007B22DD">
        <w:rPr>
          <w:sz w:val="20"/>
          <w:szCs w:val="24"/>
        </w:rPr>
        <w:t>k8s-app</w:t>
      </w:r>
      <w:proofErr w:type="gramEnd"/>
      <w:r w:rsidR="007B22DD">
        <w:rPr>
          <w:sz w:val="20"/>
          <w:szCs w:val="24"/>
        </w:rPr>
        <w:t xml:space="preserve">: </w:t>
      </w:r>
      <w:proofErr w:type="spellStart"/>
      <w:r w:rsidR="007B22DD">
        <w:rPr>
          <w:sz w:val="20"/>
          <w:szCs w:val="24"/>
        </w:rPr>
        <w:t>kubernetes</w:t>
      </w:r>
      <w:proofErr w:type="spellEnd"/>
      <w:r w:rsidR="007B22DD">
        <w:rPr>
          <w:sz w:val="20"/>
          <w:szCs w:val="24"/>
        </w:rPr>
        <w:t>-dashboard</w:t>
      </w:r>
    </w:p>
    <w:p w14:paraId="081E86DF" w14:textId="77777777" w:rsidR="009C3C65" w:rsidRDefault="009C3C65" w:rsidP="009C3C65">
      <w:pPr>
        <w:rPr>
          <w:color w:val="222222"/>
          <w:szCs w:val="27"/>
          <w:shd w:val="clear" w:color="auto" w:fill="FFFFFF"/>
        </w:rPr>
      </w:pPr>
      <w:r w:rsidRPr="007B22DD">
        <w:t>Deploy the dashboard</w:t>
      </w:r>
      <w:r w:rsidRPr="008822F7">
        <w:rPr>
          <w:color w:val="222222"/>
          <w:szCs w:val="27"/>
          <w:shd w:val="clear" w:color="auto" w:fill="FFFFFF"/>
        </w:rPr>
        <w:t>.</w:t>
      </w:r>
    </w:p>
    <w:p w14:paraId="37CC16FA" w14:textId="4DCC308F" w:rsidR="009C3C65" w:rsidRPr="007B22DD" w:rsidRDefault="007B22DD" w:rsidP="007B22DD">
      <w:pPr>
        <w:pStyle w:val="output"/>
        <w:rPr>
          <w:sz w:val="32"/>
        </w:rPr>
      </w:pPr>
      <w:r>
        <w:rPr>
          <w:shd w:val="clear" w:color="auto" w:fill="F8F8F8"/>
        </w:rPr>
        <w:lastRenderedPageBreak/>
        <w:t xml:space="preserve">$ </w:t>
      </w:r>
      <w:proofErr w:type="spellStart"/>
      <w:proofErr w:type="gramStart"/>
      <w:r w:rsidR="009C3C65" w:rsidRPr="008822F7">
        <w:rPr>
          <w:shd w:val="clear" w:color="auto" w:fill="F8F8F8"/>
        </w:rPr>
        <w:t>kubectl</w:t>
      </w:r>
      <w:proofErr w:type="spellEnd"/>
      <w:proofErr w:type="gramEnd"/>
      <w:r w:rsidR="009C3C65" w:rsidRPr="008822F7">
        <w:rPr>
          <w:shd w:val="clear" w:color="auto" w:fill="F8F8F8"/>
        </w:rPr>
        <w:t xml:space="preserve"> create </w:t>
      </w:r>
      <w:r w:rsidR="009C3C65" w:rsidRPr="008822F7">
        <w:rPr>
          <w:rStyle w:val="hljs-operator"/>
          <w:color w:val="333333"/>
        </w:rPr>
        <w:t>-f</w:t>
      </w:r>
      <w:r w:rsidR="009C3C65" w:rsidRPr="008822F7">
        <w:rPr>
          <w:shd w:val="clear" w:color="auto" w:fill="F8F8F8"/>
        </w:rPr>
        <w:t xml:space="preserve"> </w:t>
      </w:r>
      <w:proofErr w:type="spellStart"/>
      <w:r w:rsidR="009C3C65" w:rsidRPr="008822F7">
        <w:rPr>
          <w:shd w:val="clear" w:color="auto" w:fill="F8F8F8"/>
        </w:rPr>
        <w:t>kubernetes-dashboard.yaml</w:t>
      </w:r>
      <w:proofErr w:type="spellEnd"/>
    </w:p>
    <w:p w14:paraId="2B9A4CB6" w14:textId="77777777" w:rsidR="009C3C65" w:rsidRPr="00B921AD" w:rsidRDefault="009C3C65" w:rsidP="009C3C65">
      <w:pPr>
        <w:pStyle w:val="Heading2"/>
        <w:rPr>
          <w:b w:val="0"/>
          <w:sz w:val="32"/>
        </w:rPr>
      </w:pPr>
      <w:r w:rsidRPr="00B921AD">
        <w:rPr>
          <w:b w:val="0"/>
        </w:rPr>
        <w:t>Installing Heapster</w:t>
      </w:r>
    </w:p>
    <w:p w14:paraId="597DBE6D" w14:textId="77777777" w:rsidR="009C3C65" w:rsidRDefault="009C3C65" w:rsidP="009C3C65">
      <w:r w:rsidRPr="008822F7">
        <w:t xml:space="preserve">Create a manifest for </w:t>
      </w:r>
      <w:proofErr w:type="spellStart"/>
      <w:r w:rsidRPr="008822F7">
        <w:t>Heapster</w:t>
      </w:r>
      <w:proofErr w:type="spellEnd"/>
    </w:p>
    <w:p w14:paraId="47FF5368" w14:textId="77777777" w:rsidR="009C3C65" w:rsidRPr="008822F7" w:rsidRDefault="009C3C65" w:rsidP="009C3C65">
      <w:pPr>
        <w:pStyle w:val="output"/>
      </w:pPr>
      <w:r w:rsidRPr="008822F7">
        <w:t xml:space="preserve">$ </w:t>
      </w:r>
      <w:proofErr w:type="gramStart"/>
      <w:r w:rsidRPr="008822F7">
        <w:t>vim</w:t>
      </w:r>
      <w:proofErr w:type="gramEnd"/>
      <w:r w:rsidRPr="008822F7">
        <w:t xml:space="preserve"> </w:t>
      </w:r>
      <w:proofErr w:type="spellStart"/>
      <w:r w:rsidRPr="008822F7">
        <w:t>heapster.yaml</w:t>
      </w:r>
      <w:proofErr w:type="spellEnd"/>
    </w:p>
    <w:p w14:paraId="292FA7A1" w14:textId="77777777" w:rsidR="009C3C65" w:rsidRPr="008822F7" w:rsidRDefault="009C3C65" w:rsidP="009C3C65">
      <w:pPr>
        <w:pStyle w:val="output"/>
      </w:pPr>
      <w:proofErr w:type="spellStart"/>
      <w:proofErr w:type="gramStart"/>
      <w:r w:rsidRPr="008822F7">
        <w:t>apiVersion</w:t>
      </w:r>
      <w:proofErr w:type="spellEnd"/>
      <w:proofErr w:type="gramEnd"/>
      <w:r w:rsidRPr="008822F7">
        <w:t>: v1</w:t>
      </w:r>
    </w:p>
    <w:p w14:paraId="243EA614" w14:textId="77777777" w:rsidR="009C3C65" w:rsidRPr="008822F7" w:rsidRDefault="009C3C65" w:rsidP="009C3C65">
      <w:pPr>
        <w:pStyle w:val="output"/>
      </w:pPr>
      <w:proofErr w:type="gramStart"/>
      <w:r w:rsidRPr="008822F7">
        <w:t>kind</w:t>
      </w:r>
      <w:proofErr w:type="gramEnd"/>
      <w:r w:rsidRPr="008822F7">
        <w:t xml:space="preserve">: </w:t>
      </w:r>
      <w:proofErr w:type="spellStart"/>
      <w:r w:rsidRPr="008822F7">
        <w:t>ServiceAccount</w:t>
      </w:r>
      <w:proofErr w:type="spellEnd"/>
    </w:p>
    <w:p w14:paraId="127617E6" w14:textId="77777777" w:rsidR="009C3C65" w:rsidRPr="008822F7" w:rsidRDefault="009C3C65" w:rsidP="009C3C65">
      <w:pPr>
        <w:pStyle w:val="output"/>
      </w:pPr>
      <w:proofErr w:type="gramStart"/>
      <w:r w:rsidRPr="008822F7">
        <w:t>metadata</w:t>
      </w:r>
      <w:proofErr w:type="gramEnd"/>
      <w:r w:rsidRPr="008822F7">
        <w:t>:</w:t>
      </w:r>
    </w:p>
    <w:p w14:paraId="577F82BC" w14:textId="77777777" w:rsidR="009C3C65" w:rsidRPr="008822F7" w:rsidRDefault="009C3C65" w:rsidP="009C3C65">
      <w:pPr>
        <w:pStyle w:val="output"/>
      </w:pPr>
      <w:r w:rsidRPr="008822F7">
        <w:t xml:space="preserve">  </w:t>
      </w:r>
      <w:proofErr w:type="gramStart"/>
      <w:r w:rsidRPr="008822F7">
        <w:t>name</w:t>
      </w:r>
      <w:proofErr w:type="gramEnd"/>
      <w:r w:rsidRPr="008822F7">
        <w:t xml:space="preserve">: </w:t>
      </w:r>
      <w:proofErr w:type="spellStart"/>
      <w:r w:rsidRPr="008822F7">
        <w:t>heapster</w:t>
      </w:r>
      <w:proofErr w:type="spellEnd"/>
    </w:p>
    <w:p w14:paraId="51C73845" w14:textId="77777777" w:rsidR="009C3C65" w:rsidRPr="008822F7" w:rsidRDefault="009C3C65" w:rsidP="009C3C65">
      <w:pPr>
        <w:pStyle w:val="output"/>
      </w:pPr>
      <w:r w:rsidRPr="008822F7">
        <w:t xml:space="preserve">  </w:t>
      </w:r>
      <w:proofErr w:type="gramStart"/>
      <w:r w:rsidRPr="008822F7">
        <w:t>namespace</w:t>
      </w:r>
      <w:proofErr w:type="gramEnd"/>
      <w:r w:rsidRPr="008822F7">
        <w:t xml:space="preserve">: </w:t>
      </w:r>
      <w:proofErr w:type="spellStart"/>
      <w:r w:rsidRPr="008822F7">
        <w:t>kube</w:t>
      </w:r>
      <w:proofErr w:type="spellEnd"/>
      <w:r w:rsidRPr="008822F7">
        <w:t>-system</w:t>
      </w:r>
    </w:p>
    <w:p w14:paraId="62C67DF7" w14:textId="77777777" w:rsidR="009C3C65" w:rsidRPr="008822F7" w:rsidRDefault="009C3C65" w:rsidP="009C3C65">
      <w:pPr>
        <w:pStyle w:val="output"/>
      </w:pPr>
      <w:r w:rsidRPr="008822F7">
        <w:t>---</w:t>
      </w:r>
    </w:p>
    <w:p w14:paraId="73DB50D5" w14:textId="77777777" w:rsidR="009C3C65" w:rsidRPr="008822F7" w:rsidRDefault="009C3C65" w:rsidP="009C3C65">
      <w:pPr>
        <w:pStyle w:val="output"/>
      </w:pPr>
      <w:proofErr w:type="spellStart"/>
      <w:proofErr w:type="gramStart"/>
      <w:r w:rsidRPr="008822F7">
        <w:t>apiVersion</w:t>
      </w:r>
      <w:proofErr w:type="spellEnd"/>
      <w:proofErr w:type="gramEnd"/>
      <w:r w:rsidRPr="008822F7">
        <w:t>: extensions/v1beta1</w:t>
      </w:r>
    </w:p>
    <w:p w14:paraId="3FB8EEFE" w14:textId="77777777" w:rsidR="009C3C65" w:rsidRPr="008822F7" w:rsidRDefault="009C3C65" w:rsidP="009C3C65">
      <w:pPr>
        <w:pStyle w:val="output"/>
      </w:pPr>
      <w:proofErr w:type="gramStart"/>
      <w:r w:rsidRPr="008822F7">
        <w:t>kind</w:t>
      </w:r>
      <w:proofErr w:type="gramEnd"/>
      <w:r w:rsidRPr="008822F7">
        <w:t>: Deployment</w:t>
      </w:r>
    </w:p>
    <w:p w14:paraId="34B56A9A" w14:textId="77777777" w:rsidR="009C3C65" w:rsidRPr="008822F7" w:rsidRDefault="009C3C65" w:rsidP="009C3C65">
      <w:pPr>
        <w:pStyle w:val="output"/>
      </w:pPr>
      <w:proofErr w:type="gramStart"/>
      <w:r w:rsidRPr="008822F7">
        <w:t>metadata</w:t>
      </w:r>
      <w:proofErr w:type="gramEnd"/>
      <w:r w:rsidRPr="008822F7">
        <w:t>:</w:t>
      </w:r>
    </w:p>
    <w:p w14:paraId="2EC7781A" w14:textId="77777777" w:rsidR="009C3C65" w:rsidRPr="008822F7" w:rsidRDefault="009C3C65" w:rsidP="009C3C65">
      <w:pPr>
        <w:pStyle w:val="output"/>
      </w:pPr>
      <w:r w:rsidRPr="008822F7">
        <w:t xml:space="preserve">  </w:t>
      </w:r>
      <w:proofErr w:type="gramStart"/>
      <w:r w:rsidRPr="008822F7">
        <w:t>name</w:t>
      </w:r>
      <w:proofErr w:type="gramEnd"/>
      <w:r w:rsidRPr="008822F7">
        <w:t xml:space="preserve">: </w:t>
      </w:r>
      <w:proofErr w:type="spellStart"/>
      <w:r w:rsidRPr="008822F7">
        <w:t>heapster</w:t>
      </w:r>
      <w:proofErr w:type="spellEnd"/>
    </w:p>
    <w:p w14:paraId="35575556" w14:textId="77777777" w:rsidR="009C3C65" w:rsidRPr="008822F7" w:rsidRDefault="009C3C65" w:rsidP="009C3C65">
      <w:pPr>
        <w:pStyle w:val="output"/>
      </w:pPr>
      <w:r w:rsidRPr="008822F7">
        <w:t xml:space="preserve">  </w:t>
      </w:r>
      <w:proofErr w:type="gramStart"/>
      <w:r w:rsidRPr="008822F7">
        <w:t>namespace</w:t>
      </w:r>
      <w:proofErr w:type="gramEnd"/>
      <w:r w:rsidRPr="008822F7">
        <w:t xml:space="preserve">: </w:t>
      </w:r>
      <w:proofErr w:type="spellStart"/>
      <w:r w:rsidRPr="008822F7">
        <w:t>kube</w:t>
      </w:r>
      <w:proofErr w:type="spellEnd"/>
      <w:r w:rsidRPr="008822F7">
        <w:t>-system</w:t>
      </w:r>
    </w:p>
    <w:p w14:paraId="7271A08D" w14:textId="77777777" w:rsidR="009C3C65" w:rsidRPr="008822F7" w:rsidRDefault="009C3C65" w:rsidP="009C3C65">
      <w:pPr>
        <w:pStyle w:val="output"/>
      </w:pPr>
      <w:proofErr w:type="gramStart"/>
      <w:r w:rsidRPr="008822F7">
        <w:t>spec</w:t>
      </w:r>
      <w:proofErr w:type="gramEnd"/>
      <w:r w:rsidRPr="008822F7">
        <w:t>:</w:t>
      </w:r>
    </w:p>
    <w:p w14:paraId="0C293909" w14:textId="77777777" w:rsidR="009C3C65" w:rsidRPr="008822F7" w:rsidRDefault="009C3C65" w:rsidP="009C3C65">
      <w:pPr>
        <w:pStyle w:val="output"/>
      </w:pPr>
      <w:r w:rsidRPr="008822F7">
        <w:t xml:space="preserve">  </w:t>
      </w:r>
      <w:proofErr w:type="gramStart"/>
      <w:r w:rsidRPr="008822F7">
        <w:t>replicas</w:t>
      </w:r>
      <w:proofErr w:type="gramEnd"/>
      <w:r w:rsidRPr="008822F7">
        <w:t>: 1</w:t>
      </w:r>
    </w:p>
    <w:p w14:paraId="247DD2D5" w14:textId="77777777" w:rsidR="009C3C65" w:rsidRPr="008822F7" w:rsidRDefault="009C3C65" w:rsidP="009C3C65">
      <w:pPr>
        <w:pStyle w:val="output"/>
      </w:pPr>
      <w:r w:rsidRPr="008822F7">
        <w:t xml:space="preserve">  </w:t>
      </w:r>
      <w:proofErr w:type="gramStart"/>
      <w:r w:rsidRPr="008822F7">
        <w:t>template</w:t>
      </w:r>
      <w:proofErr w:type="gramEnd"/>
      <w:r w:rsidRPr="008822F7">
        <w:t>:</w:t>
      </w:r>
    </w:p>
    <w:p w14:paraId="0A0DF093" w14:textId="77777777" w:rsidR="009C3C65" w:rsidRPr="008822F7" w:rsidRDefault="009C3C65" w:rsidP="009C3C65">
      <w:pPr>
        <w:pStyle w:val="output"/>
      </w:pPr>
      <w:r w:rsidRPr="008822F7">
        <w:t xml:space="preserve">    </w:t>
      </w:r>
      <w:proofErr w:type="gramStart"/>
      <w:r w:rsidRPr="008822F7">
        <w:t>metadata</w:t>
      </w:r>
      <w:proofErr w:type="gramEnd"/>
      <w:r w:rsidRPr="008822F7">
        <w:t>:</w:t>
      </w:r>
    </w:p>
    <w:p w14:paraId="53D2FDE9" w14:textId="77777777" w:rsidR="009C3C65" w:rsidRPr="008822F7" w:rsidRDefault="009C3C65" w:rsidP="009C3C65">
      <w:pPr>
        <w:pStyle w:val="output"/>
      </w:pPr>
      <w:r w:rsidRPr="008822F7">
        <w:t xml:space="preserve">      </w:t>
      </w:r>
      <w:proofErr w:type="gramStart"/>
      <w:r w:rsidRPr="008822F7">
        <w:t>labels</w:t>
      </w:r>
      <w:proofErr w:type="gramEnd"/>
      <w:r w:rsidRPr="008822F7">
        <w:t>:</w:t>
      </w:r>
    </w:p>
    <w:p w14:paraId="6063AA8F" w14:textId="77777777" w:rsidR="009C3C65" w:rsidRPr="008822F7" w:rsidRDefault="009C3C65" w:rsidP="009C3C65">
      <w:pPr>
        <w:pStyle w:val="output"/>
      </w:pPr>
      <w:r w:rsidRPr="008822F7">
        <w:t xml:space="preserve">        </w:t>
      </w:r>
      <w:proofErr w:type="gramStart"/>
      <w:r w:rsidRPr="008822F7">
        <w:t>task</w:t>
      </w:r>
      <w:proofErr w:type="gramEnd"/>
      <w:r w:rsidRPr="008822F7">
        <w:t>: monitoring</w:t>
      </w:r>
    </w:p>
    <w:p w14:paraId="6A9324C3" w14:textId="77777777" w:rsidR="009C3C65" w:rsidRPr="008822F7" w:rsidRDefault="009C3C65" w:rsidP="009C3C65">
      <w:pPr>
        <w:pStyle w:val="output"/>
      </w:pPr>
      <w:r w:rsidRPr="008822F7">
        <w:t xml:space="preserve">        </w:t>
      </w:r>
      <w:proofErr w:type="gramStart"/>
      <w:r w:rsidRPr="008822F7">
        <w:t>k8s-app</w:t>
      </w:r>
      <w:proofErr w:type="gramEnd"/>
      <w:r w:rsidRPr="008822F7">
        <w:t xml:space="preserve">: </w:t>
      </w:r>
      <w:proofErr w:type="spellStart"/>
      <w:r w:rsidRPr="008822F7">
        <w:t>heapster</w:t>
      </w:r>
      <w:proofErr w:type="spellEnd"/>
    </w:p>
    <w:p w14:paraId="29F62D80" w14:textId="77777777" w:rsidR="009C3C65" w:rsidRPr="008822F7" w:rsidRDefault="009C3C65" w:rsidP="009C3C65">
      <w:pPr>
        <w:pStyle w:val="output"/>
      </w:pPr>
      <w:r w:rsidRPr="008822F7">
        <w:t xml:space="preserve">    </w:t>
      </w:r>
      <w:proofErr w:type="gramStart"/>
      <w:r w:rsidRPr="008822F7">
        <w:t>spec</w:t>
      </w:r>
      <w:proofErr w:type="gramEnd"/>
      <w:r w:rsidRPr="008822F7">
        <w:t>:</w:t>
      </w:r>
    </w:p>
    <w:p w14:paraId="643C471D" w14:textId="77777777" w:rsidR="009C3C65" w:rsidRPr="008822F7" w:rsidRDefault="009C3C65" w:rsidP="009C3C65">
      <w:pPr>
        <w:pStyle w:val="output"/>
      </w:pPr>
      <w:r w:rsidRPr="008822F7">
        <w:t xml:space="preserve">      </w:t>
      </w:r>
      <w:proofErr w:type="spellStart"/>
      <w:proofErr w:type="gramStart"/>
      <w:r w:rsidRPr="008822F7">
        <w:t>serviceAccountName</w:t>
      </w:r>
      <w:proofErr w:type="spellEnd"/>
      <w:proofErr w:type="gramEnd"/>
      <w:r w:rsidRPr="008822F7">
        <w:t xml:space="preserve">: </w:t>
      </w:r>
      <w:proofErr w:type="spellStart"/>
      <w:r w:rsidRPr="008822F7">
        <w:t>heapster</w:t>
      </w:r>
      <w:proofErr w:type="spellEnd"/>
    </w:p>
    <w:p w14:paraId="7781058A" w14:textId="77777777" w:rsidR="009C3C65" w:rsidRPr="008822F7" w:rsidRDefault="009C3C65" w:rsidP="009C3C65">
      <w:pPr>
        <w:pStyle w:val="output"/>
      </w:pPr>
      <w:r w:rsidRPr="008822F7">
        <w:t xml:space="preserve">      </w:t>
      </w:r>
      <w:proofErr w:type="gramStart"/>
      <w:r w:rsidRPr="008822F7">
        <w:t>containers</w:t>
      </w:r>
      <w:proofErr w:type="gramEnd"/>
      <w:r w:rsidRPr="008822F7">
        <w:t>:</w:t>
      </w:r>
    </w:p>
    <w:p w14:paraId="2BBE6F74" w14:textId="77777777" w:rsidR="009C3C65" w:rsidRPr="008822F7" w:rsidRDefault="009C3C65" w:rsidP="009C3C65">
      <w:pPr>
        <w:pStyle w:val="output"/>
      </w:pPr>
      <w:r w:rsidRPr="008822F7">
        <w:t xml:space="preserve">      - </w:t>
      </w:r>
      <w:proofErr w:type="gramStart"/>
      <w:r w:rsidRPr="008822F7">
        <w:t>name</w:t>
      </w:r>
      <w:proofErr w:type="gramEnd"/>
      <w:r w:rsidRPr="008822F7">
        <w:t xml:space="preserve">: </w:t>
      </w:r>
      <w:proofErr w:type="spellStart"/>
      <w:r w:rsidRPr="008822F7">
        <w:t>heapster</w:t>
      </w:r>
      <w:proofErr w:type="spellEnd"/>
    </w:p>
    <w:p w14:paraId="43C67368" w14:textId="77777777" w:rsidR="009C3C65" w:rsidRPr="008822F7" w:rsidRDefault="009C3C65" w:rsidP="009C3C65">
      <w:pPr>
        <w:pStyle w:val="output"/>
      </w:pPr>
      <w:r w:rsidRPr="008822F7">
        <w:t xml:space="preserve">        </w:t>
      </w:r>
      <w:proofErr w:type="gramStart"/>
      <w:r w:rsidRPr="008822F7">
        <w:t>image</w:t>
      </w:r>
      <w:proofErr w:type="gramEnd"/>
      <w:r w:rsidRPr="008822F7">
        <w:t xml:space="preserve">: </w:t>
      </w:r>
      <w:hyperlink r:id="rId38" w:history="1">
        <w:r w:rsidRPr="008822F7">
          <w:rPr>
            <w:rStyle w:val="Hyperlink"/>
          </w:rPr>
          <w:t>gcr.io/</w:t>
        </w:r>
        <w:proofErr w:type="spellStart"/>
        <w:r w:rsidRPr="008822F7">
          <w:rPr>
            <w:rStyle w:val="Hyperlink"/>
          </w:rPr>
          <w:t>google_containers</w:t>
        </w:r>
        <w:proofErr w:type="spellEnd"/>
        <w:r w:rsidRPr="008822F7">
          <w:rPr>
            <w:rStyle w:val="Hyperlink"/>
          </w:rPr>
          <w:t>/heapster-amd64:v1.4.2</w:t>
        </w:r>
      </w:hyperlink>
    </w:p>
    <w:p w14:paraId="2F463473" w14:textId="77777777" w:rsidR="009C3C65" w:rsidRPr="008822F7" w:rsidRDefault="009C3C65" w:rsidP="009C3C65">
      <w:pPr>
        <w:pStyle w:val="output"/>
      </w:pPr>
      <w:r w:rsidRPr="008822F7">
        <w:t xml:space="preserve">        </w:t>
      </w:r>
      <w:proofErr w:type="spellStart"/>
      <w:proofErr w:type="gramStart"/>
      <w:r w:rsidRPr="008822F7">
        <w:t>imagePullPolicy</w:t>
      </w:r>
      <w:proofErr w:type="spellEnd"/>
      <w:proofErr w:type="gramEnd"/>
      <w:r w:rsidRPr="008822F7">
        <w:t xml:space="preserve">: </w:t>
      </w:r>
      <w:proofErr w:type="spellStart"/>
      <w:r w:rsidRPr="008822F7">
        <w:t>IfNotPresent</w:t>
      </w:r>
      <w:proofErr w:type="spellEnd"/>
    </w:p>
    <w:p w14:paraId="3356E72F" w14:textId="77777777" w:rsidR="009C3C65" w:rsidRPr="008822F7" w:rsidRDefault="009C3C65" w:rsidP="009C3C65">
      <w:pPr>
        <w:pStyle w:val="output"/>
      </w:pPr>
      <w:r w:rsidRPr="008822F7">
        <w:t xml:space="preserve">        </w:t>
      </w:r>
      <w:proofErr w:type="gramStart"/>
      <w:r w:rsidRPr="008822F7">
        <w:t>command</w:t>
      </w:r>
      <w:proofErr w:type="gramEnd"/>
      <w:r w:rsidRPr="008822F7">
        <w:t>:</w:t>
      </w:r>
    </w:p>
    <w:p w14:paraId="27EFD3E3" w14:textId="77777777" w:rsidR="009C3C65" w:rsidRPr="008822F7" w:rsidRDefault="009C3C65" w:rsidP="009C3C65">
      <w:pPr>
        <w:pStyle w:val="output"/>
      </w:pPr>
      <w:r w:rsidRPr="008822F7">
        <w:t xml:space="preserve">        - /</w:t>
      </w:r>
      <w:proofErr w:type="spellStart"/>
      <w:r w:rsidRPr="008822F7">
        <w:t>heapster</w:t>
      </w:r>
      <w:proofErr w:type="spellEnd"/>
    </w:p>
    <w:p w14:paraId="36A06ED4" w14:textId="77777777" w:rsidR="009C3C65" w:rsidRPr="008822F7" w:rsidRDefault="009C3C65" w:rsidP="009C3C65">
      <w:pPr>
        <w:pStyle w:val="output"/>
      </w:pPr>
      <w:r w:rsidRPr="008822F7">
        <w:t xml:space="preserve">        - --source=kubernetes.summary_api:''</w:t>
      </w:r>
      <w:proofErr w:type="gramStart"/>
      <w:r w:rsidRPr="008822F7">
        <w:t>?useServiceAccount</w:t>
      </w:r>
      <w:proofErr w:type="gramEnd"/>
      <w:r w:rsidRPr="008822F7">
        <w:t>=true&amp;kubeletHttps=true&amp;kubeletPort=10250&amp;insecure=true</w:t>
      </w:r>
    </w:p>
    <w:p w14:paraId="43C879CE" w14:textId="77777777" w:rsidR="009C3C65" w:rsidRPr="008822F7" w:rsidRDefault="009C3C65" w:rsidP="009C3C65">
      <w:pPr>
        <w:pStyle w:val="output"/>
      </w:pPr>
      <w:r w:rsidRPr="008822F7">
        <w:t>---</w:t>
      </w:r>
    </w:p>
    <w:p w14:paraId="7CF5B5EA" w14:textId="77777777" w:rsidR="009C3C65" w:rsidRPr="008822F7" w:rsidRDefault="009C3C65" w:rsidP="009C3C65">
      <w:pPr>
        <w:pStyle w:val="output"/>
      </w:pPr>
      <w:proofErr w:type="spellStart"/>
      <w:proofErr w:type="gramStart"/>
      <w:r w:rsidRPr="008822F7">
        <w:t>apiVersion</w:t>
      </w:r>
      <w:proofErr w:type="spellEnd"/>
      <w:proofErr w:type="gramEnd"/>
      <w:r w:rsidRPr="008822F7">
        <w:t>: v1</w:t>
      </w:r>
    </w:p>
    <w:p w14:paraId="7950C94A" w14:textId="77777777" w:rsidR="009C3C65" w:rsidRPr="008822F7" w:rsidRDefault="009C3C65" w:rsidP="009C3C65">
      <w:pPr>
        <w:pStyle w:val="output"/>
      </w:pPr>
      <w:proofErr w:type="gramStart"/>
      <w:r w:rsidRPr="008822F7">
        <w:t>kind</w:t>
      </w:r>
      <w:proofErr w:type="gramEnd"/>
      <w:r w:rsidRPr="008822F7">
        <w:t>: Service</w:t>
      </w:r>
    </w:p>
    <w:p w14:paraId="2B4722AE" w14:textId="77777777" w:rsidR="009C3C65" w:rsidRPr="008822F7" w:rsidRDefault="009C3C65" w:rsidP="009C3C65">
      <w:pPr>
        <w:pStyle w:val="output"/>
      </w:pPr>
      <w:proofErr w:type="gramStart"/>
      <w:r w:rsidRPr="008822F7">
        <w:t>metadata</w:t>
      </w:r>
      <w:proofErr w:type="gramEnd"/>
      <w:r w:rsidRPr="008822F7">
        <w:t>:</w:t>
      </w:r>
    </w:p>
    <w:p w14:paraId="630A3E5B" w14:textId="77777777" w:rsidR="009C3C65" w:rsidRPr="008822F7" w:rsidRDefault="009C3C65" w:rsidP="009C3C65">
      <w:pPr>
        <w:pStyle w:val="output"/>
      </w:pPr>
      <w:r w:rsidRPr="008822F7">
        <w:t xml:space="preserve">  </w:t>
      </w:r>
      <w:proofErr w:type="gramStart"/>
      <w:r w:rsidRPr="008822F7">
        <w:t>labels</w:t>
      </w:r>
      <w:proofErr w:type="gramEnd"/>
      <w:r w:rsidRPr="008822F7">
        <w:t>:</w:t>
      </w:r>
    </w:p>
    <w:p w14:paraId="1B071E66" w14:textId="77777777" w:rsidR="009C3C65" w:rsidRPr="008822F7" w:rsidRDefault="009C3C65" w:rsidP="009C3C65">
      <w:pPr>
        <w:pStyle w:val="output"/>
      </w:pPr>
      <w:r w:rsidRPr="008822F7">
        <w:t xml:space="preserve">    </w:t>
      </w:r>
      <w:proofErr w:type="gramStart"/>
      <w:r w:rsidRPr="008822F7">
        <w:t>task</w:t>
      </w:r>
      <w:proofErr w:type="gramEnd"/>
      <w:r w:rsidRPr="008822F7">
        <w:t>: monitoring</w:t>
      </w:r>
    </w:p>
    <w:p w14:paraId="7B25F3C3" w14:textId="77777777" w:rsidR="009C3C65" w:rsidRPr="008822F7" w:rsidRDefault="009C3C65" w:rsidP="009C3C65">
      <w:pPr>
        <w:pStyle w:val="output"/>
      </w:pPr>
      <w:r w:rsidRPr="008822F7">
        <w:t xml:space="preserve">    # </w:t>
      </w:r>
      <w:proofErr w:type="gramStart"/>
      <w:r w:rsidRPr="008822F7">
        <w:t>For</w:t>
      </w:r>
      <w:proofErr w:type="gramEnd"/>
      <w:r w:rsidRPr="008822F7">
        <w:t xml:space="preserve"> </w:t>
      </w:r>
      <w:r w:rsidRPr="008822F7">
        <w:rPr>
          <w:rFonts w:eastAsiaTheme="majorEastAsia"/>
        </w:rPr>
        <w:t>use</w:t>
      </w:r>
      <w:r w:rsidRPr="008822F7">
        <w:t xml:space="preserve"> </w:t>
      </w:r>
      <w:r w:rsidRPr="008822F7">
        <w:rPr>
          <w:rFonts w:eastAsiaTheme="majorEastAsia"/>
        </w:rPr>
        <w:t>as</w:t>
      </w:r>
      <w:r w:rsidRPr="008822F7">
        <w:t xml:space="preserve"> a Cluster </w:t>
      </w:r>
      <w:r w:rsidRPr="008822F7">
        <w:rPr>
          <w:rFonts w:eastAsiaTheme="majorEastAsia"/>
        </w:rPr>
        <w:t>add</w:t>
      </w:r>
      <w:r w:rsidRPr="008822F7">
        <w:t>-</w:t>
      </w:r>
      <w:r w:rsidRPr="008822F7">
        <w:rPr>
          <w:rFonts w:eastAsiaTheme="majorEastAsia"/>
        </w:rPr>
        <w:t>on</w:t>
      </w:r>
      <w:r w:rsidRPr="008822F7">
        <w:t xml:space="preserve"> (</w:t>
      </w:r>
      <w:hyperlink r:id="rId39" w:history="1">
        <w:r w:rsidRPr="008822F7">
          <w:rPr>
            <w:rStyle w:val="Hyperlink"/>
          </w:rPr>
          <w:t>https://github.com/kubernetes/kubernetes/tree/</w:t>
        </w:r>
      </w:hyperlink>
      <w:r w:rsidRPr="008822F7">
        <w:rPr>
          <w:rFonts w:eastAsiaTheme="majorEastAsia"/>
        </w:rPr>
        <w:t>master</w:t>
      </w:r>
      <w:r w:rsidRPr="008822F7">
        <w:t>/cluster/addons)</w:t>
      </w:r>
    </w:p>
    <w:p w14:paraId="7A056F54" w14:textId="77777777" w:rsidR="009C3C65" w:rsidRPr="008822F7" w:rsidRDefault="009C3C65" w:rsidP="009C3C65">
      <w:pPr>
        <w:pStyle w:val="output"/>
      </w:pPr>
      <w:r w:rsidRPr="008822F7">
        <w:t xml:space="preserve">    # </w:t>
      </w:r>
      <w:proofErr w:type="gramStart"/>
      <w:r w:rsidRPr="008822F7">
        <w:rPr>
          <w:rFonts w:eastAsiaTheme="majorEastAsia"/>
        </w:rPr>
        <w:t>If</w:t>
      </w:r>
      <w:proofErr w:type="gramEnd"/>
      <w:r w:rsidRPr="008822F7">
        <w:t xml:space="preserve"> you </w:t>
      </w:r>
      <w:r w:rsidRPr="008822F7">
        <w:rPr>
          <w:rFonts w:eastAsiaTheme="majorEastAsia"/>
        </w:rPr>
        <w:t>are</w:t>
      </w:r>
      <w:r w:rsidRPr="008822F7">
        <w:t xml:space="preserve"> </w:t>
      </w:r>
      <w:r w:rsidRPr="008822F7">
        <w:rPr>
          <w:rFonts w:eastAsiaTheme="majorEastAsia"/>
        </w:rPr>
        <w:t>NOT</w:t>
      </w:r>
      <w:r w:rsidRPr="008822F7">
        <w:t xml:space="preserve"> </w:t>
      </w:r>
      <w:r w:rsidRPr="008822F7">
        <w:rPr>
          <w:rFonts w:eastAsiaTheme="majorEastAsia"/>
        </w:rPr>
        <w:t>using</w:t>
      </w:r>
      <w:r w:rsidRPr="008822F7">
        <w:t xml:space="preserve"> this </w:t>
      </w:r>
      <w:r w:rsidRPr="008822F7">
        <w:rPr>
          <w:rFonts w:eastAsiaTheme="majorEastAsia"/>
        </w:rPr>
        <w:t>as</w:t>
      </w:r>
      <w:r w:rsidRPr="008822F7">
        <w:t xml:space="preserve"> an </w:t>
      </w:r>
      <w:proofErr w:type="spellStart"/>
      <w:r w:rsidRPr="008822F7">
        <w:t>addon</w:t>
      </w:r>
      <w:proofErr w:type="spellEnd"/>
      <w:r w:rsidRPr="008822F7">
        <w:t>, you should comment out this line.</w:t>
      </w:r>
    </w:p>
    <w:p w14:paraId="3D8CF482" w14:textId="77777777" w:rsidR="009C3C65" w:rsidRPr="008822F7" w:rsidRDefault="009C3C65" w:rsidP="009C3C65">
      <w:pPr>
        <w:pStyle w:val="output"/>
      </w:pPr>
      <w:r w:rsidRPr="008822F7">
        <w:lastRenderedPageBreak/>
        <w:t xml:space="preserve">    </w:t>
      </w:r>
      <w:hyperlink r:id="rId40" w:history="1">
        <w:proofErr w:type="gramStart"/>
        <w:r w:rsidRPr="008822F7">
          <w:rPr>
            <w:rStyle w:val="Hyperlink"/>
          </w:rPr>
          <w:t>kubernetes.io/cluster-service</w:t>
        </w:r>
        <w:proofErr w:type="gramEnd"/>
      </w:hyperlink>
      <w:r w:rsidRPr="008822F7">
        <w:t>: 'true'</w:t>
      </w:r>
    </w:p>
    <w:p w14:paraId="638CF6F7" w14:textId="77777777" w:rsidR="009C3C65" w:rsidRPr="008822F7" w:rsidRDefault="009C3C65" w:rsidP="009C3C65">
      <w:pPr>
        <w:pStyle w:val="output"/>
      </w:pPr>
      <w:r w:rsidRPr="008822F7">
        <w:t xml:space="preserve">    </w:t>
      </w:r>
      <w:hyperlink r:id="rId41" w:history="1">
        <w:proofErr w:type="gramStart"/>
        <w:r w:rsidRPr="008822F7">
          <w:rPr>
            <w:rStyle w:val="Hyperlink"/>
          </w:rPr>
          <w:t>kubernetes.io/name</w:t>
        </w:r>
        <w:proofErr w:type="gramEnd"/>
      </w:hyperlink>
      <w:r w:rsidRPr="008822F7">
        <w:t xml:space="preserve">: </w:t>
      </w:r>
      <w:proofErr w:type="spellStart"/>
      <w:r w:rsidRPr="008822F7">
        <w:t>Heapster</w:t>
      </w:r>
      <w:proofErr w:type="spellEnd"/>
    </w:p>
    <w:p w14:paraId="31EB5678" w14:textId="77777777" w:rsidR="009C3C65" w:rsidRPr="008822F7" w:rsidRDefault="009C3C65" w:rsidP="009C3C65">
      <w:pPr>
        <w:pStyle w:val="output"/>
      </w:pPr>
      <w:r w:rsidRPr="008822F7">
        <w:t xml:space="preserve">  </w:t>
      </w:r>
      <w:proofErr w:type="gramStart"/>
      <w:r w:rsidRPr="008822F7">
        <w:t>name</w:t>
      </w:r>
      <w:proofErr w:type="gramEnd"/>
      <w:r w:rsidRPr="008822F7">
        <w:t xml:space="preserve">: </w:t>
      </w:r>
      <w:proofErr w:type="spellStart"/>
      <w:r w:rsidRPr="008822F7">
        <w:t>heapster</w:t>
      </w:r>
      <w:proofErr w:type="spellEnd"/>
    </w:p>
    <w:p w14:paraId="2C611349" w14:textId="77777777" w:rsidR="009C3C65" w:rsidRPr="008822F7" w:rsidRDefault="009C3C65" w:rsidP="009C3C65">
      <w:pPr>
        <w:pStyle w:val="output"/>
      </w:pPr>
      <w:r w:rsidRPr="008822F7">
        <w:t xml:space="preserve">  </w:t>
      </w:r>
      <w:proofErr w:type="gramStart"/>
      <w:r w:rsidRPr="008822F7">
        <w:t>namespace</w:t>
      </w:r>
      <w:proofErr w:type="gramEnd"/>
      <w:r w:rsidRPr="008822F7">
        <w:t xml:space="preserve">: </w:t>
      </w:r>
      <w:proofErr w:type="spellStart"/>
      <w:r w:rsidRPr="008822F7">
        <w:t>kube</w:t>
      </w:r>
      <w:proofErr w:type="spellEnd"/>
      <w:r w:rsidRPr="008822F7">
        <w:t>-system</w:t>
      </w:r>
    </w:p>
    <w:p w14:paraId="232D9B42" w14:textId="77777777" w:rsidR="009C3C65" w:rsidRPr="008822F7" w:rsidRDefault="009C3C65" w:rsidP="009C3C65">
      <w:pPr>
        <w:pStyle w:val="output"/>
      </w:pPr>
      <w:proofErr w:type="gramStart"/>
      <w:r w:rsidRPr="008822F7">
        <w:t>spec</w:t>
      </w:r>
      <w:proofErr w:type="gramEnd"/>
      <w:r w:rsidRPr="008822F7">
        <w:t>:</w:t>
      </w:r>
    </w:p>
    <w:p w14:paraId="27A9EE3F" w14:textId="77777777" w:rsidR="009C3C65" w:rsidRPr="008822F7" w:rsidRDefault="009C3C65" w:rsidP="009C3C65">
      <w:pPr>
        <w:pStyle w:val="output"/>
      </w:pPr>
      <w:r w:rsidRPr="008822F7">
        <w:t xml:space="preserve">  </w:t>
      </w:r>
      <w:proofErr w:type="gramStart"/>
      <w:r w:rsidRPr="008822F7">
        <w:t>ports</w:t>
      </w:r>
      <w:proofErr w:type="gramEnd"/>
      <w:r w:rsidRPr="008822F7">
        <w:t>:</w:t>
      </w:r>
    </w:p>
    <w:p w14:paraId="3D25B45D" w14:textId="77777777" w:rsidR="009C3C65" w:rsidRPr="008822F7" w:rsidRDefault="009C3C65" w:rsidP="009C3C65">
      <w:pPr>
        <w:pStyle w:val="output"/>
      </w:pPr>
      <w:r w:rsidRPr="008822F7">
        <w:t xml:space="preserve">  - </w:t>
      </w:r>
      <w:proofErr w:type="gramStart"/>
      <w:r w:rsidRPr="008822F7">
        <w:t>port</w:t>
      </w:r>
      <w:proofErr w:type="gramEnd"/>
      <w:r w:rsidRPr="008822F7">
        <w:t>: 80</w:t>
      </w:r>
    </w:p>
    <w:p w14:paraId="6A852694" w14:textId="77777777" w:rsidR="009C3C65" w:rsidRPr="008822F7" w:rsidRDefault="009C3C65" w:rsidP="009C3C65">
      <w:pPr>
        <w:pStyle w:val="output"/>
      </w:pPr>
      <w:r w:rsidRPr="008822F7">
        <w:t xml:space="preserve">    </w:t>
      </w:r>
      <w:proofErr w:type="spellStart"/>
      <w:proofErr w:type="gramStart"/>
      <w:r w:rsidRPr="008822F7">
        <w:t>targetPort</w:t>
      </w:r>
      <w:proofErr w:type="spellEnd"/>
      <w:proofErr w:type="gramEnd"/>
      <w:r w:rsidRPr="008822F7">
        <w:t>: 8082</w:t>
      </w:r>
    </w:p>
    <w:p w14:paraId="1125F0F5" w14:textId="77777777" w:rsidR="009C3C65" w:rsidRPr="008822F7" w:rsidRDefault="009C3C65" w:rsidP="009C3C65">
      <w:pPr>
        <w:pStyle w:val="output"/>
      </w:pPr>
      <w:r w:rsidRPr="008822F7">
        <w:t xml:space="preserve">  </w:t>
      </w:r>
      <w:proofErr w:type="gramStart"/>
      <w:r w:rsidRPr="008822F7">
        <w:t>selector</w:t>
      </w:r>
      <w:proofErr w:type="gramEnd"/>
      <w:r w:rsidRPr="008822F7">
        <w:t>:</w:t>
      </w:r>
    </w:p>
    <w:p w14:paraId="77999DC6" w14:textId="77777777" w:rsidR="009C3C65" w:rsidRPr="008822F7" w:rsidRDefault="009C3C65" w:rsidP="009C3C65">
      <w:pPr>
        <w:pStyle w:val="output"/>
      </w:pPr>
      <w:r w:rsidRPr="008822F7">
        <w:t xml:space="preserve">    </w:t>
      </w:r>
      <w:proofErr w:type="gramStart"/>
      <w:r w:rsidRPr="008822F7">
        <w:t>k8s-app</w:t>
      </w:r>
      <w:proofErr w:type="gramEnd"/>
      <w:r w:rsidRPr="008822F7">
        <w:t xml:space="preserve">: </w:t>
      </w:r>
      <w:proofErr w:type="spellStart"/>
      <w:r w:rsidRPr="008822F7">
        <w:t>heapster</w:t>
      </w:r>
      <w:proofErr w:type="spellEnd"/>
    </w:p>
    <w:p w14:paraId="5B46ACAA" w14:textId="77777777" w:rsidR="009C3C65" w:rsidRPr="008822F7" w:rsidRDefault="009C3C65" w:rsidP="009C3C65">
      <w:pPr>
        <w:pStyle w:val="output"/>
      </w:pPr>
      <w:r w:rsidRPr="008822F7">
        <w:t>---</w:t>
      </w:r>
    </w:p>
    <w:p w14:paraId="415AD9CA" w14:textId="77777777" w:rsidR="009C3C65" w:rsidRPr="008822F7" w:rsidRDefault="009C3C65" w:rsidP="009C3C65">
      <w:pPr>
        <w:pStyle w:val="output"/>
      </w:pPr>
      <w:proofErr w:type="gramStart"/>
      <w:r w:rsidRPr="008822F7">
        <w:t>kind</w:t>
      </w:r>
      <w:proofErr w:type="gramEnd"/>
      <w:r w:rsidRPr="008822F7">
        <w:t xml:space="preserve">: </w:t>
      </w:r>
      <w:proofErr w:type="spellStart"/>
      <w:r w:rsidRPr="008822F7">
        <w:t>ClusterRoleBinding</w:t>
      </w:r>
      <w:proofErr w:type="spellEnd"/>
    </w:p>
    <w:p w14:paraId="5561E0AA" w14:textId="77777777" w:rsidR="009C3C65" w:rsidRPr="008822F7" w:rsidRDefault="009C3C65" w:rsidP="009C3C65">
      <w:pPr>
        <w:pStyle w:val="output"/>
      </w:pPr>
      <w:proofErr w:type="spellStart"/>
      <w:proofErr w:type="gramStart"/>
      <w:r w:rsidRPr="008822F7">
        <w:t>apiVersion</w:t>
      </w:r>
      <w:proofErr w:type="spellEnd"/>
      <w:proofErr w:type="gramEnd"/>
      <w:r w:rsidRPr="008822F7">
        <w:t>: rbac.</w:t>
      </w:r>
      <w:r w:rsidRPr="008822F7">
        <w:rPr>
          <w:rFonts w:eastAsiaTheme="majorEastAsia"/>
        </w:rPr>
        <w:t>authorization</w:t>
      </w:r>
      <w:r w:rsidRPr="008822F7">
        <w:t>.</w:t>
      </w:r>
      <w:hyperlink r:id="rId42" w:history="1">
        <w:proofErr w:type="gramStart"/>
        <w:r w:rsidRPr="008822F7">
          <w:rPr>
            <w:rStyle w:val="Hyperlink"/>
          </w:rPr>
          <w:t>k8s.io/v1beta1</w:t>
        </w:r>
        <w:proofErr w:type="gramEnd"/>
      </w:hyperlink>
    </w:p>
    <w:p w14:paraId="26F4C223" w14:textId="77777777" w:rsidR="009C3C65" w:rsidRPr="008822F7" w:rsidRDefault="009C3C65" w:rsidP="009C3C65">
      <w:pPr>
        <w:pStyle w:val="output"/>
      </w:pPr>
      <w:proofErr w:type="gramStart"/>
      <w:r w:rsidRPr="008822F7">
        <w:t>metadata</w:t>
      </w:r>
      <w:proofErr w:type="gramEnd"/>
      <w:r w:rsidRPr="008822F7">
        <w:t>:</w:t>
      </w:r>
    </w:p>
    <w:p w14:paraId="16C86D2B" w14:textId="77777777" w:rsidR="009C3C65" w:rsidRPr="008822F7" w:rsidRDefault="009C3C65" w:rsidP="009C3C65">
      <w:pPr>
        <w:pStyle w:val="output"/>
      </w:pPr>
      <w:r w:rsidRPr="008822F7">
        <w:t xml:space="preserve">  </w:t>
      </w:r>
      <w:proofErr w:type="gramStart"/>
      <w:r w:rsidRPr="008822F7">
        <w:t>name</w:t>
      </w:r>
      <w:proofErr w:type="gramEnd"/>
      <w:r w:rsidRPr="008822F7">
        <w:t xml:space="preserve">: </w:t>
      </w:r>
      <w:proofErr w:type="spellStart"/>
      <w:r w:rsidRPr="008822F7">
        <w:t>heapster</w:t>
      </w:r>
      <w:proofErr w:type="spellEnd"/>
    </w:p>
    <w:p w14:paraId="2210C3CB" w14:textId="77777777" w:rsidR="009C3C65" w:rsidRPr="008822F7" w:rsidRDefault="009C3C65" w:rsidP="009C3C65">
      <w:pPr>
        <w:pStyle w:val="output"/>
      </w:pPr>
      <w:proofErr w:type="spellStart"/>
      <w:proofErr w:type="gramStart"/>
      <w:r w:rsidRPr="008822F7">
        <w:t>roleRef</w:t>
      </w:r>
      <w:proofErr w:type="spellEnd"/>
      <w:proofErr w:type="gramEnd"/>
      <w:r w:rsidRPr="008822F7">
        <w:t>:</w:t>
      </w:r>
    </w:p>
    <w:p w14:paraId="78340CEC" w14:textId="77777777" w:rsidR="009C3C65" w:rsidRPr="008822F7" w:rsidRDefault="009C3C65" w:rsidP="009C3C65">
      <w:pPr>
        <w:pStyle w:val="output"/>
      </w:pPr>
      <w:r w:rsidRPr="008822F7">
        <w:t xml:space="preserve">  </w:t>
      </w:r>
      <w:proofErr w:type="spellStart"/>
      <w:proofErr w:type="gramStart"/>
      <w:r w:rsidRPr="008822F7">
        <w:t>apiGroup</w:t>
      </w:r>
      <w:proofErr w:type="spellEnd"/>
      <w:proofErr w:type="gramEnd"/>
      <w:r w:rsidRPr="008822F7">
        <w:t>: rbac.</w:t>
      </w:r>
      <w:r w:rsidRPr="008822F7">
        <w:rPr>
          <w:rFonts w:eastAsiaTheme="majorEastAsia"/>
        </w:rPr>
        <w:t>authorization</w:t>
      </w:r>
      <w:r w:rsidRPr="008822F7">
        <w:t>.k8s.io</w:t>
      </w:r>
    </w:p>
    <w:p w14:paraId="7FE0B331" w14:textId="77777777" w:rsidR="009C3C65" w:rsidRPr="008822F7" w:rsidRDefault="009C3C65" w:rsidP="009C3C65">
      <w:pPr>
        <w:pStyle w:val="output"/>
      </w:pPr>
      <w:r w:rsidRPr="008822F7">
        <w:t xml:space="preserve">  </w:t>
      </w:r>
      <w:proofErr w:type="gramStart"/>
      <w:r w:rsidRPr="008822F7">
        <w:t>kind</w:t>
      </w:r>
      <w:proofErr w:type="gramEnd"/>
      <w:r w:rsidRPr="008822F7">
        <w:t xml:space="preserve">: </w:t>
      </w:r>
      <w:proofErr w:type="spellStart"/>
      <w:r w:rsidRPr="008822F7">
        <w:t>ClusterRole</w:t>
      </w:r>
      <w:proofErr w:type="spellEnd"/>
    </w:p>
    <w:p w14:paraId="6A474992" w14:textId="77777777" w:rsidR="009C3C65" w:rsidRPr="008822F7" w:rsidRDefault="009C3C65" w:rsidP="009C3C65">
      <w:pPr>
        <w:pStyle w:val="output"/>
      </w:pPr>
      <w:r w:rsidRPr="008822F7">
        <w:t xml:space="preserve">  </w:t>
      </w:r>
      <w:proofErr w:type="gramStart"/>
      <w:r w:rsidRPr="008822F7">
        <w:t>name</w:t>
      </w:r>
      <w:proofErr w:type="gramEnd"/>
      <w:r w:rsidRPr="008822F7">
        <w:t xml:space="preserve">: </w:t>
      </w:r>
      <w:proofErr w:type="spellStart"/>
      <w:r w:rsidRPr="008822F7">
        <w:t>system:heapster</w:t>
      </w:r>
      <w:proofErr w:type="spellEnd"/>
    </w:p>
    <w:p w14:paraId="4BDE6019" w14:textId="77777777" w:rsidR="009C3C65" w:rsidRPr="008822F7" w:rsidRDefault="009C3C65" w:rsidP="009C3C65">
      <w:pPr>
        <w:pStyle w:val="output"/>
      </w:pPr>
      <w:proofErr w:type="gramStart"/>
      <w:r w:rsidRPr="008822F7">
        <w:t>subjects</w:t>
      </w:r>
      <w:proofErr w:type="gramEnd"/>
      <w:r w:rsidRPr="008822F7">
        <w:t>:</w:t>
      </w:r>
    </w:p>
    <w:p w14:paraId="2D1974CD" w14:textId="77777777" w:rsidR="009C3C65" w:rsidRPr="008822F7" w:rsidRDefault="009C3C65" w:rsidP="009C3C65">
      <w:pPr>
        <w:pStyle w:val="output"/>
      </w:pPr>
      <w:r w:rsidRPr="008822F7">
        <w:t xml:space="preserve">- </w:t>
      </w:r>
      <w:proofErr w:type="gramStart"/>
      <w:r w:rsidRPr="008822F7">
        <w:t>kind</w:t>
      </w:r>
      <w:proofErr w:type="gramEnd"/>
      <w:r w:rsidRPr="008822F7">
        <w:t xml:space="preserve">: </w:t>
      </w:r>
      <w:proofErr w:type="spellStart"/>
      <w:r w:rsidRPr="008822F7">
        <w:t>ServiceAccount</w:t>
      </w:r>
      <w:proofErr w:type="spellEnd"/>
    </w:p>
    <w:p w14:paraId="44A2AE85" w14:textId="77777777" w:rsidR="009C3C65" w:rsidRPr="008822F7" w:rsidRDefault="009C3C65" w:rsidP="009C3C65">
      <w:pPr>
        <w:pStyle w:val="output"/>
      </w:pPr>
      <w:r w:rsidRPr="008822F7">
        <w:t xml:space="preserve">  </w:t>
      </w:r>
      <w:proofErr w:type="gramStart"/>
      <w:r w:rsidRPr="008822F7">
        <w:t>name</w:t>
      </w:r>
      <w:proofErr w:type="gramEnd"/>
      <w:r w:rsidRPr="008822F7">
        <w:t xml:space="preserve">: </w:t>
      </w:r>
      <w:proofErr w:type="spellStart"/>
      <w:r w:rsidRPr="008822F7">
        <w:t>heapster</w:t>
      </w:r>
      <w:proofErr w:type="spellEnd"/>
    </w:p>
    <w:p w14:paraId="300DFA2F" w14:textId="77777777" w:rsidR="009C3C65" w:rsidRDefault="009C3C65" w:rsidP="009C3C65">
      <w:pPr>
        <w:pStyle w:val="output"/>
      </w:pPr>
      <w:r w:rsidRPr="008822F7">
        <w:t xml:space="preserve">  </w:t>
      </w:r>
      <w:proofErr w:type="gramStart"/>
      <w:r w:rsidRPr="008822F7">
        <w:t>namespace</w:t>
      </w:r>
      <w:proofErr w:type="gramEnd"/>
      <w:r w:rsidRPr="008822F7">
        <w:t xml:space="preserve">: </w:t>
      </w:r>
      <w:proofErr w:type="spellStart"/>
      <w:r w:rsidRPr="008822F7">
        <w:t>kube</w:t>
      </w:r>
      <w:proofErr w:type="spellEnd"/>
      <w:r w:rsidRPr="008822F7">
        <w:t>-system</w:t>
      </w:r>
    </w:p>
    <w:p w14:paraId="2343BD0F" w14:textId="77777777" w:rsidR="009C3C65" w:rsidRDefault="009C3C65" w:rsidP="009C3C65"/>
    <w:p w14:paraId="78B8B612" w14:textId="77777777" w:rsidR="009C3C65" w:rsidRPr="007B22DD" w:rsidRDefault="009C3C65" w:rsidP="007B22DD">
      <w:r w:rsidRPr="007B22DD">
        <w:t xml:space="preserve"> Deploy </w:t>
      </w:r>
      <w:proofErr w:type="spellStart"/>
      <w:r w:rsidRPr="007B22DD">
        <w:t>Heapster</w:t>
      </w:r>
      <w:proofErr w:type="spellEnd"/>
      <w:r w:rsidRPr="007B22DD">
        <w:t>.</w:t>
      </w:r>
    </w:p>
    <w:p w14:paraId="612DD7A2" w14:textId="2D6FABCD" w:rsidR="009C3C65" w:rsidRPr="007B22DD" w:rsidRDefault="007B22DD" w:rsidP="007B22DD">
      <w:pPr>
        <w:pStyle w:val="output"/>
      </w:pPr>
      <w:r>
        <w:t xml:space="preserve">$ </w:t>
      </w:r>
      <w:proofErr w:type="spellStart"/>
      <w:proofErr w:type="gramStart"/>
      <w:r w:rsidR="009C3C65" w:rsidRPr="007B22DD">
        <w:t>kubectl</w:t>
      </w:r>
      <w:proofErr w:type="spellEnd"/>
      <w:proofErr w:type="gramEnd"/>
      <w:r w:rsidR="009C3C65" w:rsidRPr="007B22DD">
        <w:t xml:space="preserve"> create -f </w:t>
      </w:r>
      <w:proofErr w:type="spellStart"/>
      <w:r w:rsidR="009C3C65" w:rsidRPr="007B22DD">
        <w:t>heapster.yaml</w:t>
      </w:r>
      <w:proofErr w:type="spellEnd"/>
    </w:p>
    <w:p w14:paraId="36B64EE0" w14:textId="77777777" w:rsidR="009C3C65" w:rsidRDefault="009C3C65" w:rsidP="009C3C65">
      <w:r w:rsidRPr="008822F7">
        <w:t xml:space="preserve">Edit the </w:t>
      </w:r>
      <w:proofErr w:type="spellStart"/>
      <w:r w:rsidRPr="008822F7">
        <w:t>Heapster</w:t>
      </w:r>
      <w:proofErr w:type="spellEnd"/>
      <w:r w:rsidRPr="008822F7">
        <w:t xml:space="preserve"> RBAC role and add the get permission on the nodes statistic at the end.</w:t>
      </w:r>
    </w:p>
    <w:p w14:paraId="0AFCA5DE" w14:textId="77777777" w:rsidR="009C3C65" w:rsidRDefault="009C3C65" w:rsidP="009C3C65">
      <w:pPr>
        <w:pStyle w:val="output"/>
        <w:rPr>
          <w:shd w:val="clear" w:color="auto" w:fill="F8F8F8"/>
        </w:rPr>
      </w:pPr>
      <w:r w:rsidRPr="008822F7">
        <w:rPr>
          <w:shd w:val="clear" w:color="auto" w:fill="F8F8F8"/>
        </w:rPr>
        <w:t xml:space="preserve">$ </w:t>
      </w:r>
      <w:proofErr w:type="spellStart"/>
      <w:proofErr w:type="gramStart"/>
      <w:r w:rsidRPr="008822F7">
        <w:rPr>
          <w:shd w:val="clear" w:color="auto" w:fill="F8F8F8"/>
        </w:rPr>
        <w:t>kubectl</w:t>
      </w:r>
      <w:proofErr w:type="spellEnd"/>
      <w:proofErr w:type="gramEnd"/>
      <w:r w:rsidRPr="008822F7">
        <w:rPr>
          <w:shd w:val="clear" w:color="auto" w:fill="F8F8F8"/>
        </w:rPr>
        <w:t xml:space="preserve"> edit </w:t>
      </w:r>
      <w:proofErr w:type="spellStart"/>
      <w:r w:rsidRPr="008822F7">
        <w:rPr>
          <w:shd w:val="clear" w:color="auto" w:fill="F8F8F8"/>
        </w:rPr>
        <w:t>clusterrole</w:t>
      </w:r>
      <w:proofErr w:type="spellEnd"/>
      <w:r w:rsidRPr="008822F7">
        <w:rPr>
          <w:shd w:val="clear" w:color="auto" w:fill="F8F8F8"/>
        </w:rPr>
        <w:t xml:space="preserve"> </w:t>
      </w:r>
      <w:proofErr w:type="spellStart"/>
      <w:r w:rsidRPr="008822F7">
        <w:rPr>
          <w:shd w:val="clear" w:color="auto" w:fill="F8F8F8"/>
        </w:rPr>
        <w:t>system:heapster</w:t>
      </w:r>
      <w:proofErr w:type="spellEnd"/>
    </w:p>
    <w:p w14:paraId="1973FBDC" w14:textId="77777777" w:rsidR="009C3C65" w:rsidRPr="008822F7" w:rsidRDefault="009C3C65" w:rsidP="009C3C65">
      <w:pPr>
        <w:pStyle w:val="output"/>
        <w:rPr>
          <w:shd w:val="clear" w:color="auto" w:fill="F8F8F8"/>
        </w:rPr>
      </w:pPr>
    </w:p>
    <w:p w14:paraId="1191E1F8" w14:textId="77777777" w:rsidR="009C3C65" w:rsidRPr="008822F7" w:rsidRDefault="009C3C65" w:rsidP="009C3C65">
      <w:pPr>
        <w:pStyle w:val="output"/>
        <w:rPr>
          <w:shd w:val="clear" w:color="auto" w:fill="F8F8F8"/>
        </w:rPr>
      </w:pPr>
      <w:r w:rsidRPr="008822F7">
        <w:rPr>
          <w:shd w:val="clear" w:color="auto" w:fill="F8F8F8"/>
        </w:rPr>
        <w:t>...</w:t>
      </w:r>
    </w:p>
    <w:p w14:paraId="24969FAB" w14:textId="77777777" w:rsidR="009C3C65" w:rsidRPr="008822F7" w:rsidRDefault="009C3C65" w:rsidP="009C3C65">
      <w:pPr>
        <w:pStyle w:val="output"/>
        <w:rPr>
          <w:shd w:val="clear" w:color="auto" w:fill="F8F8F8"/>
        </w:rPr>
      </w:pPr>
      <w:r w:rsidRPr="008822F7">
        <w:rPr>
          <w:shd w:val="clear" w:color="auto" w:fill="F8F8F8"/>
        </w:rPr>
        <w:t xml:space="preserve">- </w:t>
      </w:r>
      <w:proofErr w:type="spellStart"/>
      <w:proofErr w:type="gramStart"/>
      <w:r w:rsidRPr="008822F7">
        <w:rPr>
          <w:shd w:val="clear" w:color="auto" w:fill="F8F8F8"/>
        </w:rPr>
        <w:t>apiGroups</w:t>
      </w:r>
      <w:proofErr w:type="spellEnd"/>
      <w:proofErr w:type="gramEnd"/>
      <w:r w:rsidRPr="008822F7">
        <w:rPr>
          <w:shd w:val="clear" w:color="auto" w:fill="F8F8F8"/>
        </w:rPr>
        <w:t>:</w:t>
      </w:r>
    </w:p>
    <w:p w14:paraId="41781BEB" w14:textId="77777777" w:rsidR="009C3C65" w:rsidRPr="008822F7" w:rsidRDefault="009C3C65" w:rsidP="009C3C65">
      <w:pPr>
        <w:pStyle w:val="output"/>
        <w:rPr>
          <w:shd w:val="clear" w:color="auto" w:fill="F8F8F8"/>
        </w:rPr>
      </w:pPr>
      <w:r w:rsidRPr="008822F7">
        <w:rPr>
          <w:shd w:val="clear" w:color="auto" w:fill="F8F8F8"/>
        </w:rPr>
        <w:t xml:space="preserve">  - </w:t>
      </w:r>
      <w:r w:rsidRPr="008822F7">
        <w:rPr>
          <w:color w:val="DD1144"/>
        </w:rPr>
        <w:t>""</w:t>
      </w:r>
    </w:p>
    <w:p w14:paraId="37D3D413" w14:textId="77777777" w:rsidR="009C3C65" w:rsidRPr="008822F7" w:rsidRDefault="009C3C65" w:rsidP="009C3C65">
      <w:pPr>
        <w:pStyle w:val="output"/>
        <w:rPr>
          <w:shd w:val="clear" w:color="auto" w:fill="F8F8F8"/>
        </w:rPr>
      </w:pPr>
      <w:r w:rsidRPr="008822F7">
        <w:rPr>
          <w:shd w:val="clear" w:color="auto" w:fill="F8F8F8"/>
        </w:rPr>
        <w:t xml:space="preserve">  </w:t>
      </w:r>
      <w:proofErr w:type="gramStart"/>
      <w:r w:rsidRPr="008822F7">
        <w:rPr>
          <w:shd w:val="clear" w:color="auto" w:fill="F8F8F8"/>
        </w:rPr>
        <w:t>resources</w:t>
      </w:r>
      <w:proofErr w:type="gramEnd"/>
      <w:r w:rsidRPr="008822F7">
        <w:rPr>
          <w:shd w:val="clear" w:color="auto" w:fill="F8F8F8"/>
        </w:rPr>
        <w:t>:</w:t>
      </w:r>
    </w:p>
    <w:p w14:paraId="547B9E3D" w14:textId="77777777" w:rsidR="009C3C65" w:rsidRPr="008822F7" w:rsidRDefault="009C3C65" w:rsidP="009C3C65">
      <w:pPr>
        <w:pStyle w:val="output"/>
        <w:rPr>
          <w:b/>
          <w:shd w:val="clear" w:color="auto" w:fill="F8F8F8"/>
        </w:rPr>
      </w:pPr>
      <w:r w:rsidRPr="008822F7">
        <w:rPr>
          <w:shd w:val="clear" w:color="auto" w:fill="F8F8F8"/>
        </w:rPr>
        <w:t xml:space="preserve">  - </w:t>
      </w:r>
      <w:proofErr w:type="gramStart"/>
      <w:r w:rsidRPr="008822F7">
        <w:rPr>
          <w:shd w:val="clear" w:color="auto" w:fill="F8F8F8"/>
        </w:rPr>
        <w:t>nodes/</w:t>
      </w:r>
      <w:r w:rsidRPr="008822F7">
        <w:rPr>
          <w:b/>
          <w:shd w:val="clear" w:color="auto" w:fill="F8F8F8"/>
        </w:rPr>
        <w:t>stats</w:t>
      </w:r>
      <w:proofErr w:type="gramEnd"/>
    </w:p>
    <w:p w14:paraId="257272FD" w14:textId="77777777" w:rsidR="009C3C65" w:rsidRPr="008822F7" w:rsidRDefault="009C3C65" w:rsidP="009C3C65">
      <w:pPr>
        <w:pStyle w:val="output"/>
        <w:rPr>
          <w:shd w:val="clear" w:color="auto" w:fill="F8F8F8"/>
        </w:rPr>
      </w:pPr>
      <w:r w:rsidRPr="008822F7">
        <w:rPr>
          <w:shd w:val="clear" w:color="auto" w:fill="F8F8F8"/>
        </w:rPr>
        <w:t xml:space="preserve">  </w:t>
      </w:r>
      <w:proofErr w:type="gramStart"/>
      <w:r w:rsidRPr="008822F7">
        <w:rPr>
          <w:shd w:val="clear" w:color="auto" w:fill="F8F8F8"/>
        </w:rPr>
        <w:t>verbs</w:t>
      </w:r>
      <w:proofErr w:type="gramEnd"/>
      <w:r w:rsidRPr="008822F7">
        <w:rPr>
          <w:shd w:val="clear" w:color="auto" w:fill="F8F8F8"/>
        </w:rPr>
        <w:t>:</w:t>
      </w:r>
    </w:p>
    <w:p w14:paraId="32B20BCF" w14:textId="77777777" w:rsidR="009C3C65" w:rsidRDefault="009C3C65" w:rsidP="009C3C65">
      <w:pPr>
        <w:pStyle w:val="output"/>
        <w:rPr>
          <w:b/>
          <w:bCs/>
        </w:rPr>
      </w:pPr>
      <w:r w:rsidRPr="008822F7">
        <w:rPr>
          <w:shd w:val="clear" w:color="auto" w:fill="F8F8F8"/>
        </w:rPr>
        <w:t xml:space="preserve">  - </w:t>
      </w:r>
      <w:r w:rsidRPr="008822F7">
        <w:rPr>
          <w:b/>
          <w:bCs/>
        </w:rPr>
        <w:t>get</w:t>
      </w:r>
    </w:p>
    <w:p w14:paraId="737BCB01" w14:textId="77777777" w:rsidR="009C3C65" w:rsidRPr="00B921AD" w:rsidRDefault="009C3C65" w:rsidP="009C3C65">
      <w:pPr>
        <w:pStyle w:val="Heading2"/>
        <w:rPr>
          <w:b w:val="0"/>
          <w:sz w:val="44"/>
        </w:rPr>
      </w:pPr>
      <w:r w:rsidRPr="00B921AD">
        <w:rPr>
          <w:b w:val="0"/>
        </w:rPr>
        <w:t>Accessing the Kubernetes dashboard</w:t>
      </w:r>
    </w:p>
    <w:p w14:paraId="6F27D827" w14:textId="77777777" w:rsidR="009C3C65" w:rsidRDefault="009C3C65" w:rsidP="009C3C65">
      <w:pPr>
        <w:rPr>
          <w:color w:val="222222"/>
          <w:sz w:val="27"/>
          <w:szCs w:val="27"/>
          <w:shd w:val="clear" w:color="auto" w:fill="FFFFFF"/>
        </w:rPr>
      </w:pPr>
      <w:r>
        <w:rPr>
          <w:color w:val="222222"/>
          <w:sz w:val="27"/>
          <w:szCs w:val="27"/>
          <w:shd w:val="clear" w:color="auto" w:fill="FFFFFF"/>
        </w:rPr>
        <w:t> </w:t>
      </w:r>
      <w:r w:rsidRPr="008822F7">
        <w:t>Create an admin user manifest</w:t>
      </w:r>
      <w:r>
        <w:rPr>
          <w:color w:val="222222"/>
          <w:sz w:val="27"/>
          <w:szCs w:val="27"/>
          <w:shd w:val="clear" w:color="auto" w:fill="FFFFFF"/>
        </w:rPr>
        <w:t>.</w:t>
      </w:r>
    </w:p>
    <w:p w14:paraId="669C347F" w14:textId="77777777" w:rsidR="009C3C65" w:rsidRPr="008822F7" w:rsidRDefault="009C3C65" w:rsidP="009C3C65">
      <w:pPr>
        <w:pStyle w:val="output"/>
        <w:rPr>
          <w:sz w:val="22"/>
        </w:rPr>
      </w:pPr>
      <w:r w:rsidRPr="008822F7">
        <w:rPr>
          <w:sz w:val="22"/>
        </w:rPr>
        <w:t xml:space="preserve">$ </w:t>
      </w:r>
      <w:proofErr w:type="gramStart"/>
      <w:r w:rsidRPr="008822F7">
        <w:rPr>
          <w:sz w:val="22"/>
        </w:rPr>
        <w:t>vim</w:t>
      </w:r>
      <w:proofErr w:type="gramEnd"/>
      <w:r w:rsidRPr="008822F7">
        <w:rPr>
          <w:sz w:val="22"/>
        </w:rPr>
        <w:t xml:space="preserve"> </w:t>
      </w:r>
      <w:proofErr w:type="spellStart"/>
      <w:r w:rsidRPr="008822F7">
        <w:rPr>
          <w:sz w:val="22"/>
        </w:rPr>
        <w:t>kubernetes</w:t>
      </w:r>
      <w:proofErr w:type="spellEnd"/>
      <w:r w:rsidRPr="008822F7">
        <w:rPr>
          <w:sz w:val="22"/>
        </w:rPr>
        <w:t>-dashboard-</w:t>
      </w:r>
      <w:proofErr w:type="spellStart"/>
      <w:r w:rsidRPr="008822F7">
        <w:rPr>
          <w:sz w:val="22"/>
        </w:rPr>
        <w:t>admin.yaml</w:t>
      </w:r>
      <w:proofErr w:type="spellEnd"/>
    </w:p>
    <w:p w14:paraId="1196CE5F" w14:textId="77777777" w:rsidR="009C3C65" w:rsidRPr="008822F7" w:rsidRDefault="009C3C65" w:rsidP="009C3C65">
      <w:pPr>
        <w:pStyle w:val="output"/>
        <w:rPr>
          <w:sz w:val="22"/>
        </w:rPr>
      </w:pPr>
      <w:proofErr w:type="spellStart"/>
      <w:proofErr w:type="gramStart"/>
      <w:r w:rsidRPr="008822F7">
        <w:rPr>
          <w:sz w:val="22"/>
        </w:rPr>
        <w:t>apiVersion</w:t>
      </w:r>
      <w:proofErr w:type="spellEnd"/>
      <w:proofErr w:type="gramEnd"/>
      <w:r w:rsidRPr="008822F7">
        <w:rPr>
          <w:sz w:val="22"/>
        </w:rPr>
        <w:t>: v1</w:t>
      </w:r>
    </w:p>
    <w:p w14:paraId="6177CB02" w14:textId="77777777" w:rsidR="009C3C65" w:rsidRPr="008822F7" w:rsidRDefault="009C3C65" w:rsidP="009C3C65">
      <w:pPr>
        <w:pStyle w:val="output"/>
        <w:rPr>
          <w:sz w:val="22"/>
        </w:rPr>
      </w:pPr>
      <w:proofErr w:type="gramStart"/>
      <w:r w:rsidRPr="008822F7">
        <w:rPr>
          <w:sz w:val="22"/>
        </w:rPr>
        <w:lastRenderedPageBreak/>
        <w:t>kind</w:t>
      </w:r>
      <w:proofErr w:type="gramEnd"/>
      <w:r w:rsidRPr="008822F7">
        <w:rPr>
          <w:sz w:val="22"/>
        </w:rPr>
        <w:t xml:space="preserve">: </w:t>
      </w:r>
      <w:proofErr w:type="spellStart"/>
      <w:r w:rsidRPr="008822F7">
        <w:rPr>
          <w:sz w:val="22"/>
        </w:rPr>
        <w:t>ServiceAccount</w:t>
      </w:r>
      <w:proofErr w:type="spellEnd"/>
    </w:p>
    <w:p w14:paraId="4BB3E3EB" w14:textId="77777777" w:rsidR="009C3C65" w:rsidRPr="008822F7" w:rsidRDefault="009C3C65" w:rsidP="009C3C65">
      <w:pPr>
        <w:pStyle w:val="output"/>
        <w:rPr>
          <w:sz w:val="22"/>
        </w:rPr>
      </w:pPr>
      <w:proofErr w:type="gramStart"/>
      <w:r w:rsidRPr="008822F7">
        <w:rPr>
          <w:sz w:val="22"/>
        </w:rPr>
        <w:t>metadata</w:t>
      </w:r>
      <w:proofErr w:type="gramEnd"/>
      <w:r w:rsidRPr="008822F7">
        <w:rPr>
          <w:sz w:val="22"/>
        </w:rPr>
        <w:t>:</w:t>
      </w:r>
    </w:p>
    <w:p w14:paraId="4F3B8031" w14:textId="77777777" w:rsidR="009C3C65" w:rsidRPr="008822F7" w:rsidRDefault="009C3C65" w:rsidP="009C3C65">
      <w:pPr>
        <w:pStyle w:val="output"/>
        <w:rPr>
          <w:sz w:val="22"/>
        </w:rPr>
      </w:pPr>
      <w:r w:rsidRPr="008822F7">
        <w:rPr>
          <w:sz w:val="22"/>
        </w:rPr>
        <w:t xml:space="preserve">  </w:t>
      </w:r>
      <w:proofErr w:type="gramStart"/>
      <w:r w:rsidRPr="008822F7">
        <w:rPr>
          <w:sz w:val="22"/>
        </w:rPr>
        <w:t>name</w:t>
      </w:r>
      <w:proofErr w:type="gramEnd"/>
      <w:r w:rsidRPr="008822F7">
        <w:rPr>
          <w:sz w:val="22"/>
        </w:rPr>
        <w:t>: admin-user</w:t>
      </w:r>
    </w:p>
    <w:p w14:paraId="38B1BF21" w14:textId="77777777" w:rsidR="009C3C65" w:rsidRPr="008822F7" w:rsidRDefault="009C3C65" w:rsidP="009C3C65">
      <w:pPr>
        <w:pStyle w:val="output"/>
        <w:rPr>
          <w:sz w:val="22"/>
        </w:rPr>
      </w:pPr>
      <w:r w:rsidRPr="008822F7">
        <w:rPr>
          <w:sz w:val="22"/>
        </w:rPr>
        <w:t xml:space="preserve">  </w:t>
      </w:r>
      <w:proofErr w:type="gramStart"/>
      <w:r w:rsidRPr="008822F7">
        <w:rPr>
          <w:sz w:val="22"/>
        </w:rPr>
        <w:t>namespace</w:t>
      </w:r>
      <w:proofErr w:type="gramEnd"/>
      <w:r w:rsidRPr="008822F7">
        <w:rPr>
          <w:sz w:val="22"/>
        </w:rPr>
        <w:t xml:space="preserve">: </w:t>
      </w:r>
      <w:proofErr w:type="spellStart"/>
      <w:r w:rsidRPr="008822F7">
        <w:rPr>
          <w:sz w:val="22"/>
        </w:rPr>
        <w:t>kube</w:t>
      </w:r>
      <w:proofErr w:type="spellEnd"/>
      <w:r w:rsidRPr="008822F7">
        <w:rPr>
          <w:sz w:val="22"/>
        </w:rPr>
        <w:t>-system</w:t>
      </w:r>
    </w:p>
    <w:p w14:paraId="15FE1AF9" w14:textId="77777777" w:rsidR="009C3C65" w:rsidRPr="008822F7" w:rsidRDefault="009C3C65" w:rsidP="009C3C65">
      <w:pPr>
        <w:pStyle w:val="output"/>
        <w:rPr>
          <w:sz w:val="22"/>
        </w:rPr>
      </w:pPr>
      <w:r w:rsidRPr="008822F7">
        <w:rPr>
          <w:sz w:val="22"/>
        </w:rPr>
        <w:t>---</w:t>
      </w:r>
    </w:p>
    <w:p w14:paraId="505D8EF5" w14:textId="77777777" w:rsidR="009C3C65" w:rsidRPr="008822F7" w:rsidRDefault="009C3C65" w:rsidP="009C3C65">
      <w:pPr>
        <w:pStyle w:val="output"/>
        <w:rPr>
          <w:sz w:val="22"/>
        </w:rPr>
      </w:pPr>
      <w:proofErr w:type="spellStart"/>
      <w:proofErr w:type="gramStart"/>
      <w:r w:rsidRPr="008822F7">
        <w:rPr>
          <w:sz w:val="22"/>
        </w:rPr>
        <w:t>apiVersion</w:t>
      </w:r>
      <w:proofErr w:type="spellEnd"/>
      <w:proofErr w:type="gramEnd"/>
      <w:r w:rsidRPr="008822F7">
        <w:rPr>
          <w:sz w:val="22"/>
        </w:rPr>
        <w:t xml:space="preserve">: </w:t>
      </w:r>
      <w:hyperlink r:id="rId43" w:history="1">
        <w:r w:rsidRPr="008822F7">
          <w:rPr>
            <w:rStyle w:val="Hyperlink"/>
            <w:sz w:val="22"/>
          </w:rPr>
          <w:t>rbac.authorization.k8s.io/v1beta1</w:t>
        </w:r>
      </w:hyperlink>
    </w:p>
    <w:p w14:paraId="3042384D" w14:textId="77777777" w:rsidR="009C3C65" w:rsidRPr="008822F7" w:rsidRDefault="009C3C65" w:rsidP="009C3C65">
      <w:pPr>
        <w:pStyle w:val="output"/>
        <w:rPr>
          <w:sz w:val="22"/>
        </w:rPr>
      </w:pPr>
      <w:proofErr w:type="gramStart"/>
      <w:r w:rsidRPr="008822F7">
        <w:rPr>
          <w:sz w:val="22"/>
        </w:rPr>
        <w:t>kind</w:t>
      </w:r>
      <w:proofErr w:type="gramEnd"/>
      <w:r w:rsidRPr="008822F7">
        <w:rPr>
          <w:sz w:val="22"/>
        </w:rPr>
        <w:t xml:space="preserve">: </w:t>
      </w:r>
      <w:proofErr w:type="spellStart"/>
      <w:r w:rsidRPr="008822F7">
        <w:rPr>
          <w:sz w:val="22"/>
        </w:rPr>
        <w:t>ClusterRoleBinding</w:t>
      </w:r>
      <w:proofErr w:type="spellEnd"/>
    </w:p>
    <w:p w14:paraId="7776C001" w14:textId="77777777" w:rsidR="009C3C65" w:rsidRPr="008822F7" w:rsidRDefault="009C3C65" w:rsidP="009C3C65">
      <w:pPr>
        <w:pStyle w:val="output"/>
        <w:rPr>
          <w:sz w:val="22"/>
        </w:rPr>
      </w:pPr>
      <w:proofErr w:type="gramStart"/>
      <w:r w:rsidRPr="008822F7">
        <w:rPr>
          <w:sz w:val="22"/>
        </w:rPr>
        <w:t>metadata</w:t>
      </w:r>
      <w:proofErr w:type="gramEnd"/>
      <w:r w:rsidRPr="008822F7">
        <w:rPr>
          <w:sz w:val="22"/>
        </w:rPr>
        <w:t>:</w:t>
      </w:r>
    </w:p>
    <w:p w14:paraId="21B0E4FF" w14:textId="77777777" w:rsidR="009C3C65" w:rsidRPr="008822F7" w:rsidRDefault="009C3C65" w:rsidP="009C3C65">
      <w:pPr>
        <w:pStyle w:val="output"/>
        <w:rPr>
          <w:sz w:val="22"/>
        </w:rPr>
      </w:pPr>
      <w:r w:rsidRPr="008822F7">
        <w:rPr>
          <w:sz w:val="22"/>
        </w:rPr>
        <w:t xml:space="preserve">  </w:t>
      </w:r>
      <w:proofErr w:type="gramStart"/>
      <w:r w:rsidRPr="008822F7">
        <w:rPr>
          <w:sz w:val="22"/>
        </w:rPr>
        <w:t>name</w:t>
      </w:r>
      <w:proofErr w:type="gramEnd"/>
      <w:r w:rsidRPr="008822F7">
        <w:rPr>
          <w:sz w:val="22"/>
        </w:rPr>
        <w:t>: admin-user</w:t>
      </w:r>
    </w:p>
    <w:p w14:paraId="1A4DBD37" w14:textId="77777777" w:rsidR="009C3C65" w:rsidRPr="008822F7" w:rsidRDefault="009C3C65" w:rsidP="009C3C65">
      <w:pPr>
        <w:pStyle w:val="output"/>
        <w:rPr>
          <w:sz w:val="22"/>
        </w:rPr>
      </w:pPr>
      <w:proofErr w:type="spellStart"/>
      <w:proofErr w:type="gramStart"/>
      <w:r w:rsidRPr="008822F7">
        <w:rPr>
          <w:sz w:val="22"/>
        </w:rPr>
        <w:t>roleRef</w:t>
      </w:r>
      <w:proofErr w:type="spellEnd"/>
      <w:proofErr w:type="gramEnd"/>
      <w:r w:rsidRPr="008822F7">
        <w:rPr>
          <w:sz w:val="22"/>
        </w:rPr>
        <w:t>:</w:t>
      </w:r>
    </w:p>
    <w:p w14:paraId="3360B1C3" w14:textId="77777777" w:rsidR="009C3C65" w:rsidRPr="008822F7" w:rsidRDefault="009C3C65" w:rsidP="009C3C65">
      <w:pPr>
        <w:pStyle w:val="output"/>
        <w:rPr>
          <w:sz w:val="22"/>
        </w:rPr>
      </w:pPr>
      <w:r w:rsidRPr="008822F7">
        <w:rPr>
          <w:sz w:val="22"/>
        </w:rPr>
        <w:t xml:space="preserve">  </w:t>
      </w:r>
      <w:proofErr w:type="spellStart"/>
      <w:proofErr w:type="gramStart"/>
      <w:r w:rsidRPr="008822F7">
        <w:rPr>
          <w:sz w:val="22"/>
        </w:rPr>
        <w:t>apiGroup</w:t>
      </w:r>
      <w:proofErr w:type="spellEnd"/>
      <w:proofErr w:type="gramEnd"/>
      <w:r w:rsidRPr="008822F7">
        <w:rPr>
          <w:sz w:val="22"/>
        </w:rPr>
        <w:t>: rbac.authorization.k8s.io</w:t>
      </w:r>
    </w:p>
    <w:p w14:paraId="1F9043F5" w14:textId="77777777" w:rsidR="009C3C65" w:rsidRPr="008822F7" w:rsidRDefault="009C3C65" w:rsidP="009C3C65">
      <w:pPr>
        <w:pStyle w:val="output"/>
        <w:rPr>
          <w:sz w:val="22"/>
        </w:rPr>
      </w:pPr>
      <w:r w:rsidRPr="008822F7">
        <w:rPr>
          <w:sz w:val="22"/>
        </w:rPr>
        <w:t xml:space="preserve">  </w:t>
      </w:r>
      <w:proofErr w:type="gramStart"/>
      <w:r w:rsidRPr="008822F7">
        <w:rPr>
          <w:sz w:val="22"/>
        </w:rPr>
        <w:t>kind</w:t>
      </w:r>
      <w:proofErr w:type="gramEnd"/>
      <w:r w:rsidRPr="008822F7">
        <w:rPr>
          <w:sz w:val="22"/>
        </w:rPr>
        <w:t xml:space="preserve">: </w:t>
      </w:r>
      <w:proofErr w:type="spellStart"/>
      <w:r w:rsidRPr="008822F7">
        <w:rPr>
          <w:sz w:val="22"/>
        </w:rPr>
        <w:t>ClusterRole</w:t>
      </w:r>
      <w:proofErr w:type="spellEnd"/>
    </w:p>
    <w:p w14:paraId="7C8BD7BB" w14:textId="77777777" w:rsidR="009C3C65" w:rsidRPr="008822F7" w:rsidRDefault="009C3C65" w:rsidP="009C3C65">
      <w:pPr>
        <w:pStyle w:val="output"/>
        <w:rPr>
          <w:sz w:val="22"/>
        </w:rPr>
      </w:pPr>
      <w:r w:rsidRPr="008822F7">
        <w:rPr>
          <w:sz w:val="22"/>
        </w:rPr>
        <w:t xml:space="preserve">  </w:t>
      </w:r>
      <w:proofErr w:type="gramStart"/>
      <w:r w:rsidRPr="008822F7">
        <w:rPr>
          <w:sz w:val="22"/>
        </w:rPr>
        <w:t>name</w:t>
      </w:r>
      <w:proofErr w:type="gramEnd"/>
      <w:r w:rsidRPr="008822F7">
        <w:rPr>
          <w:sz w:val="22"/>
        </w:rPr>
        <w:t>: cluster-admin</w:t>
      </w:r>
    </w:p>
    <w:p w14:paraId="1BE016F3" w14:textId="77777777" w:rsidR="009C3C65" w:rsidRPr="008822F7" w:rsidRDefault="009C3C65" w:rsidP="009C3C65">
      <w:pPr>
        <w:pStyle w:val="output"/>
        <w:rPr>
          <w:sz w:val="22"/>
        </w:rPr>
      </w:pPr>
      <w:proofErr w:type="gramStart"/>
      <w:r w:rsidRPr="008822F7">
        <w:rPr>
          <w:sz w:val="22"/>
        </w:rPr>
        <w:t>subjects</w:t>
      </w:r>
      <w:proofErr w:type="gramEnd"/>
      <w:r w:rsidRPr="008822F7">
        <w:rPr>
          <w:sz w:val="22"/>
        </w:rPr>
        <w:t>:</w:t>
      </w:r>
    </w:p>
    <w:p w14:paraId="7EDD1F0C" w14:textId="77777777" w:rsidR="009C3C65" w:rsidRPr="008822F7" w:rsidRDefault="009C3C65" w:rsidP="009C3C65">
      <w:pPr>
        <w:pStyle w:val="output"/>
        <w:rPr>
          <w:sz w:val="22"/>
        </w:rPr>
      </w:pPr>
      <w:r w:rsidRPr="008822F7">
        <w:rPr>
          <w:sz w:val="22"/>
        </w:rPr>
        <w:t xml:space="preserve">- </w:t>
      </w:r>
      <w:proofErr w:type="gramStart"/>
      <w:r w:rsidRPr="008822F7">
        <w:rPr>
          <w:sz w:val="22"/>
        </w:rPr>
        <w:t>kind</w:t>
      </w:r>
      <w:proofErr w:type="gramEnd"/>
      <w:r w:rsidRPr="008822F7">
        <w:rPr>
          <w:sz w:val="22"/>
        </w:rPr>
        <w:t xml:space="preserve">: </w:t>
      </w:r>
      <w:proofErr w:type="spellStart"/>
      <w:r w:rsidRPr="008822F7">
        <w:rPr>
          <w:sz w:val="22"/>
        </w:rPr>
        <w:t>ServiceAccount</w:t>
      </w:r>
      <w:proofErr w:type="spellEnd"/>
    </w:p>
    <w:p w14:paraId="03FD0719" w14:textId="77777777" w:rsidR="009C3C65" w:rsidRPr="008822F7" w:rsidRDefault="009C3C65" w:rsidP="009C3C65">
      <w:pPr>
        <w:pStyle w:val="output"/>
        <w:rPr>
          <w:sz w:val="22"/>
        </w:rPr>
      </w:pPr>
      <w:r w:rsidRPr="008822F7">
        <w:rPr>
          <w:sz w:val="22"/>
        </w:rPr>
        <w:t xml:space="preserve">  </w:t>
      </w:r>
      <w:proofErr w:type="gramStart"/>
      <w:r w:rsidRPr="008822F7">
        <w:rPr>
          <w:sz w:val="22"/>
        </w:rPr>
        <w:t>name</w:t>
      </w:r>
      <w:proofErr w:type="gramEnd"/>
      <w:r w:rsidRPr="008822F7">
        <w:rPr>
          <w:sz w:val="22"/>
        </w:rPr>
        <w:t>: admin-user</w:t>
      </w:r>
    </w:p>
    <w:p w14:paraId="0B641709" w14:textId="680A0242" w:rsidR="009C3C65" w:rsidRPr="007B22DD" w:rsidRDefault="009C3C65" w:rsidP="007B22DD">
      <w:pPr>
        <w:pStyle w:val="output"/>
        <w:rPr>
          <w:sz w:val="22"/>
        </w:rPr>
      </w:pPr>
      <w:r w:rsidRPr="008822F7">
        <w:rPr>
          <w:sz w:val="22"/>
        </w:rPr>
        <w:t xml:space="preserve">  </w:t>
      </w:r>
      <w:proofErr w:type="gramStart"/>
      <w:r w:rsidRPr="008822F7">
        <w:rPr>
          <w:sz w:val="22"/>
        </w:rPr>
        <w:t>namespace</w:t>
      </w:r>
      <w:proofErr w:type="gramEnd"/>
      <w:r w:rsidRPr="008822F7">
        <w:rPr>
          <w:sz w:val="22"/>
        </w:rPr>
        <w:t xml:space="preserve">: </w:t>
      </w:r>
      <w:proofErr w:type="spellStart"/>
      <w:r w:rsidRPr="008822F7">
        <w:rPr>
          <w:sz w:val="22"/>
        </w:rPr>
        <w:t>kube</w:t>
      </w:r>
      <w:proofErr w:type="spellEnd"/>
      <w:r w:rsidRPr="008822F7">
        <w:rPr>
          <w:sz w:val="22"/>
        </w:rPr>
        <w:t>-system</w:t>
      </w:r>
    </w:p>
    <w:p w14:paraId="19D47649" w14:textId="77777777" w:rsidR="009C3C65" w:rsidRPr="006353A9" w:rsidRDefault="009C3C65" w:rsidP="009C3C65">
      <w:r w:rsidRPr="006353A9">
        <w:t>Create the admin user</w:t>
      </w:r>
    </w:p>
    <w:p w14:paraId="06CA82F9" w14:textId="6305835A" w:rsidR="009C3C65" w:rsidRPr="006353A9" w:rsidRDefault="007B22DD" w:rsidP="009C3C65">
      <w:pPr>
        <w:pStyle w:val="output"/>
      </w:pPr>
      <w:r>
        <w:t xml:space="preserve">$ </w:t>
      </w:r>
      <w:proofErr w:type="spellStart"/>
      <w:proofErr w:type="gramStart"/>
      <w:r w:rsidR="009C3C65" w:rsidRPr="006353A9">
        <w:t>kubectl</w:t>
      </w:r>
      <w:proofErr w:type="spellEnd"/>
      <w:proofErr w:type="gramEnd"/>
      <w:r w:rsidR="009C3C65" w:rsidRPr="006353A9">
        <w:t xml:space="preserve"> create -f </w:t>
      </w:r>
      <w:proofErr w:type="spellStart"/>
      <w:r w:rsidR="009C3C65" w:rsidRPr="006353A9">
        <w:t>kubernetes</w:t>
      </w:r>
      <w:proofErr w:type="spellEnd"/>
      <w:r w:rsidR="009C3C65" w:rsidRPr="006353A9">
        <w:t>-dashboard-</w:t>
      </w:r>
      <w:proofErr w:type="spellStart"/>
      <w:r w:rsidR="009C3C65" w:rsidRPr="006353A9">
        <w:t>admin.yaml</w:t>
      </w:r>
      <w:proofErr w:type="spellEnd"/>
    </w:p>
    <w:p w14:paraId="220F43A1" w14:textId="77777777" w:rsidR="009C3C65" w:rsidRPr="006353A9" w:rsidRDefault="009C3C65" w:rsidP="009C3C65">
      <w:r w:rsidRPr="006353A9">
        <w:t>Get the admin user token.</w:t>
      </w:r>
    </w:p>
    <w:p w14:paraId="71BE1037" w14:textId="140F19E9" w:rsidR="009C3C65" w:rsidRDefault="007B22DD" w:rsidP="007B22DD">
      <w:pPr>
        <w:pStyle w:val="output"/>
      </w:pPr>
      <w:r>
        <w:t xml:space="preserve">$ </w:t>
      </w:r>
      <w:proofErr w:type="spellStart"/>
      <w:proofErr w:type="gramStart"/>
      <w:r w:rsidR="009C3C65" w:rsidRPr="006353A9">
        <w:t>kubectl</w:t>
      </w:r>
      <w:proofErr w:type="spellEnd"/>
      <w:proofErr w:type="gramEnd"/>
      <w:r w:rsidR="009C3C65" w:rsidRPr="006353A9">
        <w:t xml:space="preserve"> -n </w:t>
      </w:r>
      <w:proofErr w:type="spellStart"/>
      <w:r w:rsidR="009C3C65" w:rsidRPr="006353A9">
        <w:t>kube</w:t>
      </w:r>
      <w:proofErr w:type="spellEnd"/>
      <w:r w:rsidR="009C3C65" w:rsidRPr="006353A9">
        <w:t>-system describe secret $(</w:t>
      </w:r>
      <w:proofErr w:type="spellStart"/>
      <w:r w:rsidR="009C3C65" w:rsidRPr="006353A9">
        <w:t>kubectl</w:t>
      </w:r>
      <w:proofErr w:type="spellEnd"/>
      <w:r w:rsidR="009C3C65" w:rsidRPr="006353A9">
        <w:t xml:space="preserve"> -n </w:t>
      </w:r>
      <w:proofErr w:type="spellStart"/>
      <w:r w:rsidR="009C3C65" w:rsidRPr="006353A9">
        <w:t>kube</w:t>
      </w:r>
      <w:proofErr w:type="spellEnd"/>
      <w:r w:rsidR="009C3C65" w:rsidRPr="006353A9">
        <w:t xml:space="preserve">-system get secret | </w:t>
      </w:r>
      <w:proofErr w:type="spellStart"/>
      <w:r w:rsidR="009C3C65" w:rsidRPr="006353A9">
        <w:t>grep</w:t>
      </w:r>
      <w:proofErr w:type="spellEnd"/>
      <w:r>
        <w:t xml:space="preserve"> admin-user | </w:t>
      </w:r>
      <w:proofErr w:type="spellStart"/>
      <w:r>
        <w:t>awk</w:t>
      </w:r>
      <w:proofErr w:type="spellEnd"/>
      <w:r>
        <w:t xml:space="preserve"> '{print $1}')</w:t>
      </w:r>
    </w:p>
    <w:p w14:paraId="2380F8AE" w14:textId="77777777" w:rsidR="009C3C65" w:rsidRPr="006353A9" w:rsidRDefault="009C3C65" w:rsidP="009C3C65">
      <w:r w:rsidRPr="006353A9">
        <w:t>Copy the token.</w:t>
      </w:r>
    </w:p>
    <w:p w14:paraId="25D0F7DD" w14:textId="77777777" w:rsidR="009C3C65" w:rsidRPr="006353A9" w:rsidRDefault="009C3C65" w:rsidP="009C3C65">
      <w:r w:rsidRPr="006353A9">
        <w:t>Start the proxy to access the dashboard.</w:t>
      </w:r>
    </w:p>
    <w:p w14:paraId="0CF65054" w14:textId="70A72022" w:rsidR="009C3C65" w:rsidRDefault="007B22DD" w:rsidP="00C17FCF">
      <w:pPr>
        <w:pStyle w:val="output"/>
      </w:pPr>
      <w:r>
        <w:t xml:space="preserve">$ </w:t>
      </w:r>
      <w:proofErr w:type="spellStart"/>
      <w:proofErr w:type="gramStart"/>
      <w:r w:rsidR="009C3C65" w:rsidRPr="006353A9">
        <w:t>kubectl</w:t>
      </w:r>
      <w:proofErr w:type="spellEnd"/>
      <w:proofErr w:type="gramEnd"/>
      <w:r w:rsidR="009C3C65" w:rsidRPr="006353A9">
        <w:t xml:space="preserve"> proxy</w:t>
      </w:r>
    </w:p>
    <w:p w14:paraId="6074592A" w14:textId="77777777" w:rsidR="009C3C65" w:rsidRPr="006353A9" w:rsidRDefault="009C3C65" w:rsidP="009C3C65">
      <w:r w:rsidRPr="006353A9">
        <w:t>Browse to</w:t>
      </w:r>
      <w:proofErr w:type="gramStart"/>
      <w:r w:rsidRPr="006353A9">
        <w:t> </w:t>
      </w:r>
      <w:r>
        <w:t xml:space="preserve"> </w:t>
      </w:r>
      <w:proofErr w:type="gramEnd"/>
      <w:r w:rsidRPr="006353A9">
        <w:fldChar w:fldCharType="begin"/>
      </w:r>
      <w:r w:rsidRPr="006353A9">
        <w:instrText xml:space="preserve"> HYPERLINK "http://localhost:8001/api/v1/namespaces/kube-system/services/https:kubernetes-dashboard:/proxy" </w:instrText>
      </w:r>
      <w:r w:rsidRPr="006353A9">
        <w:fldChar w:fldCharType="separate"/>
      </w:r>
      <w:r w:rsidRPr="006353A9">
        <w:rPr>
          <w:rStyle w:val="Hyperlink"/>
        </w:rPr>
        <w:t>http://localhost:8001/api/v1/namespaces/kube-system/services/https:kubernetes-dashboard:/proxy</w:t>
      </w:r>
      <w:r w:rsidRPr="006353A9">
        <w:fldChar w:fldCharType="end"/>
      </w:r>
      <w:r w:rsidRPr="006353A9">
        <w:t>.</w:t>
      </w:r>
    </w:p>
    <w:p w14:paraId="6A8D985E" w14:textId="77777777" w:rsidR="009C3C65" w:rsidRPr="006353A9" w:rsidRDefault="009C3C65" w:rsidP="009C3C65">
      <w:r w:rsidRPr="006353A9">
        <w:t>Select Token and paste the token</w:t>
      </w:r>
    </w:p>
    <w:p w14:paraId="551B2E81" w14:textId="77777777" w:rsidR="009C3C65" w:rsidRDefault="009C3C65" w:rsidP="009C3C65">
      <w:pPr>
        <w:rPr>
          <w:szCs w:val="24"/>
        </w:rPr>
      </w:pPr>
      <w:r>
        <w:rPr>
          <w:noProof/>
          <w:lang w:eastAsia="en-US"/>
        </w:rPr>
        <w:lastRenderedPageBreak/>
        <w:drawing>
          <wp:inline distT="0" distB="0" distL="0" distR="0" wp14:anchorId="0247879F" wp14:editId="0D2A9C48">
            <wp:extent cx="6113780" cy="4257675"/>
            <wp:effectExtent l="0" t="0" r="1270" b="9525"/>
            <wp:docPr id="14" name="Picture 14" descr="kubernetes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ubernetes dashboar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8981" cy="4261297"/>
                    </a:xfrm>
                    <a:prstGeom prst="rect">
                      <a:avLst/>
                    </a:prstGeom>
                    <a:noFill/>
                    <a:ln>
                      <a:noFill/>
                    </a:ln>
                  </pic:spPr>
                </pic:pic>
              </a:graphicData>
            </a:graphic>
          </wp:inline>
        </w:drawing>
      </w:r>
    </w:p>
    <w:p w14:paraId="0ED3FB55" w14:textId="77777777" w:rsidR="009C3C65" w:rsidRPr="006353A9" w:rsidRDefault="009C3C65" w:rsidP="009C3C65">
      <w:pPr>
        <w:rPr>
          <w:szCs w:val="24"/>
        </w:rPr>
      </w:pPr>
      <w:r>
        <w:rPr>
          <w:noProof/>
          <w:lang w:eastAsia="en-US"/>
        </w:rPr>
        <w:drawing>
          <wp:inline distT="0" distB="0" distL="0" distR="0" wp14:anchorId="36BA2E81" wp14:editId="1F96EC1D">
            <wp:extent cx="6114879" cy="3457575"/>
            <wp:effectExtent l="0" t="0" r="635" b="0"/>
            <wp:docPr id="15" name="Picture 15" descr="kubernetes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ubernetes dashboar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9690" cy="3460296"/>
                    </a:xfrm>
                    <a:prstGeom prst="rect">
                      <a:avLst/>
                    </a:prstGeom>
                    <a:noFill/>
                    <a:ln>
                      <a:noFill/>
                    </a:ln>
                  </pic:spPr>
                </pic:pic>
              </a:graphicData>
            </a:graphic>
          </wp:inline>
        </w:drawing>
      </w:r>
    </w:p>
    <w:p w14:paraId="755DB801" w14:textId="77777777" w:rsidR="009C3C65" w:rsidRDefault="009C3C65" w:rsidP="009C3C65">
      <w:pPr>
        <w:pStyle w:val="Heading1"/>
      </w:pPr>
      <w:r w:rsidRPr="006353A9">
        <w:lastRenderedPageBreak/>
        <w:t>Install Kubernetes CLI on Windows 10</w:t>
      </w:r>
    </w:p>
    <w:p w14:paraId="2768ED2F" w14:textId="77777777" w:rsidR="009C3C65" w:rsidRDefault="009C3C65" w:rsidP="009C3C65">
      <w:pPr>
        <w:rPr>
          <w:rFonts w:ascii="Georgia" w:hAnsi="Georgia"/>
          <w:color w:val="3C484E"/>
          <w:sz w:val="41"/>
          <w:szCs w:val="41"/>
          <w:shd w:val="clear" w:color="auto" w:fill="FFFFFF"/>
        </w:rPr>
      </w:pPr>
      <w:r w:rsidRPr="006353A9">
        <w:t xml:space="preserve">If you are looking to access </w:t>
      </w:r>
      <w:proofErr w:type="spellStart"/>
      <w:r w:rsidRPr="006353A9">
        <w:t>Kubernetes</w:t>
      </w:r>
      <w:proofErr w:type="spellEnd"/>
      <w:r w:rsidRPr="006353A9">
        <w:t xml:space="preserve"> Cluster from your windows machine. Look no further! I will show you how to install </w:t>
      </w:r>
      <w:proofErr w:type="spellStart"/>
      <w:r w:rsidRPr="006353A9">
        <w:t>Kubernetes</w:t>
      </w:r>
      <w:proofErr w:type="spellEnd"/>
      <w:r w:rsidRPr="006353A9">
        <w:t xml:space="preserve"> command line utilities by leveraging </w:t>
      </w:r>
      <w:proofErr w:type="spellStart"/>
      <w:r w:rsidRPr="006353A9">
        <w:t>Chocolatey</w:t>
      </w:r>
      <w:proofErr w:type="spellEnd"/>
      <w:r w:rsidRPr="006353A9">
        <w:t> </w:t>
      </w:r>
      <w:hyperlink r:id="rId46" w:history="1">
        <w:r w:rsidRPr="006353A9">
          <w:rPr>
            <w:rStyle w:val="Hyperlink"/>
          </w:rPr>
          <w:t>installer</w:t>
        </w:r>
      </w:hyperlink>
      <w:r>
        <w:rPr>
          <w:rFonts w:ascii="Georgia" w:hAnsi="Georgia"/>
          <w:color w:val="3C484E"/>
          <w:sz w:val="41"/>
          <w:szCs w:val="41"/>
          <w:shd w:val="clear" w:color="auto" w:fill="FFFFFF"/>
        </w:rPr>
        <w:t>.</w:t>
      </w:r>
    </w:p>
    <w:p w14:paraId="7F5FF06C" w14:textId="77777777" w:rsidR="009C3C65" w:rsidRDefault="009C3C65" w:rsidP="009C3C65">
      <w:r w:rsidRPr="00E52809">
        <w:t>Note. I will be using Windows 10 to demonstrate.</w:t>
      </w:r>
    </w:p>
    <w:p w14:paraId="1E9762F6" w14:textId="77777777" w:rsidR="009C3C65" w:rsidRDefault="009C3C65" w:rsidP="009C3C65">
      <w:r w:rsidRPr="00E52809">
        <w:t xml:space="preserve">Now </w:t>
      </w:r>
      <w:proofErr w:type="spellStart"/>
      <w:proofErr w:type="gramStart"/>
      <w:r w:rsidRPr="00E52809">
        <w:t>lets</w:t>
      </w:r>
      <w:proofErr w:type="spellEnd"/>
      <w:proofErr w:type="gramEnd"/>
      <w:r w:rsidRPr="00E52809">
        <w:t xml:space="preserve"> go ahead and get started by opening PowerShell as administrator and execute below command.</w:t>
      </w:r>
    </w:p>
    <w:p w14:paraId="30BC376F" w14:textId="5688A72B" w:rsidR="009C3C65" w:rsidRDefault="00C17FCF" w:rsidP="009C3C65">
      <w:pPr>
        <w:pStyle w:val="output"/>
        <w:rPr>
          <w:sz w:val="22"/>
        </w:rPr>
      </w:pPr>
      <w:r>
        <w:rPr>
          <w:sz w:val="22"/>
        </w:rPr>
        <w:t xml:space="preserve">$ </w:t>
      </w:r>
      <w:r w:rsidR="009C3C65" w:rsidRPr="00E52809">
        <w:rPr>
          <w:sz w:val="22"/>
        </w:rPr>
        <w:t>Set-</w:t>
      </w:r>
      <w:proofErr w:type="spellStart"/>
      <w:r w:rsidR="009C3C65" w:rsidRPr="00E52809">
        <w:rPr>
          <w:sz w:val="22"/>
        </w:rPr>
        <w:t>ExecutionPolicy</w:t>
      </w:r>
      <w:proofErr w:type="spellEnd"/>
      <w:r w:rsidR="009C3C65" w:rsidRPr="00E52809">
        <w:rPr>
          <w:sz w:val="22"/>
        </w:rPr>
        <w:t xml:space="preserve"> Bypass -Scope Process -Force; </w:t>
      </w:r>
      <w:proofErr w:type="spellStart"/>
      <w:r w:rsidR="009C3C65" w:rsidRPr="00E52809">
        <w:rPr>
          <w:sz w:val="22"/>
        </w:rPr>
        <w:t>iex</w:t>
      </w:r>
      <w:proofErr w:type="spellEnd"/>
      <w:r w:rsidR="009C3C65" w:rsidRPr="00E52809">
        <w:rPr>
          <w:sz w:val="22"/>
        </w:rPr>
        <w:t xml:space="preserve"> ((New-Object System.Net.WebClient).</w:t>
      </w:r>
      <w:proofErr w:type="gramStart"/>
      <w:r w:rsidR="009C3C65" w:rsidRPr="00E52809">
        <w:rPr>
          <w:sz w:val="22"/>
        </w:rPr>
        <w:t>DownloadString(</w:t>
      </w:r>
      <w:proofErr w:type="gramEnd"/>
      <w:r w:rsidR="009C3C65" w:rsidRPr="00E52809">
        <w:rPr>
          <w:sz w:val="22"/>
        </w:rPr>
        <w:t>'</w:t>
      </w:r>
      <w:hyperlink r:id="rId47" w:history="1">
        <w:r w:rsidR="009C3C65" w:rsidRPr="00E52809">
          <w:rPr>
            <w:rStyle w:val="Hyperlink"/>
            <w:sz w:val="22"/>
          </w:rPr>
          <w:t>https://chocolatey.org/install.ps1</w:t>
        </w:r>
      </w:hyperlink>
      <w:r w:rsidR="009C3C65" w:rsidRPr="00E52809">
        <w:rPr>
          <w:sz w:val="22"/>
        </w:rPr>
        <w:t>'))</w:t>
      </w:r>
    </w:p>
    <w:p w14:paraId="3FA75C6A" w14:textId="77777777" w:rsidR="009C3C65" w:rsidRPr="00E52809" w:rsidRDefault="009C3C65" w:rsidP="009C3C65">
      <w:r w:rsidRPr="00E52809">
        <w:t>Now that </w:t>
      </w:r>
      <w:proofErr w:type="spellStart"/>
      <w:r w:rsidRPr="00E52809">
        <w:t>Chocolatey</w:t>
      </w:r>
      <w:proofErr w:type="spellEnd"/>
      <w:r w:rsidRPr="00E52809">
        <w:t xml:space="preserve"> has been installed, we will go ahead with </w:t>
      </w:r>
      <w:proofErr w:type="spellStart"/>
      <w:r w:rsidRPr="00E52809">
        <w:t>Kubernetes</w:t>
      </w:r>
      <w:proofErr w:type="spellEnd"/>
      <w:r w:rsidRPr="00E52809">
        <w:t xml:space="preserve"> CLI setup.</w:t>
      </w:r>
    </w:p>
    <w:p w14:paraId="1291261A" w14:textId="77777777" w:rsidR="009C3C65" w:rsidRPr="00B921AD" w:rsidRDefault="009C3C65" w:rsidP="009C3C65">
      <w:pPr>
        <w:pStyle w:val="Heading2"/>
        <w:rPr>
          <w:b w:val="0"/>
          <w:sz w:val="44"/>
        </w:rPr>
      </w:pPr>
      <w:r w:rsidRPr="00B921AD">
        <w:rPr>
          <w:b w:val="0"/>
        </w:rPr>
        <w:t>Install Kubernetes CLI</w:t>
      </w:r>
    </w:p>
    <w:p w14:paraId="656F73E2" w14:textId="77777777" w:rsidR="009C3C65" w:rsidRDefault="009C3C65" w:rsidP="009C3C65">
      <w:r w:rsidRPr="00E52809">
        <w:t>Open PowerShell as an administrator and execute below command</w:t>
      </w:r>
    </w:p>
    <w:p w14:paraId="7FBD8707" w14:textId="3F93339A" w:rsidR="009C3C65" w:rsidRDefault="00C17FCF" w:rsidP="009C3C65">
      <w:pPr>
        <w:pStyle w:val="output"/>
        <w:rPr>
          <w:sz w:val="22"/>
        </w:rPr>
      </w:pPr>
      <w:r>
        <w:rPr>
          <w:sz w:val="22"/>
        </w:rPr>
        <w:t xml:space="preserve">$ </w:t>
      </w:r>
      <w:proofErr w:type="spellStart"/>
      <w:proofErr w:type="gramStart"/>
      <w:r w:rsidR="009C3C65" w:rsidRPr="00E52809">
        <w:rPr>
          <w:sz w:val="22"/>
        </w:rPr>
        <w:t>choco</w:t>
      </w:r>
      <w:proofErr w:type="spellEnd"/>
      <w:proofErr w:type="gramEnd"/>
      <w:r w:rsidR="009C3C65" w:rsidRPr="00E52809">
        <w:rPr>
          <w:sz w:val="22"/>
        </w:rPr>
        <w:t xml:space="preserve"> install </w:t>
      </w:r>
      <w:proofErr w:type="spellStart"/>
      <w:r w:rsidR="009C3C65" w:rsidRPr="00E52809">
        <w:rPr>
          <w:sz w:val="22"/>
        </w:rPr>
        <w:t>kubernetes</w:t>
      </w:r>
      <w:proofErr w:type="spellEnd"/>
      <w:r w:rsidR="009C3C65" w:rsidRPr="00E52809">
        <w:rPr>
          <w:sz w:val="22"/>
        </w:rPr>
        <w:t>-cli</w:t>
      </w:r>
    </w:p>
    <w:p w14:paraId="24F22742" w14:textId="77777777" w:rsidR="009C3C65" w:rsidRPr="00C17FCF" w:rsidRDefault="009C3C65" w:rsidP="00C17FCF">
      <w:r w:rsidRPr="00C17FCF">
        <w:t>You will be prompted to confirm if you want to proceed forward with the installation. Go ahead and say yes by typing Y and hit enter.</w:t>
      </w:r>
    </w:p>
    <w:p w14:paraId="78D8D16F" w14:textId="77777777" w:rsidR="009C3C65" w:rsidRPr="00B921AD" w:rsidRDefault="009C3C65" w:rsidP="009C3C65">
      <w:pPr>
        <w:pStyle w:val="Heading2"/>
        <w:rPr>
          <w:b w:val="0"/>
          <w:sz w:val="44"/>
          <w:szCs w:val="48"/>
        </w:rPr>
      </w:pPr>
      <w:r w:rsidRPr="00B921AD">
        <w:rPr>
          <w:b w:val="0"/>
        </w:rPr>
        <w:t>Connect to Kubernetes Cluster with Kubectl</w:t>
      </w:r>
    </w:p>
    <w:p w14:paraId="30E793F3" w14:textId="77777777" w:rsidR="009C3C65" w:rsidRPr="00E52809" w:rsidRDefault="009C3C65" w:rsidP="009C3C65">
      <w:r w:rsidRPr="00E52809">
        <w:t xml:space="preserve">Once you have install </w:t>
      </w:r>
      <w:proofErr w:type="spellStart"/>
      <w:r w:rsidRPr="00E52809">
        <w:t>Kubernetes</w:t>
      </w:r>
      <w:proofErr w:type="spellEnd"/>
      <w:r w:rsidRPr="00E52809">
        <w:t xml:space="preserve"> cli. Go to your </w:t>
      </w:r>
      <w:proofErr w:type="spellStart"/>
      <w:r w:rsidRPr="00E52809">
        <w:t>Kubernetes</w:t>
      </w:r>
      <w:proofErr w:type="spellEnd"/>
      <w:r w:rsidRPr="00E52809">
        <w:t xml:space="preserve"> master node and copy </w:t>
      </w:r>
      <w:proofErr w:type="spellStart"/>
      <w:r w:rsidRPr="00E52809">
        <w:t>config</w:t>
      </w:r>
      <w:proofErr w:type="spellEnd"/>
      <w:r w:rsidRPr="00E52809">
        <w:t> file from ~/.</w:t>
      </w:r>
      <w:proofErr w:type="spellStart"/>
      <w:r w:rsidRPr="00E52809">
        <w:t>kube</w:t>
      </w:r>
      <w:proofErr w:type="spellEnd"/>
      <w:r w:rsidRPr="00E52809">
        <w:t>/</w:t>
      </w:r>
      <w:proofErr w:type="spellStart"/>
      <w:r w:rsidRPr="00E52809">
        <w:t>config</w:t>
      </w:r>
      <w:proofErr w:type="spellEnd"/>
      <w:r w:rsidRPr="00E52809">
        <w:t> to your windows machine to any location. We will move that file to required location once we create .</w:t>
      </w:r>
      <w:proofErr w:type="spellStart"/>
      <w:r w:rsidRPr="00E52809">
        <w:t>kube</w:t>
      </w:r>
      <w:proofErr w:type="spellEnd"/>
      <w:r w:rsidRPr="00E52809">
        <w:t> directory on windows. Follow below steps.</w:t>
      </w:r>
    </w:p>
    <w:p w14:paraId="3F23983C" w14:textId="77777777" w:rsidR="009C3C65" w:rsidRPr="00E52809" w:rsidRDefault="009C3C65" w:rsidP="009C3C65">
      <w:r w:rsidRPr="00E52809">
        <w:t>Open PowerShell as an administrator and execute below commands.</w:t>
      </w:r>
    </w:p>
    <w:p w14:paraId="53941029" w14:textId="0D2F813A" w:rsidR="009C3C65" w:rsidRPr="00E52809" w:rsidRDefault="00C17FCF" w:rsidP="009C3C65">
      <w:pPr>
        <w:pStyle w:val="output"/>
      </w:pPr>
      <w:r>
        <w:t xml:space="preserve">$ </w:t>
      </w:r>
      <w:proofErr w:type="gramStart"/>
      <w:r w:rsidR="009C3C65" w:rsidRPr="00E52809">
        <w:t>cd</w:t>
      </w:r>
      <w:proofErr w:type="gramEnd"/>
      <w:r w:rsidR="009C3C65" w:rsidRPr="00E52809">
        <w:t xml:space="preserve"> ~</w:t>
      </w:r>
    </w:p>
    <w:p w14:paraId="723CD0FB" w14:textId="77777777" w:rsidR="009C3C65" w:rsidRDefault="009C3C65" w:rsidP="009C3C65"/>
    <w:p w14:paraId="222A1017" w14:textId="77777777" w:rsidR="009C3C65" w:rsidRPr="00E52809" w:rsidRDefault="009C3C65" w:rsidP="009C3C65">
      <w:r w:rsidRPr="00E52809">
        <w:t>Above command will take you to your user home directory. In user home directory create folder called .</w:t>
      </w:r>
      <w:proofErr w:type="spellStart"/>
      <w:r w:rsidRPr="00E52809">
        <w:t>kube</w:t>
      </w:r>
      <w:proofErr w:type="spellEnd"/>
      <w:r w:rsidRPr="00E52809">
        <w:t>. If it already exist, you can skip this step.</w:t>
      </w:r>
    </w:p>
    <w:p w14:paraId="42B81334" w14:textId="727D3F38" w:rsidR="009C3C65" w:rsidRPr="00E52809" w:rsidRDefault="00C17FCF" w:rsidP="009C3C65">
      <w:pPr>
        <w:pStyle w:val="output"/>
      </w:pPr>
      <w:r>
        <w:t xml:space="preserve">$ </w:t>
      </w:r>
      <w:proofErr w:type="spellStart"/>
      <w:proofErr w:type="gramStart"/>
      <w:r w:rsidR="009C3C65" w:rsidRPr="00E52809">
        <w:t>mkdir</w:t>
      </w:r>
      <w:proofErr w:type="spellEnd"/>
      <w:proofErr w:type="gramEnd"/>
      <w:r w:rsidR="009C3C65" w:rsidRPr="00E52809">
        <w:t xml:space="preserve"> .</w:t>
      </w:r>
      <w:proofErr w:type="spellStart"/>
      <w:r w:rsidR="009C3C65" w:rsidRPr="00E52809">
        <w:t>kube</w:t>
      </w:r>
      <w:proofErr w:type="spellEnd"/>
    </w:p>
    <w:p w14:paraId="2AC58B5B" w14:textId="77777777" w:rsidR="009C3C65" w:rsidRDefault="009C3C65" w:rsidP="009C3C65">
      <w:r w:rsidRPr="00E52809">
        <w:t>Once the above directory has been created, we need to copy </w:t>
      </w:r>
      <w:proofErr w:type="spellStart"/>
      <w:r w:rsidRPr="00E52809">
        <w:t>config</w:t>
      </w:r>
      <w:proofErr w:type="spellEnd"/>
      <w:r w:rsidRPr="00E52809">
        <w:t xml:space="preserve"> file from </w:t>
      </w:r>
      <w:proofErr w:type="spellStart"/>
      <w:r w:rsidRPr="00E52809">
        <w:t>Kubernetes</w:t>
      </w:r>
      <w:proofErr w:type="spellEnd"/>
      <w:r w:rsidRPr="00E52809">
        <w:t xml:space="preserve"> master node to .</w:t>
      </w:r>
      <w:proofErr w:type="spellStart"/>
      <w:r w:rsidRPr="00E52809">
        <w:t>kube</w:t>
      </w:r>
      <w:proofErr w:type="spellEnd"/>
      <w:r w:rsidRPr="00E52809">
        <w:t> folder. Earlier I mentioned to copy </w:t>
      </w:r>
      <w:proofErr w:type="spellStart"/>
      <w:r w:rsidRPr="00E52809">
        <w:t>config</w:t>
      </w:r>
      <w:proofErr w:type="spellEnd"/>
      <w:r w:rsidRPr="00E52809">
        <w:t> file to your windows machine. Take that file and drop it on your under ~\.</w:t>
      </w:r>
      <w:proofErr w:type="spellStart"/>
      <w:r w:rsidRPr="00E52809">
        <w:t>kube</w:t>
      </w:r>
      <w:proofErr w:type="spellEnd"/>
      <w:r w:rsidRPr="00E52809">
        <w:t> location path.</w:t>
      </w:r>
      <w:r>
        <w:t xml:space="preserve"> In windows the </w:t>
      </w:r>
      <w:proofErr w:type="spellStart"/>
      <w:r>
        <w:t>config</w:t>
      </w:r>
      <w:proofErr w:type="spellEnd"/>
      <w:r>
        <w:t xml:space="preserve"> file should be ALLFILES format</w:t>
      </w:r>
    </w:p>
    <w:p w14:paraId="777FF740" w14:textId="77777777" w:rsidR="009C3C65" w:rsidRDefault="009C3C65" w:rsidP="009C3C65">
      <w:r>
        <w:rPr>
          <w:noProof/>
          <w:lang w:eastAsia="en-US"/>
        </w:rPr>
        <w:lastRenderedPageBreak/>
        <w:drawing>
          <wp:inline distT="0" distB="0" distL="0" distR="0" wp14:anchorId="7BECD63E" wp14:editId="47E41431">
            <wp:extent cx="5267325" cy="819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67325" cy="819150"/>
                    </a:xfrm>
                    <a:prstGeom prst="rect">
                      <a:avLst/>
                    </a:prstGeom>
                  </pic:spPr>
                </pic:pic>
              </a:graphicData>
            </a:graphic>
          </wp:inline>
        </w:drawing>
      </w:r>
    </w:p>
    <w:p w14:paraId="033D4040" w14:textId="77777777" w:rsidR="009C3C65" w:rsidRDefault="009C3C65" w:rsidP="009C3C65">
      <w:r>
        <w:rPr>
          <w:noProof/>
          <w:lang w:eastAsia="en-US"/>
        </w:rPr>
        <w:drawing>
          <wp:inline distT="0" distB="0" distL="0" distR="0" wp14:anchorId="13E76575" wp14:editId="2F2C0230">
            <wp:extent cx="6115050" cy="3486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5050" cy="3486150"/>
                    </a:xfrm>
                    <a:prstGeom prst="rect">
                      <a:avLst/>
                    </a:prstGeom>
                  </pic:spPr>
                </pic:pic>
              </a:graphicData>
            </a:graphic>
          </wp:inline>
        </w:drawing>
      </w:r>
    </w:p>
    <w:p w14:paraId="5FD67D3D" w14:textId="77777777" w:rsidR="009C3C65" w:rsidRPr="00E52809" w:rsidRDefault="009C3C65" w:rsidP="009C3C65">
      <w:r>
        <w:t xml:space="preserve">The above </w:t>
      </w:r>
      <w:proofErr w:type="spellStart"/>
      <w:r>
        <w:t>config</w:t>
      </w:r>
      <w:proofErr w:type="spellEnd"/>
      <w:r>
        <w:t xml:space="preserve"> file should be copy and paste it to windows 10</w:t>
      </w:r>
    </w:p>
    <w:p w14:paraId="428F6A86" w14:textId="77777777" w:rsidR="009C3C65" w:rsidRPr="00B921AD" w:rsidRDefault="009C3C65" w:rsidP="009C3C65">
      <w:pPr>
        <w:pStyle w:val="Heading2"/>
        <w:rPr>
          <w:b w:val="0"/>
          <w:sz w:val="44"/>
          <w:szCs w:val="48"/>
        </w:rPr>
      </w:pPr>
      <w:r w:rsidRPr="00B921AD">
        <w:rPr>
          <w:b w:val="0"/>
        </w:rPr>
        <w:t>Basic operations</w:t>
      </w:r>
    </w:p>
    <w:p w14:paraId="12F66D99" w14:textId="77777777" w:rsidR="009C3C65" w:rsidRPr="00E52809" w:rsidRDefault="009C3C65" w:rsidP="009C3C65">
      <w:r w:rsidRPr="00E52809">
        <w:t xml:space="preserve">After you have followed steps as shown above, let's go ahead and test connectivity with your </w:t>
      </w:r>
      <w:proofErr w:type="spellStart"/>
      <w:r w:rsidRPr="00E52809">
        <w:t>Kubernetes</w:t>
      </w:r>
      <w:proofErr w:type="spellEnd"/>
      <w:r w:rsidRPr="00E52809">
        <w:t xml:space="preserve"> cluster.</w:t>
      </w:r>
    </w:p>
    <w:p w14:paraId="12D75509" w14:textId="49EF4D8A" w:rsidR="009C3C65" w:rsidRPr="00E52809" w:rsidRDefault="00C17FCF" w:rsidP="009C3C65">
      <w:pPr>
        <w:pStyle w:val="output"/>
      </w:pPr>
      <w:r>
        <w:t xml:space="preserve">$ </w:t>
      </w:r>
      <w:proofErr w:type="gramStart"/>
      <w:r w:rsidR="009C3C65" w:rsidRPr="00E52809">
        <w:t>kubectl.exe</w:t>
      </w:r>
      <w:proofErr w:type="gramEnd"/>
      <w:r w:rsidR="009C3C65" w:rsidRPr="00E52809">
        <w:t xml:space="preserve"> </w:t>
      </w:r>
      <w:proofErr w:type="spellStart"/>
      <w:r w:rsidR="009C3C65" w:rsidRPr="00E52809">
        <w:t>config</w:t>
      </w:r>
      <w:proofErr w:type="spellEnd"/>
      <w:r w:rsidR="009C3C65" w:rsidRPr="00E52809">
        <w:t xml:space="preserve"> get-clusters</w:t>
      </w:r>
    </w:p>
    <w:p w14:paraId="69E5F490" w14:textId="77777777" w:rsidR="009C3C65" w:rsidRDefault="009C3C65" w:rsidP="009C3C65">
      <w:pPr>
        <w:pStyle w:val="NormalWeb"/>
        <w:shd w:val="clear" w:color="auto" w:fill="FFFFFF"/>
        <w:spacing w:before="0" w:beforeAutospacing="0" w:after="360" w:afterAutospacing="0"/>
        <w:textAlignment w:val="baseline"/>
        <w:rPr>
          <w:rFonts w:ascii="Georgia" w:hAnsi="Georgia"/>
          <w:color w:val="3C484E"/>
          <w:sz w:val="33"/>
          <w:szCs w:val="33"/>
        </w:rPr>
      </w:pPr>
      <w:r w:rsidRPr="00E52809">
        <w:rPr>
          <w:rFonts w:ascii="Calibri" w:hAnsi="Calibri" w:cs="Calibri"/>
        </w:rPr>
        <w:t>If above command returns name of the cluster, then you have applied changes successfully. Below command will get information from your master node</w:t>
      </w:r>
      <w:r>
        <w:rPr>
          <w:rFonts w:ascii="Georgia" w:hAnsi="Georgia"/>
          <w:color w:val="3C484E"/>
          <w:sz w:val="33"/>
          <w:szCs w:val="33"/>
        </w:rPr>
        <w:t>.</w:t>
      </w:r>
    </w:p>
    <w:p w14:paraId="35E41E4A" w14:textId="7C7E8D42" w:rsidR="009C3C65" w:rsidRPr="00E52809" w:rsidRDefault="00C17FCF" w:rsidP="009C3C65">
      <w:pPr>
        <w:pStyle w:val="output"/>
      </w:pPr>
      <w:r>
        <w:t xml:space="preserve">$ </w:t>
      </w:r>
      <w:proofErr w:type="gramStart"/>
      <w:r w:rsidR="009C3C65" w:rsidRPr="00E52809">
        <w:t>kubectl.exe</w:t>
      </w:r>
      <w:proofErr w:type="gramEnd"/>
      <w:r w:rsidR="009C3C65" w:rsidRPr="00E52809">
        <w:t xml:space="preserve"> version -o </w:t>
      </w:r>
      <w:proofErr w:type="spellStart"/>
      <w:r w:rsidR="009C3C65" w:rsidRPr="00E52809">
        <w:t>yaml</w:t>
      </w:r>
      <w:proofErr w:type="spellEnd"/>
    </w:p>
    <w:p w14:paraId="0B6ADEE4" w14:textId="77777777" w:rsidR="009C3C65" w:rsidRDefault="009C3C65" w:rsidP="009C3C65">
      <w:pPr>
        <w:pStyle w:val="NormalWeb"/>
        <w:shd w:val="clear" w:color="auto" w:fill="FFFFFF"/>
        <w:spacing w:before="0" w:beforeAutospacing="0" w:after="360" w:afterAutospacing="0"/>
        <w:textAlignment w:val="baseline"/>
        <w:rPr>
          <w:rFonts w:ascii="Georgia" w:hAnsi="Georgia"/>
          <w:color w:val="3C484E"/>
          <w:sz w:val="33"/>
          <w:szCs w:val="33"/>
        </w:rPr>
      </w:pPr>
      <w:r w:rsidRPr="00E52809">
        <w:rPr>
          <w:rFonts w:ascii="Calibri" w:hAnsi="Calibri" w:cs="Calibri"/>
        </w:rPr>
        <w:t>For me I received following output. Yours may vary depending on your cluster configuration</w:t>
      </w:r>
      <w:r>
        <w:rPr>
          <w:rFonts w:ascii="Georgia" w:hAnsi="Georgia"/>
          <w:color w:val="3C484E"/>
          <w:sz w:val="33"/>
          <w:szCs w:val="33"/>
        </w:rPr>
        <w:t>.</w:t>
      </w:r>
    </w:p>
    <w:p w14:paraId="1DF59AC9" w14:textId="77777777" w:rsidR="009C3C65" w:rsidRPr="00E52809" w:rsidRDefault="009C3C65" w:rsidP="009C3C65">
      <w:pPr>
        <w:pStyle w:val="output"/>
        <w:rPr>
          <w:szCs w:val="24"/>
        </w:rPr>
      </w:pPr>
      <w:proofErr w:type="spellStart"/>
      <w:proofErr w:type="gramStart"/>
      <w:r w:rsidRPr="00E52809">
        <w:rPr>
          <w:szCs w:val="24"/>
        </w:rPr>
        <w:t>clientVersion</w:t>
      </w:r>
      <w:proofErr w:type="spellEnd"/>
      <w:proofErr w:type="gramEnd"/>
      <w:r w:rsidRPr="00E52809">
        <w:rPr>
          <w:szCs w:val="24"/>
        </w:rPr>
        <w:t>:</w:t>
      </w:r>
    </w:p>
    <w:p w14:paraId="723FCF35" w14:textId="77777777" w:rsidR="009C3C65" w:rsidRPr="00E52809" w:rsidRDefault="009C3C65" w:rsidP="009C3C65">
      <w:pPr>
        <w:pStyle w:val="output"/>
        <w:rPr>
          <w:szCs w:val="24"/>
        </w:rPr>
      </w:pPr>
      <w:r w:rsidRPr="00E52809">
        <w:rPr>
          <w:szCs w:val="24"/>
        </w:rPr>
        <w:t xml:space="preserve">  </w:t>
      </w:r>
      <w:proofErr w:type="spellStart"/>
      <w:proofErr w:type="gramStart"/>
      <w:r w:rsidRPr="00E52809">
        <w:rPr>
          <w:szCs w:val="24"/>
        </w:rPr>
        <w:t>buildDate</w:t>
      </w:r>
      <w:proofErr w:type="spellEnd"/>
      <w:proofErr w:type="gramEnd"/>
      <w:r w:rsidRPr="00E52809">
        <w:rPr>
          <w:szCs w:val="24"/>
        </w:rPr>
        <w:t>: 2018-01-04T11:52:23Z</w:t>
      </w:r>
    </w:p>
    <w:p w14:paraId="14FD1B51" w14:textId="77777777" w:rsidR="009C3C65" w:rsidRPr="00E52809" w:rsidRDefault="009C3C65" w:rsidP="009C3C65">
      <w:pPr>
        <w:pStyle w:val="output"/>
        <w:rPr>
          <w:szCs w:val="24"/>
        </w:rPr>
      </w:pPr>
      <w:r w:rsidRPr="00E52809">
        <w:rPr>
          <w:szCs w:val="24"/>
        </w:rPr>
        <w:t xml:space="preserve">  </w:t>
      </w:r>
      <w:proofErr w:type="gramStart"/>
      <w:r w:rsidRPr="00E52809">
        <w:rPr>
          <w:szCs w:val="24"/>
        </w:rPr>
        <w:t>compiler</w:t>
      </w:r>
      <w:proofErr w:type="gramEnd"/>
      <w:r w:rsidRPr="00E52809">
        <w:rPr>
          <w:szCs w:val="24"/>
        </w:rPr>
        <w:t xml:space="preserve">: </w:t>
      </w:r>
      <w:proofErr w:type="spellStart"/>
      <w:r w:rsidRPr="00E52809">
        <w:rPr>
          <w:szCs w:val="24"/>
        </w:rPr>
        <w:t>gc</w:t>
      </w:r>
      <w:proofErr w:type="spellEnd"/>
    </w:p>
    <w:p w14:paraId="4D0DBE07" w14:textId="77777777" w:rsidR="009C3C65" w:rsidRPr="00E52809" w:rsidRDefault="009C3C65" w:rsidP="009C3C65">
      <w:pPr>
        <w:pStyle w:val="output"/>
        <w:rPr>
          <w:szCs w:val="24"/>
        </w:rPr>
      </w:pPr>
      <w:r w:rsidRPr="00E52809">
        <w:rPr>
          <w:szCs w:val="24"/>
        </w:rPr>
        <w:t xml:space="preserve">  </w:t>
      </w:r>
      <w:proofErr w:type="spellStart"/>
      <w:proofErr w:type="gramStart"/>
      <w:r w:rsidRPr="00E52809">
        <w:rPr>
          <w:szCs w:val="24"/>
        </w:rPr>
        <w:t>gitCommit</w:t>
      </w:r>
      <w:proofErr w:type="spellEnd"/>
      <w:proofErr w:type="gramEnd"/>
      <w:r w:rsidRPr="00E52809">
        <w:rPr>
          <w:szCs w:val="24"/>
        </w:rPr>
        <w:t>: 3a1c9449a956b6026f075fa3134ff92f7d55f812</w:t>
      </w:r>
    </w:p>
    <w:p w14:paraId="233FF6F3" w14:textId="77777777" w:rsidR="009C3C65" w:rsidRPr="00E52809" w:rsidRDefault="009C3C65" w:rsidP="009C3C65">
      <w:pPr>
        <w:pStyle w:val="output"/>
        <w:rPr>
          <w:szCs w:val="24"/>
        </w:rPr>
      </w:pPr>
      <w:r w:rsidRPr="00E52809">
        <w:rPr>
          <w:szCs w:val="24"/>
        </w:rPr>
        <w:lastRenderedPageBreak/>
        <w:t xml:space="preserve">  </w:t>
      </w:r>
      <w:proofErr w:type="spellStart"/>
      <w:proofErr w:type="gramStart"/>
      <w:r w:rsidRPr="00E52809">
        <w:rPr>
          <w:szCs w:val="24"/>
        </w:rPr>
        <w:t>gitTreeState</w:t>
      </w:r>
      <w:proofErr w:type="spellEnd"/>
      <w:proofErr w:type="gramEnd"/>
      <w:r w:rsidRPr="00E52809">
        <w:rPr>
          <w:szCs w:val="24"/>
        </w:rPr>
        <w:t>: clean</w:t>
      </w:r>
    </w:p>
    <w:p w14:paraId="67F18B09" w14:textId="77777777" w:rsidR="009C3C65" w:rsidRPr="00E52809" w:rsidRDefault="009C3C65" w:rsidP="009C3C65">
      <w:pPr>
        <w:pStyle w:val="output"/>
        <w:rPr>
          <w:szCs w:val="24"/>
        </w:rPr>
      </w:pPr>
      <w:r w:rsidRPr="00E52809">
        <w:rPr>
          <w:szCs w:val="24"/>
        </w:rPr>
        <w:t xml:space="preserve">  </w:t>
      </w:r>
      <w:proofErr w:type="spellStart"/>
      <w:proofErr w:type="gramStart"/>
      <w:r w:rsidRPr="00E52809">
        <w:rPr>
          <w:szCs w:val="24"/>
        </w:rPr>
        <w:t>gitVersion</w:t>
      </w:r>
      <w:proofErr w:type="spellEnd"/>
      <w:proofErr w:type="gramEnd"/>
      <w:r w:rsidRPr="00E52809">
        <w:rPr>
          <w:szCs w:val="24"/>
        </w:rPr>
        <w:t>: v1.9.1</w:t>
      </w:r>
    </w:p>
    <w:p w14:paraId="386FD267" w14:textId="77777777" w:rsidR="009C3C65" w:rsidRPr="00E52809" w:rsidRDefault="009C3C65" w:rsidP="009C3C65">
      <w:pPr>
        <w:pStyle w:val="output"/>
        <w:rPr>
          <w:szCs w:val="24"/>
        </w:rPr>
      </w:pPr>
      <w:r w:rsidRPr="00E52809">
        <w:rPr>
          <w:szCs w:val="24"/>
        </w:rPr>
        <w:t xml:space="preserve">  </w:t>
      </w:r>
      <w:proofErr w:type="spellStart"/>
      <w:proofErr w:type="gramStart"/>
      <w:r w:rsidRPr="00E52809">
        <w:rPr>
          <w:szCs w:val="24"/>
        </w:rPr>
        <w:t>goVersion</w:t>
      </w:r>
      <w:proofErr w:type="spellEnd"/>
      <w:proofErr w:type="gramEnd"/>
      <w:r w:rsidRPr="00E52809">
        <w:rPr>
          <w:szCs w:val="24"/>
        </w:rPr>
        <w:t>: go1.9.2</w:t>
      </w:r>
    </w:p>
    <w:p w14:paraId="34E7961B" w14:textId="77777777" w:rsidR="009C3C65" w:rsidRPr="00E52809" w:rsidRDefault="009C3C65" w:rsidP="009C3C65">
      <w:pPr>
        <w:pStyle w:val="output"/>
        <w:rPr>
          <w:szCs w:val="24"/>
        </w:rPr>
      </w:pPr>
      <w:r w:rsidRPr="00E52809">
        <w:rPr>
          <w:szCs w:val="24"/>
        </w:rPr>
        <w:t xml:space="preserve">  </w:t>
      </w:r>
      <w:proofErr w:type="gramStart"/>
      <w:r w:rsidRPr="00E52809">
        <w:rPr>
          <w:szCs w:val="24"/>
        </w:rPr>
        <w:t>major</w:t>
      </w:r>
      <w:proofErr w:type="gramEnd"/>
      <w:r w:rsidRPr="00E52809">
        <w:rPr>
          <w:szCs w:val="24"/>
        </w:rPr>
        <w:t>: "1"</w:t>
      </w:r>
    </w:p>
    <w:p w14:paraId="337657BC" w14:textId="77777777" w:rsidR="009C3C65" w:rsidRPr="00E52809" w:rsidRDefault="009C3C65" w:rsidP="009C3C65">
      <w:pPr>
        <w:pStyle w:val="output"/>
        <w:rPr>
          <w:szCs w:val="24"/>
        </w:rPr>
      </w:pPr>
      <w:r w:rsidRPr="00E52809">
        <w:rPr>
          <w:szCs w:val="24"/>
        </w:rPr>
        <w:t xml:space="preserve">  </w:t>
      </w:r>
      <w:proofErr w:type="gramStart"/>
      <w:r w:rsidRPr="00E52809">
        <w:rPr>
          <w:szCs w:val="24"/>
        </w:rPr>
        <w:t>minor</w:t>
      </w:r>
      <w:proofErr w:type="gramEnd"/>
      <w:r w:rsidRPr="00E52809">
        <w:rPr>
          <w:szCs w:val="24"/>
        </w:rPr>
        <w:t>: "9"</w:t>
      </w:r>
    </w:p>
    <w:p w14:paraId="5E109D8A" w14:textId="77777777" w:rsidR="009C3C65" w:rsidRPr="00E52809" w:rsidRDefault="009C3C65" w:rsidP="009C3C65">
      <w:pPr>
        <w:pStyle w:val="output"/>
        <w:rPr>
          <w:szCs w:val="24"/>
        </w:rPr>
      </w:pPr>
      <w:r w:rsidRPr="00E52809">
        <w:rPr>
          <w:szCs w:val="24"/>
        </w:rPr>
        <w:t xml:space="preserve">  </w:t>
      </w:r>
      <w:proofErr w:type="gramStart"/>
      <w:r w:rsidRPr="00E52809">
        <w:rPr>
          <w:szCs w:val="24"/>
        </w:rPr>
        <w:t>platform</w:t>
      </w:r>
      <w:proofErr w:type="gramEnd"/>
      <w:r w:rsidRPr="00E52809">
        <w:rPr>
          <w:szCs w:val="24"/>
        </w:rPr>
        <w:t>: windows/amd64</w:t>
      </w:r>
    </w:p>
    <w:p w14:paraId="3E789398" w14:textId="77777777" w:rsidR="009C3C65" w:rsidRPr="00E52809" w:rsidRDefault="009C3C65" w:rsidP="009C3C65">
      <w:pPr>
        <w:pStyle w:val="output"/>
        <w:rPr>
          <w:szCs w:val="24"/>
        </w:rPr>
      </w:pPr>
      <w:proofErr w:type="spellStart"/>
      <w:proofErr w:type="gramStart"/>
      <w:r w:rsidRPr="00E52809">
        <w:rPr>
          <w:szCs w:val="24"/>
        </w:rPr>
        <w:t>serverVersion</w:t>
      </w:r>
      <w:proofErr w:type="spellEnd"/>
      <w:proofErr w:type="gramEnd"/>
      <w:r w:rsidRPr="00E52809">
        <w:rPr>
          <w:szCs w:val="24"/>
        </w:rPr>
        <w:t>:</w:t>
      </w:r>
    </w:p>
    <w:p w14:paraId="32C30D9B" w14:textId="77777777" w:rsidR="009C3C65" w:rsidRPr="00E52809" w:rsidRDefault="009C3C65" w:rsidP="009C3C65">
      <w:pPr>
        <w:pStyle w:val="output"/>
        <w:rPr>
          <w:szCs w:val="24"/>
        </w:rPr>
      </w:pPr>
      <w:r w:rsidRPr="00E52809">
        <w:rPr>
          <w:szCs w:val="24"/>
        </w:rPr>
        <w:t xml:space="preserve">  </w:t>
      </w:r>
      <w:proofErr w:type="spellStart"/>
      <w:proofErr w:type="gramStart"/>
      <w:r w:rsidRPr="00E52809">
        <w:rPr>
          <w:szCs w:val="24"/>
        </w:rPr>
        <w:t>buildDate</w:t>
      </w:r>
      <w:proofErr w:type="spellEnd"/>
      <w:proofErr w:type="gramEnd"/>
      <w:r w:rsidRPr="00E52809">
        <w:rPr>
          <w:szCs w:val="24"/>
        </w:rPr>
        <w:t>: 2018-01-18T09:42:01Z</w:t>
      </w:r>
    </w:p>
    <w:p w14:paraId="7FEDAF8C" w14:textId="77777777" w:rsidR="009C3C65" w:rsidRPr="00E52809" w:rsidRDefault="009C3C65" w:rsidP="009C3C65">
      <w:pPr>
        <w:pStyle w:val="output"/>
        <w:rPr>
          <w:szCs w:val="24"/>
        </w:rPr>
      </w:pPr>
      <w:r w:rsidRPr="00E52809">
        <w:rPr>
          <w:szCs w:val="24"/>
        </w:rPr>
        <w:t xml:space="preserve">  </w:t>
      </w:r>
      <w:proofErr w:type="gramStart"/>
      <w:r w:rsidRPr="00E52809">
        <w:rPr>
          <w:szCs w:val="24"/>
        </w:rPr>
        <w:t>compiler</w:t>
      </w:r>
      <w:proofErr w:type="gramEnd"/>
      <w:r w:rsidRPr="00E52809">
        <w:rPr>
          <w:szCs w:val="24"/>
        </w:rPr>
        <w:t xml:space="preserve">: </w:t>
      </w:r>
      <w:proofErr w:type="spellStart"/>
      <w:r w:rsidRPr="00E52809">
        <w:rPr>
          <w:szCs w:val="24"/>
        </w:rPr>
        <w:t>gc</w:t>
      </w:r>
      <w:proofErr w:type="spellEnd"/>
    </w:p>
    <w:p w14:paraId="5C748F8F" w14:textId="77777777" w:rsidR="009C3C65" w:rsidRPr="00E52809" w:rsidRDefault="009C3C65" w:rsidP="009C3C65">
      <w:pPr>
        <w:pStyle w:val="output"/>
        <w:rPr>
          <w:szCs w:val="24"/>
        </w:rPr>
      </w:pPr>
      <w:r w:rsidRPr="00E52809">
        <w:rPr>
          <w:szCs w:val="24"/>
        </w:rPr>
        <w:t xml:space="preserve">  </w:t>
      </w:r>
      <w:proofErr w:type="spellStart"/>
      <w:proofErr w:type="gramStart"/>
      <w:r w:rsidRPr="00E52809">
        <w:rPr>
          <w:szCs w:val="24"/>
        </w:rPr>
        <w:t>gitCommit</w:t>
      </w:r>
      <w:proofErr w:type="spellEnd"/>
      <w:proofErr w:type="gramEnd"/>
      <w:r w:rsidRPr="00E52809">
        <w:rPr>
          <w:szCs w:val="24"/>
        </w:rPr>
        <w:t>: 5fa2db2bd46ac79e5e00a4e6ed24191080aa463b</w:t>
      </w:r>
    </w:p>
    <w:p w14:paraId="7EB44AF8" w14:textId="77777777" w:rsidR="009C3C65" w:rsidRPr="00E52809" w:rsidRDefault="009C3C65" w:rsidP="009C3C65">
      <w:pPr>
        <w:pStyle w:val="output"/>
        <w:rPr>
          <w:szCs w:val="24"/>
        </w:rPr>
      </w:pPr>
      <w:r w:rsidRPr="00E52809">
        <w:rPr>
          <w:szCs w:val="24"/>
        </w:rPr>
        <w:t xml:space="preserve">  </w:t>
      </w:r>
      <w:proofErr w:type="spellStart"/>
      <w:proofErr w:type="gramStart"/>
      <w:r w:rsidRPr="00E52809">
        <w:rPr>
          <w:szCs w:val="24"/>
        </w:rPr>
        <w:t>gitTreeState</w:t>
      </w:r>
      <w:proofErr w:type="spellEnd"/>
      <w:proofErr w:type="gramEnd"/>
      <w:r w:rsidRPr="00E52809">
        <w:rPr>
          <w:szCs w:val="24"/>
        </w:rPr>
        <w:t>: clean</w:t>
      </w:r>
    </w:p>
    <w:p w14:paraId="65AD0D1E" w14:textId="77777777" w:rsidR="009C3C65" w:rsidRPr="00E52809" w:rsidRDefault="009C3C65" w:rsidP="009C3C65">
      <w:pPr>
        <w:pStyle w:val="output"/>
        <w:rPr>
          <w:szCs w:val="24"/>
        </w:rPr>
      </w:pPr>
      <w:r w:rsidRPr="00E52809">
        <w:rPr>
          <w:szCs w:val="24"/>
        </w:rPr>
        <w:t xml:space="preserve">  </w:t>
      </w:r>
      <w:proofErr w:type="spellStart"/>
      <w:proofErr w:type="gramStart"/>
      <w:r w:rsidRPr="00E52809">
        <w:rPr>
          <w:szCs w:val="24"/>
        </w:rPr>
        <w:t>gitVersion</w:t>
      </w:r>
      <w:proofErr w:type="spellEnd"/>
      <w:proofErr w:type="gramEnd"/>
      <w:r w:rsidRPr="00E52809">
        <w:rPr>
          <w:szCs w:val="24"/>
        </w:rPr>
        <w:t>: v1.9.2</w:t>
      </w:r>
    </w:p>
    <w:p w14:paraId="3ADD3002" w14:textId="77777777" w:rsidR="009C3C65" w:rsidRPr="00E52809" w:rsidRDefault="009C3C65" w:rsidP="009C3C65">
      <w:pPr>
        <w:pStyle w:val="output"/>
        <w:rPr>
          <w:szCs w:val="24"/>
        </w:rPr>
      </w:pPr>
      <w:r w:rsidRPr="00E52809">
        <w:rPr>
          <w:szCs w:val="24"/>
        </w:rPr>
        <w:t xml:space="preserve">  </w:t>
      </w:r>
      <w:proofErr w:type="spellStart"/>
      <w:proofErr w:type="gramStart"/>
      <w:r w:rsidRPr="00E52809">
        <w:rPr>
          <w:szCs w:val="24"/>
        </w:rPr>
        <w:t>goVersion</w:t>
      </w:r>
      <w:proofErr w:type="spellEnd"/>
      <w:proofErr w:type="gramEnd"/>
      <w:r w:rsidRPr="00E52809">
        <w:rPr>
          <w:szCs w:val="24"/>
        </w:rPr>
        <w:t>: go1.9.2</w:t>
      </w:r>
    </w:p>
    <w:p w14:paraId="52879D15" w14:textId="77777777" w:rsidR="009C3C65" w:rsidRPr="00E52809" w:rsidRDefault="009C3C65" w:rsidP="009C3C65">
      <w:pPr>
        <w:pStyle w:val="output"/>
        <w:rPr>
          <w:szCs w:val="24"/>
        </w:rPr>
      </w:pPr>
      <w:r w:rsidRPr="00E52809">
        <w:rPr>
          <w:szCs w:val="24"/>
        </w:rPr>
        <w:t xml:space="preserve">  </w:t>
      </w:r>
      <w:proofErr w:type="gramStart"/>
      <w:r w:rsidRPr="00E52809">
        <w:rPr>
          <w:szCs w:val="24"/>
        </w:rPr>
        <w:t>major</w:t>
      </w:r>
      <w:proofErr w:type="gramEnd"/>
      <w:r w:rsidRPr="00E52809">
        <w:rPr>
          <w:szCs w:val="24"/>
        </w:rPr>
        <w:t>: "1"</w:t>
      </w:r>
    </w:p>
    <w:p w14:paraId="37A21F19" w14:textId="77777777" w:rsidR="009C3C65" w:rsidRPr="00E52809" w:rsidRDefault="009C3C65" w:rsidP="009C3C65">
      <w:pPr>
        <w:pStyle w:val="output"/>
        <w:rPr>
          <w:szCs w:val="24"/>
        </w:rPr>
      </w:pPr>
      <w:r w:rsidRPr="00E52809">
        <w:rPr>
          <w:szCs w:val="24"/>
        </w:rPr>
        <w:t xml:space="preserve">  </w:t>
      </w:r>
      <w:proofErr w:type="gramStart"/>
      <w:r w:rsidRPr="00E52809">
        <w:rPr>
          <w:szCs w:val="24"/>
        </w:rPr>
        <w:t>minor</w:t>
      </w:r>
      <w:proofErr w:type="gramEnd"/>
      <w:r w:rsidRPr="00E52809">
        <w:rPr>
          <w:szCs w:val="24"/>
        </w:rPr>
        <w:t>: "9"</w:t>
      </w:r>
    </w:p>
    <w:p w14:paraId="618FCE35" w14:textId="77777777" w:rsidR="009C3C65" w:rsidRPr="00E52809" w:rsidRDefault="009C3C65" w:rsidP="009C3C65">
      <w:pPr>
        <w:pStyle w:val="output"/>
        <w:rPr>
          <w:szCs w:val="24"/>
        </w:rPr>
      </w:pPr>
      <w:r w:rsidRPr="00E52809">
        <w:rPr>
          <w:szCs w:val="24"/>
        </w:rPr>
        <w:t xml:space="preserve">  </w:t>
      </w:r>
      <w:proofErr w:type="gramStart"/>
      <w:r w:rsidRPr="00E52809">
        <w:rPr>
          <w:szCs w:val="24"/>
        </w:rPr>
        <w:t>platform</w:t>
      </w:r>
      <w:proofErr w:type="gramEnd"/>
      <w:r w:rsidRPr="00E52809">
        <w:rPr>
          <w:szCs w:val="24"/>
        </w:rPr>
        <w:t xml:space="preserve">: </w:t>
      </w:r>
      <w:proofErr w:type="spellStart"/>
      <w:r w:rsidRPr="00E52809">
        <w:rPr>
          <w:szCs w:val="24"/>
        </w:rPr>
        <w:t>linux</w:t>
      </w:r>
      <w:proofErr w:type="spellEnd"/>
      <w:r w:rsidRPr="00E52809">
        <w:rPr>
          <w:szCs w:val="24"/>
        </w:rPr>
        <w:t>/amd64</w:t>
      </w:r>
    </w:p>
    <w:p w14:paraId="64E6B612" w14:textId="77777777" w:rsidR="009C3C65" w:rsidRPr="00E52809" w:rsidRDefault="009C3C65" w:rsidP="009C3C65">
      <w:pPr>
        <w:pStyle w:val="NormalWeb"/>
        <w:shd w:val="clear" w:color="auto" w:fill="FFFFFF"/>
        <w:spacing w:before="0" w:beforeAutospacing="0" w:after="360" w:afterAutospacing="0"/>
        <w:textAlignment w:val="baseline"/>
        <w:rPr>
          <w:rFonts w:ascii="Georgia" w:hAnsi="Georgia"/>
          <w:color w:val="3C484E"/>
        </w:rPr>
      </w:pPr>
      <w:r w:rsidRPr="00E52809">
        <w:rPr>
          <w:rFonts w:ascii="Calibri" w:hAnsi="Calibri" w:cs="Calibri"/>
        </w:rPr>
        <w:t xml:space="preserve">Let's execute one more command to ensure we are successfully connected to the </w:t>
      </w:r>
      <w:proofErr w:type="spellStart"/>
      <w:r w:rsidRPr="00E52809">
        <w:rPr>
          <w:rFonts w:ascii="Calibri" w:hAnsi="Calibri" w:cs="Calibri"/>
        </w:rPr>
        <w:t>Kubenetes</w:t>
      </w:r>
      <w:proofErr w:type="spellEnd"/>
      <w:r w:rsidRPr="00E52809">
        <w:rPr>
          <w:rFonts w:ascii="Calibri" w:hAnsi="Calibri" w:cs="Calibri"/>
        </w:rPr>
        <w:t xml:space="preserve"> cluster</w:t>
      </w:r>
      <w:r w:rsidRPr="00E52809">
        <w:rPr>
          <w:rFonts w:ascii="Georgia" w:hAnsi="Georgia"/>
          <w:color w:val="3C484E"/>
        </w:rPr>
        <w:t>.</w:t>
      </w:r>
    </w:p>
    <w:p w14:paraId="01E3C32F" w14:textId="1DFE0CEC" w:rsidR="009C3C65" w:rsidRPr="00E52809" w:rsidRDefault="00C17FCF" w:rsidP="009C3C65">
      <w:pPr>
        <w:pStyle w:val="output"/>
      </w:pPr>
      <w:r>
        <w:t xml:space="preserve">$ </w:t>
      </w:r>
      <w:proofErr w:type="gramStart"/>
      <w:r w:rsidR="009C3C65" w:rsidRPr="00E52809">
        <w:t>kubectl.exe</w:t>
      </w:r>
      <w:proofErr w:type="gramEnd"/>
      <w:r w:rsidR="009C3C65" w:rsidRPr="00E52809">
        <w:t xml:space="preserve"> get nodes</w:t>
      </w:r>
    </w:p>
    <w:p w14:paraId="19C3921B" w14:textId="77777777" w:rsidR="009C3C65" w:rsidRPr="00E52809" w:rsidRDefault="009C3C65" w:rsidP="009C3C65">
      <w:r w:rsidRPr="00E52809">
        <w:t>If you received something similar to what I have received below, then you are fully connected to the cluster and you can go ahead and manage your cluster from windows machine.</w:t>
      </w:r>
    </w:p>
    <w:p w14:paraId="7EC8D9D8" w14:textId="77777777" w:rsidR="009C3C65" w:rsidRDefault="009C3C65" w:rsidP="009C3C65"/>
    <w:p w14:paraId="7A5A219C" w14:textId="77777777" w:rsidR="009C3C65" w:rsidRDefault="009C3C65" w:rsidP="009C3C65">
      <w:r>
        <w:rPr>
          <w:noProof/>
          <w:lang w:eastAsia="en-US"/>
        </w:rPr>
        <w:drawing>
          <wp:inline distT="0" distB="0" distL="0" distR="0" wp14:anchorId="465CA642" wp14:editId="6B62FC01">
            <wp:extent cx="5372100" cy="1381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72100" cy="1381125"/>
                    </a:xfrm>
                    <a:prstGeom prst="rect">
                      <a:avLst/>
                    </a:prstGeom>
                  </pic:spPr>
                </pic:pic>
              </a:graphicData>
            </a:graphic>
          </wp:inline>
        </w:drawing>
      </w:r>
    </w:p>
    <w:p w14:paraId="6EC85E79" w14:textId="77777777" w:rsidR="009C3C65" w:rsidRDefault="009C3C65" w:rsidP="009C3C65"/>
    <w:p w14:paraId="17DD2B17" w14:textId="77777777" w:rsidR="009C3C65" w:rsidRDefault="009C3C65" w:rsidP="009C3C65">
      <w:r>
        <w:rPr>
          <w:noProof/>
          <w:lang w:eastAsia="en-US"/>
        </w:rPr>
        <w:drawing>
          <wp:inline distT="0" distB="0" distL="0" distR="0" wp14:anchorId="4F6A9DE3" wp14:editId="4837DA1E">
            <wp:extent cx="3486150" cy="466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86150" cy="466725"/>
                    </a:xfrm>
                    <a:prstGeom prst="rect">
                      <a:avLst/>
                    </a:prstGeom>
                  </pic:spPr>
                </pic:pic>
              </a:graphicData>
            </a:graphic>
          </wp:inline>
        </w:drawing>
      </w:r>
    </w:p>
    <w:p w14:paraId="1ACAD0D3" w14:textId="77777777" w:rsidR="009C3C65" w:rsidRDefault="009C3C65" w:rsidP="009C3C65"/>
    <w:p w14:paraId="71B9DC5B" w14:textId="77777777" w:rsidR="009C3C65" w:rsidRDefault="009C3C65" w:rsidP="009C3C65">
      <w:r w:rsidRPr="006353A9">
        <w:t>Browse to</w:t>
      </w:r>
      <w:proofErr w:type="gramStart"/>
      <w:r w:rsidRPr="006353A9">
        <w:t> </w:t>
      </w:r>
      <w:r>
        <w:t xml:space="preserve"> </w:t>
      </w:r>
      <w:proofErr w:type="gramEnd"/>
      <w:r>
        <w:fldChar w:fldCharType="begin"/>
      </w:r>
      <w:r>
        <w:instrText xml:space="preserve"> HYPERLINK "http://localhost:8001/api/v1/namespaces/kube-system/services/https:kubernetes-dashboard:/proxy" </w:instrText>
      </w:r>
      <w:r>
        <w:fldChar w:fldCharType="separate"/>
      </w:r>
      <w:r w:rsidRPr="006353A9">
        <w:rPr>
          <w:rStyle w:val="Hyperlink"/>
        </w:rPr>
        <w:t>http://localhost:8001/api/v1/namespaces/kube-system/services/https:kubernetes-dashboard:/proxy</w:t>
      </w:r>
      <w:r>
        <w:rPr>
          <w:rStyle w:val="Hyperlink"/>
        </w:rPr>
        <w:fldChar w:fldCharType="end"/>
      </w:r>
    </w:p>
    <w:p w14:paraId="186B42C9" w14:textId="77777777" w:rsidR="009C3C65" w:rsidRDefault="009C3C65" w:rsidP="00DE350C">
      <w:pPr>
        <w:rPr>
          <w:color w:val="222222"/>
          <w:sz w:val="27"/>
          <w:szCs w:val="27"/>
          <w:shd w:val="clear" w:color="auto" w:fill="FFFFFF"/>
        </w:rPr>
      </w:pPr>
    </w:p>
    <w:p w14:paraId="2F8C6976" w14:textId="38B69548" w:rsidR="00C17FCF" w:rsidRDefault="009C3C65" w:rsidP="00C17FCF">
      <w:pPr>
        <w:rPr>
          <w:color w:val="222222"/>
          <w:sz w:val="27"/>
          <w:szCs w:val="27"/>
          <w:shd w:val="clear" w:color="auto" w:fill="FFFFFF"/>
        </w:rPr>
      </w:pPr>
      <w:r>
        <w:rPr>
          <w:noProof/>
          <w:lang w:eastAsia="en-US"/>
        </w:rPr>
        <w:lastRenderedPageBreak/>
        <w:drawing>
          <wp:inline distT="0" distB="0" distL="0" distR="0" wp14:anchorId="05CFD660" wp14:editId="3556D024">
            <wp:extent cx="6115050" cy="2733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15050" cy="2733040"/>
                    </a:xfrm>
                    <a:prstGeom prst="rect">
                      <a:avLst/>
                    </a:prstGeom>
                  </pic:spPr>
                </pic:pic>
              </a:graphicData>
            </a:graphic>
          </wp:inline>
        </w:drawing>
      </w:r>
    </w:p>
    <w:p w14:paraId="4671A149" w14:textId="4261AF1A" w:rsidR="00C17FCF" w:rsidRPr="002E7FF8" w:rsidRDefault="00B921AD" w:rsidP="00B921AD">
      <w:pPr>
        <w:pStyle w:val="Heading1"/>
        <w:rPr>
          <w:sz w:val="24"/>
          <w:szCs w:val="28"/>
        </w:rPr>
      </w:pPr>
      <w:r w:rsidRPr="002E7FF8">
        <w:rPr>
          <w:sz w:val="28"/>
        </w:rPr>
        <w:t>metal load balancer on master for glowing (external ip</w:t>
      </w:r>
      <w:r w:rsidRPr="002E7FF8">
        <w:t xml:space="preserve">) </w:t>
      </w:r>
      <w:r w:rsidRPr="002E7FF8">
        <w:rPr>
          <w:sz w:val="28"/>
          <w:szCs w:val="28"/>
        </w:rPr>
        <w:t>on premises</w:t>
      </w:r>
    </w:p>
    <w:p w14:paraId="35218EAE" w14:textId="4893916E" w:rsidR="00C17FCF" w:rsidRDefault="001D074E" w:rsidP="001D074E">
      <w:r w:rsidRPr="001D074E">
        <w:t xml:space="preserve">First we need to apply the </w:t>
      </w:r>
      <w:proofErr w:type="spellStart"/>
      <w:r w:rsidRPr="001D074E">
        <w:t>MetalLB</w:t>
      </w:r>
      <w:proofErr w:type="spellEnd"/>
      <w:r w:rsidRPr="001D074E">
        <w:t xml:space="preserve"> manifest</w:t>
      </w:r>
    </w:p>
    <w:p w14:paraId="603EF1DD" w14:textId="32033EF0" w:rsidR="001D074E" w:rsidRDefault="001D074E" w:rsidP="001D074E">
      <w:pPr>
        <w:pStyle w:val="output"/>
        <w:rPr>
          <w:rFonts w:ascii="Calibri" w:hAnsi="Calibri" w:cs="Calibri"/>
          <w:sz w:val="22"/>
        </w:rPr>
      </w:pPr>
      <w:proofErr w:type="gramStart"/>
      <w:r w:rsidRPr="001D074E">
        <w:rPr>
          <w:rFonts w:ascii="Calibri" w:hAnsi="Calibri" w:cs="Calibri"/>
          <w:sz w:val="22"/>
        </w:rPr>
        <w:t xml:space="preserve">$ </w:t>
      </w:r>
      <w:r w:rsidR="002E7FF8">
        <w:rPr>
          <w:rFonts w:ascii="Calibri" w:hAnsi="Calibri" w:cs="Calibri"/>
          <w:sz w:val="22"/>
        </w:rPr>
        <w:t xml:space="preserve"> </w:t>
      </w:r>
      <w:proofErr w:type="spellStart"/>
      <w:r w:rsidRPr="001D074E">
        <w:rPr>
          <w:rFonts w:ascii="Calibri" w:hAnsi="Calibri" w:cs="Calibri"/>
          <w:sz w:val="22"/>
        </w:rPr>
        <w:t>kubectl</w:t>
      </w:r>
      <w:proofErr w:type="spellEnd"/>
      <w:proofErr w:type="gramEnd"/>
      <w:r w:rsidRPr="001D074E">
        <w:rPr>
          <w:rFonts w:ascii="Calibri" w:hAnsi="Calibri" w:cs="Calibri"/>
          <w:sz w:val="22"/>
        </w:rPr>
        <w:t xml:space="preserve"> apply –f </w:t>
      </w:r>
      <w:hyperlink r:id="rId53" w:tgtFrame="_blank" w:history="1">
        <w:r w:rsidRPr="001D074E">
          <w:rPr>
            <w:rStyle w:val="Hyperlink"/>
            <w:rFonts w:ascii="Calibri" w:hAnsi="Calibri" w:cs="Calibri"/>
            <w:sz w:val="22"/>
          </w:rPr>
          <w:t>https://raw.githubusercontent.com/google/metallb/v0.7.3/manifests/metallb.yaml</w:t>
        </w:r>
      </w:hyperlink>
    </w:p>
    <w:p w14:paraId="5A95A55C" w14:textId="756C598E" w:rsidR="001D074E" w:rsidRDefault="001D074E" w:rsidP="001D074E">
      <w:r w:rsidRPr="001D074E">
        <w:t xml:space="preserve">Next we want to check that the controller and the speaker are running. </w:t>
      </w:r>
      <w:proofErr w:type="gramStart"/>
      <w:r w:rsidRPr="001D074E">
        <w:t>we</w:t>
      </w:r>
      <w:proofErr w:type="gramEnd"/>
      <w:r w:rsidRPr="001D074E">
        <w:t xml:space="preserve"> can do this by using this command</w:t>
      </w:r>
    </w:p>
    <w:p w14:paraId="5921931B" w14:textId="5E047461" w:rsidR="001D074E" w:rsidRDefault="001D074E" w:rsidP="001D074E">
      <w:pPr>
        <w:pStyle w:val="output"/>
        <w:pBdr>
          <w:top w:val="single" w:sz="6" w:space="3" w:color="D6D6D6"/>
        </w:pBdr>
      </w:pPr>
      <w:r>
        <w:t xml:space="preserve">$ </w:t>
      </w:r>
      <w:proofErr w:type="spellStart"/>
      <w:proofErr w:type="gramStart"/>
      <w:r w:rsidRPr="001D074E">
        <w:t>kubectl</w:t>
      </w:r>
      <w:proofErr w:type="spellEnd"/>
      <w:proofErr w:type="gramEnd"/>
      <w:r w:rsidRPr="001D074E">
        <w:t xml:space="preserve"> get pods -n </w:t>
      </w:r>
      <w:proofErr w:type="spellStart"/>
      <w:r w:rsidRPr="001D074E">
        <w:t>metallb</w:t>
      </w:r>
      <w:proofErr w:type="spellEnd"/>
      <w:r w:rsidRPr="001D074E">
        <w:t>-system</w:t>
      </w:r>
    </w:p>
    <w:p w14:paraId="6BF1A618" w14:textId="00319698" w:rsidR="001D074E" w:rsidRDefault="001D074E" w:rsidP="001D074E">
      <w:r>
        <w:rPr>
          <w:noProof/>
          <w:lang w:eastAsia="en-US"/>
        </w:rPr>
        <w:drawing>
          <wp:inline distT="0" distB="0" distL="0" distR="0" wp14:anchorId="096AFE3E" wp14:editId="0B7CC126">
            <wp:extent cx="6115050" cy="8743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15050" cy="874395"/>
                    </a:xfrm>
                    <a:prstGeom prst="rect">
                      <a:avLst/>
                    </a:prstGeom>
                  </pic:spPr>
                </pic:pic>
              </a:graphicData>
            </a:graphic>
          </wp:inline>
        </w:drawing>
      </w:r>
    </w:p>
    <w:p w14:paraId="4C0A7611" w14:textId="5C8B526E" w:rsidR="001D074E" w:rsidRDefault="001D074E" w:rsidP="001D074E">
      <w:r w:rsidRPr="001D074E">
        <w:t>So next we will look at our configuration</w:t>
      </w:r>
      <w:r>
        <w:t xml:space="preserve"> on master</w:t>
      </w:r>
    </w:p>
    <w:p w14:paraId="23374B91" w14:textId="7F0777C9" w:rsidR="001D074E" w:rsidRDefault="001D074E" w:rsidP="001D074E">
      <w:pPr>
        <w:pStyle w:val="output"/>
      </w:pPr>
      <w:r w:rsidRPr="001D074E">
        <w:t xml:space="preserve"># </w:t>
      </w:r>
      <w:proofErr w:type="gramStart"/>
      <w:r w:rsidRPr="001D074E">
        <w:t>cat</w:t>
      </w:r>
      <w:proofErr w:type="gramEnd"/>
      <w:r w:rsidRPr="001D074E">
        <w:t xml:space="preserve"> </w:t>
      </w:r>
      <w:proofErr w:type="spellStart"/>
      <w:r w:rsidRPr="001D074E">
        <w:t>metalconfig.yaml</w:t>
      </w:r>
      <w:proofErr w:type="spellEnd"/>
    </w:p>
    <w:p w14:paraId="67E61BE7" w14:textId="77777777" w:rsidR="001D074E" w:rsidRPr="001D074E" w:rsidRDefault="001D074E" w:rsidP="001D074E">
      <w:pPr>
        <w:pStyle w:val="output"/>
      </w:pPr>
    </w:p>
    <w:p w14:paraId="1B5AC0EF" w14:textId="77777777" w:rsidR="001D074E" w:rsidRPr="001D074E" w:rsidRDefault="001D074E" w:rsidP="001D074E">
      <w:pPr>
        <w:pStyle w:val="output"/>
        <w:rPr>
          <w:sz w:val="20"/>
        </w:rPr>
      </w:pPr>
      <w:proofErr w:type="spellStart"/>
      <w:proofErr w:type="gramStart"/>
      <w:r w:rsidRPr="001D074E">
        <w:rPr>
          <w:sz w:val="20"/>
        </w:rPr>
        <w:t>apiVersion</w:t>
      </w:r>
      <w:proofErr w:type="spellEnd"/>
      <w:proofErr w:type="gramEnd"/>
      <w:r w:rsidRPr="001D074E">
        <w:rPr>
          <w:sz w:val="20"/>
        </w:rPr>
        <w:t>: v1</w:t>
      </w:r>
    </w:p>
    <w:p w14:paraId="03A860B4" w14:textId="77777777" w:rsidR="001D074E" w:rsidRPr="001D074E" w:rsidRDefault="001D074E" w:rsidP="001D074E">
      <w:pPr>
        <w:pStyle w:val="output"/>
        <w:rPr>
          <w:sz w:val="20"/>
        </w:rPr>
      </w:pPr>
      <w:proofErr w:type="gramStart"/>
      <w:r w:rsidRPr="001D074E">
        <w:rPr>
          <w:sz w:val="20"/>
        </w:rPr>
        <w:t>kind</w:t>
      </w:r>
      <w:proofErr w:type="gramEnd"/>
      <w:r w:rsidRPr="001D074E">
        <w:rPr>
          <w:sz w:val="20"/>
        </w:rPr>
        <w:t xml:space="preserve">: </w:t>
      </w:r>
      <w:proofErr w:type="spellStart"/>
      <w:r w:rsidRPr="001D074E">
        <w:rPr>
          <w:sz w:val="20"/>
        </w:rPr>
        <w:t>ConfigMap</w:t>
      </w:r>
      <w:proofErr w:type="spellEnd"/>
    </w:p>
    <w:p w14:paraId="6D927EA1" w14:textId="77777777" w:rsidR="001D074E" w:rsidRPr="001D074E" w:rsidRDefault="001D074E" w:rsidP="001D074E">
      <w:pPr>
        <w:pStyle w:val="output"/>
        <w:rPr>
          <w:sz w:val="20"/>
        </w:rPr>
      </w:pPr>
      <w:proofErr w:type="gramStart"/>
      <w:r w:rsidRPr="001D074E">
        <w:rPr>
          <w:sz w:val="20"/>
        </w:rPr>
        <w:t>metadata</w:t>
      </w:r>
      <w:proofErr w:type="gramEnd"/>
      <w:r w:rsidRPr="001D074E">
        <w:rPr>
          <w:sz w:val="20"/>
        </w:rPr>
        <w:t>:</w:t>
      </w:r>
    </w:p>
    <w:p w14:paraId="2810CAE5" w14:textId="77777777" w:rsidR="001D074E" w:rsidRPr="001D074E" w:rsidRDefault="001D074E" w:rsidP="001D074E">
      <w:pPr>
        <w:pStyle w:val="output"/>
        <w:rPr>
          <w:sz w:val="20"/>
        </w:rPr>
      </w:pPr>
      <w:r w:rsidRPr="001D074E">
        <w:rPr>
          <w:sz w:val="20"/>
        </w:rPr>
        <w:t xml:space="preserve">  </w:t>
      </w:r>
      <w:proofErr w:type="gramStart"/>
      <w:r w:rsidRPr="001D074E">
        <w:rPr>
          <w:sz w:val="20"/>
        </w:rPr>
        <w:t>namespace</w:t>
      </w:r>
      <w:proofErr w:type="gramEnd"/>
      <w:r w:rsidRPr="001D074E">
        <w:rPr>
          <w:sz w:val="20"/>
        </w:rPr>
        <w:t xml:space="preserve">: </w:t>
      </w:r>
      <w:proofErr w:type="spellStart"/>
      <w:r w:rsidRPr="001D074E">
        <w:rPr>
          <w:sz w:val="20"/>
        </w:rPr>
        <w:t>metallb</w:t>
      </w:r>
      <w:proofErr w:type="spellEnd"/>
      <w:r w:rsidRPr="001D074E">
        <w:rPr>
          <w:sz w:val="20"/>
        </w:rPr>
        <w:t>-system</w:t>
      </w:r>
    </w:p>
    <w:p w14:paraId="274475F4" w14:textId="77777777" w:rsidR="001D074E" w:rsidRPr="001D074E" w:rsidRDefault="001D074E" w:rsidP="001D074E">
      <w:pPr>
        <w:pStyle w:val="output"/>
        <w:rPr>
          <w:sz w:val="20"/>
        </w:rPr>
      </w:pPr>
      <w:r w:rsidRPr="001D074E">
        <w:rPr>
          <w:sz w:val="20"/>
        </w:rPr>
        <w:t xml:space="preserve">  </w:t>
      </w:r>
      <w:proofErr w:type="gramStart"/>
      <w:r w:rsidRPr="001D074E">
        <w:rPr>
          <w:sz w:val="20"/>
        </w:rPr>
        <w:t>name</w:t>
      </w:r>
      <w:proofErr w:type="gramEnd"/>
      <w:r w:rsidRPr="001D074E">
        <w:rPr>
          <w:sz w:val="20"/>
        </w:rPr>
        <w:t xml:space="preserve">: </w:t>
      </w:r>
      <w:proofErr w:type="spellStart"/>
      <w:r w:rsidRPr="001D074E">
        <w:rPr>
          <w:sz w:val="20"/>
        </w:rPr>
        <w:t>config</w:t>
      </w:r>
      <w:proofErr w:type="spellEnd"/>
    </w:p>
    <w:p w14:paraId="086DE56A" w14:textId="77777777" w:rsidR="001D074E" w:rsidRPr="001D074E" w:rsidRDefault="001D074E" w:rsidP="001D074E">
      <w:pPr>
        <w:pStyle w:val="output"/>
        <w:rPr>
          <w:sz w:val="20"/>
        </w:rPr>
      </w:pPr>
      <w:proofErr w:type="gramStart"/>
      <w:r w:rsidRPr="001D074E">
        <w:rPr>
          <w:sz w:val="20"/>
        </w:rPr>
        <w:t>data</w:t>
      </w:r>
      <w:proofErr w:type="gramEnd"/>
      <w:r w:rsidRPr="001D074E">
        <w:rPr>
          <w:sz w:val="20"/>
        </w:rPr>
        <w:t>:</w:t>
      </w:r>
    </w:p>
    <w:p w14:paraId="7B06C9D4" w14:textId="77777777" w:rsidR="001D074E" w:rsidRPr="001D074E" w:rsidRDefault="001D074E" w:rsidP="001D074E">
      <w:pPr>
        <w:pStyle w:val="output"/>
        <w:rPr>
          <w:sz w:val="20"/>
        </w:rPr>
      </w:pPr>
      <w:r w:rsidRPr="001D074E">
        <w:rPr>
          <w:sz w:val="20"/>
        </w:rPr>
        <w:t xml:space="preserve">  </w:t>
      </w:r>
      <w:proofErr w:type="spellStart"/>
      <w:proofErr w:type="gramStart"/>
      <w:r w:rsidRPr="001D074E">
        <w:rPr>
          <w:sz w:val="20"/>
        </w:rPr>
        <w:t>config</w:t>
      </w:r>
      <w:proofErr w:type="spellEnd"/>
      <w:proofErr w:type="gramEnd"/>
      <w:r w:rsidRPr="001D074E">
        <w:rPr>
          <w:sz w:val="20"/>
        </w:rPr>
        <w:t>: |</w:t>
      </w:r>
    </w:p>
    <w:p w14:paraId="4E79BE4E" w14:textId="77777777" w:rsidR="001D074E" w:rsidRPr="001D074E" w:rsidRDefault="001D074E" w:rsidP="001D074E">
      <w:pPr>
        <w:pStyle w:val="output"/>
        <w:rPr>
          <w:sz w:val="20"/>
        </w:rPr>
      </w:pPr>
      <w:r w:rsidRPr="001D074E">
        <w:rPr>
          <w:sz w:val="20"/>
        </w:rPr>
        <w:t xml:space="preserve">    </w:t>
      </w:r>
      <w:proofErr w:type="gramStart"/>
      <w:r w:rsidRPr="001D074E">
        <w:rPr>
          <w:sz w:val="20"/>
        </w:rPr>
        <w:t>address-pools</w:t>
      </w:r>
      <w:proofErr w:type="gramEnd"/>
      <w:r w:rsidRPr="001D074E">
        <w:rPr>
          <w:sz w:val="20"/>
        </w:rPr>
        <w:t>:</w:t>
      </w:r>
    </w:p>
    <w:p w14:paraId="2F868C94" w14:textId="77777777" w:rsidR="001D074E" w:rsidRPr="001D074E" w:rsidRDefault="001D074E" w:rsidP="001D074E">
      <w:pPr>
        <w:pStyle w:val="output"/>
        <w:rPr>
          <w:sz w:val="20"/>
        </w:rPr>
      </w:pPr>
      <w:r w:rsidRPr="001D074E">
        <w:rPr>
          <w:sz w:val="20"/>
        </w:rPr>
        <w:t xml:space="preserve">    - </w:t>
      </w:r>
      <w:proofErr w:type="gramStart"/>
      <w:r w:rsidRPr="001D074E">
        <w:rPr>
          <w:sz w:val="20"/>
        </w:rPr>
        <w:t>name</w:t>
      </w:r>
      <w:proofErr w:type="gramEnd"/>
      <w:r w:rsidRPr="001D074E">
        <w:rPr>
          <w:sz w:val="20"/>
        </w:rPr>
        <w:t>: my-</w:t>
      </w:r>
      <w:proofErr w:type="spellStart"/>
      <w:r w:rsidRPr="001D074E">
        <w:rPr>
          <w:sz w:val="20"/>
        </w:rPr>
        <w:t>ip</w:t>
      </w:r>
      <w:proofErr w:type="spellEnd"/>
      <w:r w:rsidRPr="001D074E">
        <w:rPr>
          <w:sz w:val="20"/>
        </w:rPr>
        <w:t>-space</w:t>
      </w:r>
    </w:p>
    <w:p w14:paraId="57CBE63A" w14:textId="77777777" w:rsidR="001D074E" w:rsidRPr="001D074E" w:rsidRDefault="001D074E" w:rsidP="001D074E">
      <w:pPr>
        <w:pStyle w:val="output"/>
        <w:rPr>
          <w:sz w:val="20"/>
        </w:rPr>
      </w:pPr>
      <w:r w:rsidRPr="001D074E">
        <w:rPr>
          <w:sz w:val="20"/>
        </w:rPr>
        <w:t xml:space="preserve">      </w:t>
      </w:r>
      <w:proofErr w:type="gramStart"/>
      <w:r w:rsidRPr="001D074E">
        <w:rPr>
          <w:sz w:val="20"/>
        </w:rPr>
        <w:t>protocol</w:t>
      </w:r>
      <w:proofErr w:type="gramEnd"/>
      <w:r w:rsidRPr="001D074E">
        <w:rPr>
          <w:sz w:val="20"/>
        </w:rPr>
        <w:t>: layer2</w:t>
      </w:r>
    </w:p>
    <w:p w14:paraId="444C1E74" w14:textId="77777777" w:rsidR="001D074E" w:rsidRPr="001D074E" w:rsidRDefault="001D074E" w:rsidP="001D074E">
      <w:pPr>
        <w:pStyle w:val="output"/>
        <w:rPr>
          <w:sz w:val="20"/>
        </w:rPr>
      </w:pPr>
      <w:r w:rsidRPr="001D074E">
        <w:rPr>
          <w:sz w:val="20"/>
        </w:rPr>
        <w:t xml:space="preserve">      </w:t>
      </w:r>
      <w:proofErr w:type="gramStart"/>
      <w:r w:rsidRPr="001D074E">
        <w:rPr>
          <w:sz w:val="20"/>
        </w:rPr>
        <w:t>addresses</w:t>
      </w:r>
      <w:proofErr w:type="gramEnd"/>
      <w:r w:rsidRPr="001D074E">
        <w:rPr>
          <w:sz w:val="20"/>
        </w:rPr>
        <w:t>:</w:t>
      </w:r>
    </w:p>
    <w:p w14:paraId="4182F90B" w14:textId="37392ABF" w:rsidR="001D074E" w:rsidRDefault="001D074E" w:rsidP="001D074E">
      <w:pPr>
        <w:pStyle w:val="output"/>
        <w:rPr>
          <w:sz w:val="20"/>
        </w:rPr>
      </w:pPr>
      <w:r w:rsidRPr="001D074E">
        <w:rPr>
          <w:sz w:val="20"/>
        </w:rPr>
        <w:t xml:space="preserve">      - 192.168.1.160-192.168.1.165</w:t>
      </w:r>
    </w:p>
    <w:p w14:paraId="3C939EFE" w14:textId="5F90457A" w:rsidR="001D074E" w:rsidRDefault="001D074E" w:rsidP="001D074E">
      <w:r>
        <w:lastRenderedPageBreak/>
        <w:t xml:space="preserve">Apply the </w:t>
      </w:r>
      <w:proofErr w:type="spellStart"/>
      <w:r>
        <w:t>config</w:t>
      </w:r>
      <w:proofErr w:type="spellEnd"/>
      <w:r>
        <w:t xml:space="preserve"> for </w:t>
      </w:r>
      <w:proofErr w:type="spellStart"/>
      <w:r>
        <w:t>metallb</w:t>
      </w:r>
      <w:proofErr w:type="spellEnd"/>
    </w:p>
    <w:p w14:paraId="212D3D2A" w14:textId="7509B54F" w:rsidR="001D074E" w:rsidRDefault="001D074E" w:rsidP="001D074E">
      <w:pPr>
        <w:pStyle w:val="output"/>
      </w:pPr>
      <w:r>
        <w:t xml:space="preserve"># </w:t>
      </w:r>
      <w:proofErr w:type="spellStart"/>
      <w:proofErr w:type="gramStart"/>
      <w:r>
        <w:t>kubectl</w:t>
      </w:r>
      <w:proofErr w:type="spellEnd"/>
      <w:proofErr w:type="gramEnd"/>
      <w:r>
        <w:t xml:space="preserve"> apply –f </w:t>
      </w:r>
      <w:proofErr w:type="spellStart"/>
      <w:r>
        <w:t>metalconfig.yaml</w:t>
      </w:r>
      <w:proofErr w:type="spellEnd"/>
    </w:p>
    <w:p w14:paraId="01C953E0" w14:textId="6ADDA7AA" w:rsidR="001D074E" w:rsidRDefault="001D074E" w:rsidP="001D074E">
      <w:r>
        <w:t>Deploy a tomcat and service for checking</w:t>
      </w:r>
    </w:p>
    <w:p w14:paraId="2CDDF653" w14:textId="5E855826" w:rsidR="001D074E" w:rsidRDefault="001D074E" w:rsidP="001D074E">
      <w:pPr>
        <w:pStyle w:val="output"/>
      </w:pPr>
      <w:r w:rsidRPr="001D074E">
        <w:t xml:space="preserve"># </w:t>
      </w:r>
      <w:proofErr w:type="gramStart"/>
      <w:r w:rsidRPr="001D074E">
        <w:t>cat</w:t>
      </w:r>
      <w:proofErr w:type="gramEnd"/>
      <w:r w:rsidRPr="001D074E">
        <w:t xml:space="preserve"> </w:t>
      </w:r>
      <w:proofErr w:type="spellStart"/>
      <w:r w:rsidRPr="001D074E">
        <w:t>tomcat.yaml</w:t>
      </w:r>
      <w:proofErr w:type="spellEnd"/>
    </w:p>
    <w:p w14:paraId="107D8579" w14:textId="77777777" w:rsidR="001D074E" w:rsidRPr="001D074E" w:rsidRDefault="001D074E" w:rsidP="001D074E">
      <w:pPr>
        <w:pStyle w:val="output"/>
      </w:pPr>
    </w:p>
    <w:p w14:paraId="5A3F9C27" w14:textId="77777777" w:rsidR="001D074E" w:rsidRPr="001D074E" w:rsidRDefault="001D074E" w:rsidP="001D074E">
      <w:pPr>
        <w:pStyle w:val="output"/>
        <w:rPr>
          <w:sz w:val="20"/>
        </w:rPr>
      </w:pPr>
      <w:proofErr w:type="spellStart"/>
      <w:proofErr w:type="gramStart"/>
      <w:r w:rsidRPr="001D074E">
        <w:rPr>
          <w:sz w:val="20"/>
        </w:rPr>
        <w:t>apiVersion</w:t>
      </w:r>
      <w:proofErr w:type="spellEnd"/>
      <w:proofErr w:type="gramEnd"/>
      <w:r w:rsidRPr="001D074E">
        <w:rPr>
          <w:sz w:val="20"/>
        </w:rPr>
        <w:t>: apps/v1</w:t>
      </w:r>
    </w:p>
    <w:p w14:paraId="55566161" w14:textId="77777777" w:rsidR="001D074E" w:rsidRPr="001D074E" w:rsidRDefault="001D074E" w:rsidP="001D074E">
      <w:pPr>
        <w:pStyle w:val="output"/>
        <w:rPr>
          <w:sz w:val="20"/>
        </w:rPr>
      </w:pPr>
      <w:proofErr w:type="gramStart"/>
      <w:r w:rsidRPr="001D074E">
        <w:rPr>
          <w:sz w:val="20"/>
        </w:rPr>
        <w:t>kind</w:t>
      </w:r>
      <w:proofErr w:type="gramEnd"/>
      <w:r w:rsidRPr="001D074E">
        <w:rPr>
          <w:sz w:val="20"/>
        </w:rPr>
        <w:t>: Deployment</w:t>
      </w:r>
    </w:p>
    <w:p w14:paraId="6DE29E94" w14:textId="77777777" w:rsidR="001D074E" w:rsidRPr="001D074E" w:rsidRDefault="001D074E" w:rsidP="001D074E">
      <w:pPr>
        <w:pStyle w:val="output"/>
        <w:rPr>
          <w:sz w:val="20"/>
        </w:rPr>
      </w:pPr>
      <w:proofErr w:type="gramStart"/>
      <w:r w:rsidRPr="001D074E">
        <w:rPr>
          <w:sz w:val="20"/>
        </w:rPr>
        <w:t>metadata</w:t>
      </w:r>
      <w:proofErr w:type="gramEnd"/>
      <w:r w:rsidRPr="001D074E">
        <w:rPr>
          <w:sz w:val="20"/>
        </w:rPr>
        <w:t>:</w:t>
      </w:r>
    </w:p>
    <w:p w14:paraId="29EA7387" w14:textId="77777777" w:rsidR="001D074E" w:rsidRPr="001D074E" w:rsidRDefault="001D074E" w:rsidP="001D074E">
      <w:pPr>
        <w:pStyle w:val="output"/>
        <w:rPr>
          <w:sz w:val="20"/>
        </w:rPr>
      </w:pPr>
      <w:r w:rsidRPr="001D074E">
        <w:rPr>
          <w:sz w:val="20"/>
        </w:rPr>
        <w:t xml:space="preserve">  </w:t>
      </w:r>
      <w:proofErr w:type="gramStart"/>
      <w:r w:rsidRPr="001D074E">
        <w:rPr>
          <w:sz w:val="20"/>
        </w:rPr>
        <w:t>name</w:t>
      </w:r>
      <w:proofErr w:type="gramEnd"/>
      <w:r w:rsidRPr="001D074E">
        <w:rPr>
          <w:sz w:val="20"/>
        </w:rPr>
        <w:t>: tomcat-pod</w:t>
      </w:r>
    </w:p>
    <w:p w14:paraId="225EBAEA" w14:textId="77777777" w:rsidR="001D074E" w:rsidRPr="001D074E" w:rsidRDefault="001D074E" w:rsidP="001D074E">
      <w:pPr>
        <w:pStyle w:val="output"/>
        <w:rPr>
          <w:sz w:val="20"/>
        </w:rPr>
      </w:pPr>
      <w:proofErr w:type="gramStart"/>
      <w:r w:rsidRPr="001D074E">
        <w:rPr>
          <w:sz w:val="20"/>
        </w:rPr>
        <w:t>spec</w:t>
      </w:r>
      <w:proofErr w:type="gramEnd"/>
      <w:r w:rsidRPr="001D074E">
        <w:rPr>
          <w:sz w:val="20"/>
        </w:rPr>
        <w:t>:</w:t>
      </w:r>
    </w:p>
    <w:p w14:paraId="273577AE" w14:textId="77777777" w:rsidR="001D074E" w:rsidRPr="001D074E" w:rsidRDefault="001D074E" w:rsidP="001D074E">
      <w:pPr>
        <w:pStyle w:val="output"/>
        <w:rPr>
          <w:sz w:val="20"/>
        </w:rPr>
      </w:pPr>
      <w:r w:rsidRPr="001D074E">
        <w:rPr>
          <w:sz w:val="20"/>
        </w:rPr>
        <w:t xml:space="preserve">  </w:t>
      </w:r>
      <w:proofErr w:type="gramStart"/>
      <w:r w:rsidRPr="001D074E">
        <w:rPr>
          <w:sz w:val="20"/>
        </w:rPr>
        <w:t>selector</w:t>
      </w:r>
      <w:proofErr w:type="gramEnd"/>
      <w:r w:rsidRPr="001D074E">
        <w:rPr>
          <w:sz w:val="20"/>
        </w:rPr>
        <w:t>:</w:t>
      </w:r>
    </w:p>
    <w:p w14:paraId="493D0B6D" w14:textId="77777777" w:rsidR="001D074E" w:rsidRPr="001D074E" w:rsidRDefault="001D074E" w:rsidP="001D074E">
      <w:pPr>
        <w:pStyle w:val="output"/>
        <w:rPr>
          <w:sz w:val="20"/>
        </w:rPr>
      </w:pPr>
      <w:r w:rsidRPr="001D074E">
        <w:rPr>
          <w:sz w:val="20"/>
        </w:rPr>
        <w:t xml:space="preserve">    </w:t>
      </w:r>
      <w:proofErr w:type="spellStart"/>
      <w:proofErr w:type="gramStart"/>
      <w:r w:rsidRPr="001D074E">
        <w:rPr>
          <w:sz w:val="20"/>
        </w:rPr>
        <w:t>matchLabels</w:t>
      </w:r>
      <w:proofErr w:type="spellEnd"/>
      <w:proofErr w:type="gramEnd"/>
      <w:r w:rsidRPr="001D074E">
        <w:rPr>
          <w:sz w:val="20"/>
        </w:rPr>
        <w:t>:</w:t>
      </w:r>
    </w:p>
    <w:p w14:paraId="45EC3DCC" w14:textId="77777777" w:rsidR="001D074E" w:rsidRPr="001D074E" w:rsidRDefault="001D074E" w:rsidP="001D074E">
      <w:pPr>
        <w:pStyle w:val="output"/>
        <w:rPr>
          <w:sz w:val="20"/>
        </w:rPr>
      </w:pPr>
      <w:r w:rsidRPr="001D074E">
        <w:rPr>
          <w:sz w:val="20"/>
        </w:rPr>
        <w:t xml:space="preserve">      </w:t>
      </w:r>
      <w:proofErr w:type="gramStart"/>
      <w:r w:rsidRPr="001D074E">
        <w:rPr>
          <w:sz w:val="20"/>
        </w:rPr>
        <w:t>run</w:t>
      </w:r>
      <w:proofErr w:type="gramEnd"/>
      <w:r w:rsidRPr="001D074E">
        <w:rPr>
          <w:sz w:val="20"/>
        </w:rPr>
        <w:t>: tomcat-pod</w:t>
      </w:r>
    </w:p>
    <w:p w14:paraId="130B95DA" w14:textId="77777777" w:rsidR="001D074E" w:rsidRPr="001D074E" w:rsidRDefault="001D074E" w:rsidP="001D074E">
      <w:pPr>
        <w:pStyle w:val="output"/>
        <w:rPr>
          <w:sz w:val="20"/>
        </w:rPr>
      </w:pPr>
      <w:r w:rsidRPr="001D074E">
        <w:rPr>
          <w:sz w:val="20"/>
        </w:rPr>
        <w:t xml:space="preserve">  </w:t>
      </w:r>
      <w:proofErr w:type="gramStart"/>
      <w:r w:rsidRPr="001D074E">
        <w:rPr>
          <w:sz w:val="20"/>
        </w:rPr>
        <w:t>replicas</w:t>
      </w:r>
      <w:proofErr w:type="gramEnd"/>
      <w:r w:rsidRPr="001D074E">
        <w:rPr>
          <w:sz w:val="20"/>
        </w:rPr>
        <w:t>: 3</w:t>
      </w:r>
    </w:p>
    <w:p w14:paraId="3E807E66" w14:textId="77777777" w:rsidR="001D074E" w:rsidRPr="001D074E" w:rsidRDefault="001D074E" w:rsidP="001D074E">
      <w:pPr>
        <w:pStyle w:val="output"/>
        <w:rPr>
          <w:sz w:val="20"/>
        </w:rPr>
      </w:pPr>
      <w:r w:rsidRPr="001D074E">
        <w:rPr>
          <w:sz w:val="20"/>
        </w:rPr>
        <w:t xml:space="preserve">  </w:t>
      </w:r>
      <w:proofErr w:type="gramStart"/>
      <w:r w:rsidRPr="001D074E">
        <w:rPr>
          <w:sz w:val="20"/>
        </w:rPr>
        <w:t>template</w:t>
      </w:r>
      <w:proofErr w:type="gramEnd"/>
      <w:r w:rsidRPr="001D074E">
        <w:rPr>
          <w:sz w:val="20"/>
        </w:rPr>
        <w:t>:</w:t>
      </w:r>
    </w:p>
    <w:p w14:paraId="627DDD5A" w14:textId="77777777" w:rsidR="001D074E" w:rsidRPr="001D074E" w:rsidRDefault="001D074E" w:rsidP="001D074E">
      <w:pPr>
        <w:pStyle w:val="output"/>
        <w:rPr>
          <w:sz w:val="20"/>
        </w:rPr>
      </w:pPr>
      <w:r w:rsidRPr="001D074E">
        <w:rPr>
          <w:sz w:val="20"/>
        </w:rPr>
        <w:t xml:space="preserve">    </w:t>
      </w:r>
      <w:proofErr w:type="gramStart"/>
      <w:r w:rsidRPr="001D074E">
        <w:rPr>
          <w:sz w:val="20"/>
        </w:rPr>
        <w:t>metadata</w:t>
      </w:r>
      <w:proofErr w:type="gramEnd"/>
      <w:r w:rsidRPr="001D074E">
        <w:rPr>
          <w:sz w:val="20"/>
        </w:rPr>
        <w:t>:</w:t>
      </w:r>
    </w:p>
    <w:p w14:paraId="11A1BEC8" w14:textId="77777777" w:rsidR="001D074E" w:rsidRPr="001D074E" w:rsidRDefault="001D074E" w:rsidP="001D074E">
      <w:pPr>
        <w:pStyle w:val="output"/>
        <w:rPr>
          <w:sz w:val="20"/>
        </w:rPr>
      </w:pPr>
      <w:r w:rsidRPr="001D074E">
        <w:rPr>
          <w:sz w:val="20"/>
        </w:rPr>
        <w:t xml:space="preserve">      </w:t>
      </w:r>
      <w:proofErr w:type="gramStart"/>
      <w:r w:rsidRPr="001D074E">
        <w:rPr>
          <w:sz w:val="20"/>
        </w:rPr>
        <w:t>labels</w:t>
      </w:r>
      <w:proofErr w:type="gramEnd"/>
      <w:r w:rsidRPr="001D074E">
        <w:rPr>
          <w:sz w:val="20"/>
        </w:rPr>
        <w:t>:</w:t>
      </w:r>
    </w:p>
    <w:p w14:paraId="0520C684" w14:textId="77777777" w:rsidR="001D074E" w:rsidRPr="001D074E" w:rsidRDefault="001D074E" w:rsidP="001D074E">
      <w:pPr>
        <w:pStyle w:val="output"/>
        <w:rPr>
          <w:sz w:val="20"/>
        </w:rPr>
      </w:pPr>
      <w:r w:rsidRPr="001D074E">
        <w:rPr>
          <w:sz w:val="20"/>
        </w:rPr>
        <w:t xml:space="preserve">        </w:t>
      </w:r>
      <w:proofErr w:type="gramStart"/>
      <w:r w:rsidRPr="001D074E">
        <w:rPr>
          <w:sz w:val="20"/>
        </w:rPr>
        <w:t>run</w:t>
      </w:r>
      <w:proofErr w:type="gramEnd"/>
      <w:r w:rsidRPr="001D074E">
        <w:rPr>
          <w:sz w:val="20"/>
        </w:rPr>
        <w:t>: tomcat-pod</w:t>
      </w:r>
    </w:p>
    <w:p w14:paraId="556C70D9" w14:textId="77777777" w:rsidR="001D074E" w:rsidRPr="001D074E" w:rsidRDefault="001D074E" w:rsidP="001D074E">
      <w:pPr>
        <w:pStyle w:val="output"/>
        <w:rPr>
          <w:sz w:val="20"/>
        </w:rPr>
      </w:pPr>
      <w:r w:rsidRPr="001D074E">
        <w:rPr>
          <w:sz w:val="20"/>
        </w:rPr>
        <w:t xml:space="preserve">    </w:t>
      </w:r>
      <w:proofErr w:type="gramStart"/>
      <w:r w:rsidRPr="001D074E">
        <w:rPr>
          <w:sz w:val="20"/>
        </w:rPr>
        <w:t>spec</w:t>
      </w:r>
      <w:proofErr w:type="gramEnd"/>
      <w:r w:rsidRPr="001D074E">
        <w:rPr>
          <w:sz w:val="20"/>
        </w:rPr>
        <w:t>:</w:t>
      </w:r>
    </w:p>
    <w:p w14:paraId="3C3205D4" w14:textId="77777777" w:rsidR="001D074E" w:rsidRPr="001D074E" w:rsidRDefault="001D074E" w:rsidP="001D074E">
      <w:pPr>
        <w:pStyle w:val="output"/>
        <w:rPr>
          <w:sz w:val="20"/>
        </w:rPr>
      </w:pPr>
      <w:r w:rsidRPr="001D074E">
        <w:rPr>
          <w:sz w:val="20"/>
        </w:rPr>
        <w:t xml:space="preserve">      </w:t>
      </w:r>
      <w:proofErr w:type="gramStart"/>
      <w:r w:rsidRPr="001D074E">
        <w:rPr>
          <w:sz w:val="20"/>
        </w:rPr>
        <w:t>containers</w:t>
      </w:r>
      <w:proofErr w:type="gramEnd"/>
      <w:r w:rsidRPr="001D074E">
        <w:rPr>
          <w:sz w:val="20"/>
        </w:rPr>
        <w:t>:</w:t>
      </w:r>
    </w:p>
    <w:p w14:paraId="66167D6A" w14:textId="77777777" w:rsidR="001D074E" w:rsidRPr="001D074E" w:rsidRDefault="001D074E" w:rsidP="001D074E">
      <w:pPr>
        <w:pStyle w:val="output"/>
        <w:rPr>
          <w:sz w:val="20"/>
        </w:rPr>
      </w:pPr>
      <w:r w:rsidRPr="001D074E">
        <w:rPr>
          <w:sz w:val="20"/>
        </w:rPr>
        <w:t xml:space="preserve">      - </w:t>
      </w:r>
      <w:proofErr w:type="gramStart"/>
      <w:r w:rsidRPr="001D074E">
        <w:rPr>
          <w:sz w:val="20"/>
        </w:rPr>
        <w:t>name</w:t>
      </w:r>
      <w:proofErr w:type="gramEnd"/>
      <w:r w:rsidRPr="001D074E">
        <w:rPr>
          <w:sz w:val="20"/>
        </w:rPr>
        <w:t>: tomcat</w:t>
      </w:r>
    </w:p>
    <w:p w14:paraId="07D63ED4" w14:textId="77777777" w:rsidR="001D074E" w:rsidRPr="001D074E" w:rsidRDefault="001D074E" w:rsidP="001D074E">
      <w:pPr>
        <w:pStyle w:val="output"/>
        <w:rPr>
          <w:sz w:val="20"/>
        </w:rPr>
      </w:pPr>
      <w:r w:rsidRPr="001D074E">
        <w:rPr>
          <w:sz w:val="20"/>
        </w:rPr>
        <w:t xml:space="preserve">        </w:t>
      </w:r>
      <w:proofErr w:type="gramStart"/>
      <w:r w:rsidRPr="001D074E">
        <w:rPr>
          <w:sz w:val="20"/>
        </w:rPr>
        <w:t>image</w:t>
      </w:r>
      <w:proofErr w:type="gramEnd"/>
      <w:r w:rsidRPr="001D074E">
        <w:rPr>
          <w:sz w:val="20"/>
        </w:rPr>
        <w:t xml:space="preserve">: </w:t>
      </w:r>
      <w:proofErr w:type="spellStart"/>
      <w:r w:rsidRPr="001D074E">
        <w:rPr>
          <w:sz w:val="20"/>
        </w:rPr>
        <w:t>tomcat:latest</w:t>
      </w:r>
      <w:proofErr w:type="spellEnd"/>
    </w:p>
    <w:p w14:paraId="4134ED09" w14:textId="77777777" w:rsidR="001D074E" w:rsidRPr="001D074E" w:rsidRDefault="001D074E" w:rsidP="001D074E">
      <w:pPr>
        <w:pStyle w:val="output"/>
        <w:rPr>
          <w:sz w:val="20"/>
        </w:rPr>
      </w:pPr>
      <w:r w:rsidRPr="001D074E">
        <w:rPr>
          <w:sz w:val="20"/>
        </w:rPr>
        <w:t xml:space="preserve">        </w:t>
      </w:r>
      <w:proofErr w:type="gramStart"/>
      <w:r w:rsidRPr="001D074E">
        <w:rPr>
          <w:sz w:val="20"/>
        </w:rPr>
        <w:t>ports</w:t>
      </w:r>
      <w:proofErr w:type="gramEnd"/>
      <w:r w:rsidRPr="001D074E">
        <w:rPr>
          <w:sz w:val="20"/>
        </w:rPr>
        <w:t>:</w:t>
      </w:r>
    </w:p>
    <w:p w14:paraId="26763795" w14:textId="77777777" w:rsidR="001D074E" w:rsidRPr="001D074E" w:rsidRDefault="001D074E" w:rsidP="001D074E">
      <w:pPr>
        <w:pStyle w:val="output"/>
        <w:rPr>
          <w:sz w:val="20"/>
        </w:rPr>
      </w:pPr>
      <w:r w:rsidRPr="001D074E">
        <w:rPr>
          <w:sz w:val="20"/>
        </w:rPr>
        <w:t xml:space="preserve">        - </w:t>
      </w:r>
      <w:proofErr w:type="spellStart"/>
      <w:proofErr w:type="gramStart"/>
      <w:r w:rsidRPr="001D074E">
        <w:rPr>
          <w:sz w:val="20"/>
        </w:rPr>
        <w:t>containerPort</w:t>
      </w:r>
      <w:proofErr w:type="spellEnd"/>
      <w:proofErr w:type="gramEnd"/>
      <w:r w:rsidRPr="001D074E">
        <w:rPr>
          <w:sz w:val="20"/>
        </w:rPr>
        <w:t>: 8080</w:t>
      </w:r>
    </w:p>
    <w:p w14:paraId="203F0348" w14:textId="77777777" w:rsidR="001D074E" w:rsidRPr="001D074E" w:rsidRDefault="001D074E" w:rsidP="001D074E">
      <w:pPr>
        <w:pStyle w:val="output"/>
        <w:rPr>
          <w:sz w:val="20"/>
        </w:rPr>
      </w:pPr>
      <w:r w:rsidRPr="001D074E">
        <w:rPr>
          <w:sz w:val="20"/>
        </w:rPr>
        <w:t>---</w:t>
      </w:r>
    </w:p>
    <w:p w14:paraId="2C6DA4D1" w14:textId="77777777" w:rsidR="001D074E" w:rsidRPr="001D074E" w:rsidRDefault="001D074E" w:rsidP="001D074E">
      <w:pPr>
        <w:pStyle w:val="output"/>
        <w:rPr>
          <w:sz w:val="20"/>
        </w:rPr>
      </w:pPr>
      <w:proofErr w:type="spellStart"/>
      <w:proofErr w:type="gramStart"/>
      <w:r w:rsidRPr="001D074E">
        <w:rPr>
          <w:sz w:val="20"/>
        </w:rPr>
        <w:t>apiVersion</w:t>
      </w:r>
      <w:proofErr w:type="spellEnd"/>
      <w:proofErr w:type="gramEnd"/>
      <w:r w:rsidRPr="001D074E">
        <w:rPr>
          <w:sz w:val="20"/>
        </w:rPr>
        <w:t>: v1</w:t>
      </w:r>
    </w:p>
    <w:p w14:paraId="0558C098" w14:textId="77777777" w:rsidR="001D074E" w:rsidRPr="001D074E" w:rsidRDefault="001D074E" w:rsidP="001D074E">
      <w:pPr>
        <w:pStyle w:val="output"/>
        <w:rPr>
          <w:sz w:val="20"/>
        </w:rPr>
      </w:pPr>
      <w:proofErr w:type="gramStart"/>
      <w:r w:rsidRPr="001D074E">
        <w:rPr>
          <w:sz w:val="20"/>
        </w:rPr>
        <w:t>kind</w:t>
      </w:r>
      <w:proofErr w:type="gramEnd"/>
      <w:r w:rsidRPr="001D074E">
        <w:rPr>
          <w:sz w:val="20"/>
        </w:rPr>
        <w:t>: Service</w:t>
      </w:r>
    </w:p>
    <w:p w14:paraId="38E13274" w14:textId="77777777" w:rsidR="001D074E" w:rsidRPr="001D074E" w:rsidRDefault="001D074E" w:rsidP="001D074E">
      <w:pPr>
        <w:pStyle w:val="output"/>
        <w:rPr>
          <w:sz w:val="20"/>
        </w:rPr>
      </w:pPr>
      <w:proofErr w:type="gramStart"/>
      <w:r w:rsidRPr="001D074E">
        <w:rPr>
          <w:sz w:val="20"/>
        </w:rPr>
        <w:t>metadata</w:t>
      </w:r>
      <w:proofErr w:type="gramEnd"/>
      <w:r w:rsidRPr="001D074E">
        <w:rPr>
          <w:sz w:val="20"/>
        </w:rPr>
        <w:t>:</w:t>
      </w:r>
    </w:p>
    <w:p w14:paraId="32595E90" w14:textId="77777777" w:rsidR="001D074E" w:rsidRPr="001D074E" w:rsidRDefault="001D074E" w:rsidP="001D074E">
      <w:pPr>
        <w:pStyle w:val="output"/>
        <w:rPr>
          <w:sz w:val="20"/>
        </w:rPr>
      </w:pPr>
      <w:r w:rsidRPr="001D074E">
        <w:rPr>
          <w:sz w:val="20"/>
        </w:rPr>
        <w:t xml:space="preserve">  </w:t>
      </w:r>
      <w:proofErr w:type="gramStart"/>
      <w:r w:rsidRPr="001D074E">
        <w:rPr>
          <w:sz w:val="20"/>
        </w:rPr>
        <w:t>name</w:t>
      </w:r>
      <w:proofErr w:type="gramEnd"/>
      <w:r w:rsidRPr="001D074E">
        <w:rPr>
          <w:sz w:val="20"/>
        </w:rPr>
        <w:t>: tomcat-pod</w:t>
      </w:r>
    </w:p>
    <w:p w14:paraId="298D8CA9" w14:textId="77777777" w:rsidR="001D074E" w:rsidRPr="001D074E" w:rsidRDefault="001D074E" w:rsidP="001D074E">
      <w:pPr>
        <w:pStyle w:val="output"/>
        <w:rPr>
          <w:sz w:val="20"/>
        </w:rPr>
      </w:pPr>
      <w:r w:rsidRPr="001D074E">
        <w:rPr>
          <w:sz w:val="20"/>
        </w:rPr>
        <w:t xml:space="preserve">  </w:t>
      </w:r>
      <w:proofErr w:type="gramStart"/>
      <w:r w:rsidRPr="001D074E">
        <w:rPr>
          <w:sz w:val="20"/>
        </w:rPr>
        <w:t>labels</w:t>
      </w:r>
      <w:proofErr w:type="gramEnd"/>
      <w:r w:rsidRPr="001D074E">
        <w:rPr>
          <w:sz w:val="20"/>
        </w:rPr>
        <w:t>:</w:t>
      </w:r>
    </w:p>
    <w:p w14:paraId="3659FAC6" w14:textId="77777777" w:rsidR="001D074E" w:rsidRPr="001D074E" w:rsidRDefault="001D074E" w:rsidP="001D074E">
      <w:pPr>
        <w:pStyle w:val="output"/>
        <w:rPr>
          <w:sz w:val="20"/>
        </w:rPr>
      </w:pPr>
      <w:r w:rsidRPr="001D074E">
        <w:rPr>
          <w:sz w:val="20"/>
        </w:rPr>
        <w:t xml:space="preserve">    </w:t>
      </w:r>
      <w:proofErr w:type="gramStart"/>
      <w:r w:rsidRPr="001D074E">
        <w:rPr>
          <w:sz w:val="20"/>
        </w:rPr>
        <w:t>run</w:t>
      </w:r>
      <w:proofErr w:type="gramEnd"/>
      <w:r w:rsidRPr="001D074E">
        <w:rPr>
          <w:sz w:val="20"/>
        </w:rPr>
        <w:t>: tomcat-pod</w:t>
      </w:r>
    </w:p>
    <w:p w14:paraId="34F64D6E" w14:textId="77777777" w:rsidR="001D074E" w:rsidRPr="001D074E" w:rsidRDefault="001D074E" w:rsidP="001D074E">
      <w:pPr>
        <w:pStyle w:val="output"/>
        <w:rPr>
          <w:sz w:val="20"/>
        </w:rPr>
      </w:pPr>
      <w:proofErr w:type="gramStart"/>
      <w:r w:rsidRPr="001D074E">
        <w:rPr>
          <w:sz w:val="20"/>
        </w:rPr>
        <w:t>spec</w:t>
      </w:r>
      <w:proofErr w:type="gramEnd"/>
      <w:r w:rsidRPr="001D074E">
        <w:rPr>
          <w:sz w:val="20"/>
        </w:rPr>
        <w:t>:</w:t>
      </w:r>
    </w:p>
    <w:p w14:paraId="68054415" w14:textId="77777777" w:rsidR="001D074E" w:rsidRPr="001D074E" w:rsidRDefault="001D074E" w:rsidP="001D074E">
      <w:pPr>
        <w:pStyle w:val="output"/>
        <w:rPr>
          <w:sz w:val="20"/>
        </w:rPr>
      </w:pPr>
      <w:r w:rsidRPr="001D074E">
        <w:rPr>
          <w:sz w:val="20"/>
        </w:rPr>
        <w:t xml:space="preserve">  </w:t>
      </w:r>
      <w:proofErr w:type="gramStart"/>
      <w:r w:rsidRPr="001D074E">
        <w:rPr>
          <w:sz w:val="20"/>
        </w:rPr>
        <w:t>type</w:t>
      </w:r>
      <w:proofErr w:type="gramEnd"/>
      <w:r w:rsidRPr="001D074E">
        <w:rPr>
          <w:sz w:val="20"/>
        </w:rPr>
        <w:t xml:space="preserve">: </w:t>
      </w:r>
      <w:proofErr w:type="spellStart"/>
      <w:r w:rsidRPr="001D074E">
        <w:rPr>
          <w:sz w:val="20"/>
        </w:rPr>
        <w:t>LoadBalancer</w:t>
      </w:r>
      <w:proofErr w:type="spellEnd"/>
    </w:p>
    <w:p w14:paraId="2D11D2A4" w14:textId="77777777" w:rsidR="001D074E" w:rsidRPr="001D074E" w:rsidRDefault="001D074E" w:rsidP="001D074E">
      <w:pPr>
        <w:pStyle w:val="output"/>
        <w:rPr>
          <w:sz w:val="20"/>
        </w:rPr>
      </w:pPr>
      <w:r w:rsidRPr="001D074E">
        <w:rPr>
          <w:sz w:val="20"/>
        </w:rPr>
        <w:t xml:space="preserve">  </w:t>
      </w:r>
      <w:proofErr w:type="gramStart"/>
      <w:r w:rsidRPr="001D074E">
        <w:rPr>
          <w:sz w:val="20"/>
        </w:rPr>
        <w:t>ports</w:t>
      </w:r>
      <w:proofErr w:type="gramEnd"/>
      <w:r w:rsidRPr="001D074E">
        <w:rPr>
          <w:sz w:val="20"/>
        </w:rPr>
        <w:t>:</w:t>
      </w:r>
    </w:p>
    <w:p w14:paraId="1FCA9E78" w14:textId="77777777" w:rsidR="001D074E" w:rsidRPr="001D074E" w:rsidRDefault="001D074E" w:rsidP="001D074E">
      <w:pPr>
        <w:pStyle w:val="output"/>
        <w:rPr>
          <w:sz w:val="20"/>
        </w:rPr>
      </w:pPr>
      <w:r w:rsidRPr="001D074E">
        <w:rPr>
          <w:sz w:val="20"/>
        </w:rPr>
        <w:t xml:space="preserve">  - </w:t>
      </w:r>
      <w:proofErr w:type="gramStart"/>
      <w:r w:rsidRPr="001D074E">
        <w:rPr>
          <w:sz w:val="20"/>
        </w:rPr>
        <w:t>port</w:t>
      </w:r>
      <w:proofErr w:type="gramEnd"/>
      <w:r w:rsidRPr="001D074E">
        <w:rPr>
          <w:sz w:val="20"/>
        </w:rPr>
        <w:t>: 8080</w:t>
      </w:r>
    </w:p>
    <w:p w14:paraId="3B2E209C" w14:textId="77777777" w:rsidR="001D074E" w:rsidRPr="001D074E" w:rsidRDefault="001D074E" w:rsidP="001D074E">
      <w:pPr>
        <w:pStyle w:val="output"/>
        <w:rPr>
          <w:sz w:val="20"/>
        </w:rPr>
      </w:pPr>
      <w:r w:rsidRPr="001D074E">
        <w:rPr>
          <w:sz w:val="20"/>
        </w:rPr>
        <w:t xml:space="preserve">    </w:t>
      </w:r>
      <w:proofErr w:type="spellStart"/>
      <w:proofErr w:type="gramStart"/>
      <w:r w:rsidRPr="001D074E">
        <w:rPr>
          <w:sz w:val="20"/>
        </w:rPr>
        <w:t>targetPort</w:t>
      </w:r>
      <w:proofErr w:type="spellEnd"/>
      <w:proofErr w:type="gramEnd"/>
      <w:r w:rsidRPr="001D074E">
        <w:rPr>
          <w:sz w:val="20"/>
        </w:rPr>
        <w:t>: 8080</w:t>
      </w:r>
    </w:p>
    <w:p w14:paraId="73A5D14B" w14:textId="77777777" w:rsidR="001D074E" w:rsidRPr="001D074E" w:rsidRDefault="001D074E" w:rsidP="001D074E">
      <w:pPr>
        <w:pStyle w:val="output"/>
        <w:rPr>
          <w:sz w:val="20"/>
        </w:rPr>
      </w:pPr>
      <w:r w:rsidRPr="001D074E">
        <w:rPr>
          <w:sz w:val="20"/>
        </w:rPr>
        <w:t xml:space="preserve">  </w:t>
      </w:r>
      <w:proofErr w:type="gramStart"/>
      <w:r w:rsidRPr="001D074E">
        <w:rPr>
          <w:sz w:val="20"/>
        </w:rPr>
        <w:t>selector</w:t>
      </w:r>
      <w:proofErr w:type="gramEnd"/>
      <w:r w:rsidRPr="001D074E">
        <w:rPr>
          <w:sz w:val="20"/>
        </w:rPr>
        <w:t>:</w:t>
      </w:r>
    </w:p>
    <w:p w14:paraId="05C4D2F5" w14:textId="3B5B152B" w:rsidR="001D074E" w:rsidRDefault="001D074E" w:rsidP="001D074E">
      <w:pPr>
        <w:pStyle w:val="output"/>
        <w:rPr>
          <w:sz w:val="20"/>
        </w:rPr>
      </w:pPr>
      <w:r w:rsidRPr="001D074E">
        <w:rPr>
          <w:sz w:val="20"/>
        </w:rPr>
        <w:t xml:space="preserve">    </w:t>
      </w:r>
      <w:proofErr w:type="gramStart"/>
      <w:r w:rsidRPr="001D074E">
        <w:rPr>
          <w:sz w:val="20"/>
        </w:rPr>
        <w:t>run</w:t>
      </w:r>
      <w:proofErr w:type="gramEnd"/>
      <w:r w:rsidRPr="001D074E">
        <w:rPr>
          <w:sz w:val="20"/>
        </w:rPr>
        <w:t>: tomcat-pod</w:t>
      </w:r>
    </w:p>
    <w:p w14:paraId="3A762A7B" w14:textId="34681CEF" w:rsidR="001D074E" w:rsidRDefault="002E7FF8" w:rsidP="001D074E">
      <w:proofErr w:type="gramStart"/>
      <w:r>
        <w:t>deploy</w:t>
      </w:r>
      <w:proofErr w:type="gramEnd"/>
      <w:r>
        <w:t xml:space="preserve"> the tomcat</w:t>
      </w:r>
    </w:p>
    <w:p w14:paraId="53F61151" w14:textId="4113C764" w:rsidR="001D074E" w:rsidRDefault="001D074E" w:rsidP="001D074E">
      <w:pPr>
        <w:pStyle w:val="output"/>
      </w:pPr>
      <w:r>
        <w:t xml:space="preserve"># </w:t>
      </w:r>
      <w:proofErr w:type="spellStart"/>
      <w:proofErr w:type="gramStart"/>
      <w:r>
        <w:t>kubectl</w:t>
      </w:r>
      <w:proofErr w:type="spellEnd"/>
      <w:proofErr w:type="gramEnd"/>
      <w:r>
        <w:t xml:space="preserve"> apply –f </w:t>
      </w:r>
      <w:proofErr w:type="spellStart"/>
      <w:r>
        <w:t>tomcat.yaml</w:t>
      </w:r>
      <w:proofErr w:type="spellEnd"/>
    </w:p>
    <w:p w14:paraId="62487B03" w14:textId="1B439C60" w:rsidR="001D074E" w:rsidRDefault="002E7FF8" w:rsidP="001D074E">
      <w:r>
        <w:rPr>
          <w:noProof/>
          <w:lang w:eastAsia="en-US"/>
        </w:rPr>
        <w:drawing>
          <wp:inline distT="0" distB="0" distL="0" distR="0" wp14:anchorId="0BD2C833" wp14:editId="00D8CEF6">
            <wp:extent cx="6115050" cy="5708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15050" cy="570865"/>
                    </a:xfrm>
                    <a:prstGeom prst="rect">
                      <a:avLst/>
                    </a:prstGeom>
                  </pic:spPr>
                </pic:pic>
              </a:graphicData>
            </a:graphic>
          </wp:inline>
        </w:drawing>
      </w:r>
    </w:p>
    <w:p w14:paraId="18885D08" w14:textId="77777777" w:rsidR="002E7FF8" w:rsidRDefault="002E7FF8" w:rsidP="001D074E"/>
    <w:p w14:paraId="4265AF15" w14:textId="77777777" w:rsidR="002E7FF8" w:rsidRDefault="002E7FF8" w:rsidP="001D074E"/>
    <w:p w14:paraId="51FAA04B" w14:textId="08A63956" w:rsidR="002E7FF8" w:rsidRPr="001D074E" w:rsidRDefault="002E7FF8" w:rsidP="001D074E">
      <w:r>
        <w:rPr>
          <w:noProof/>
          <w:lang w:eastAsia="en-US"/>
        </w:rPr>
        <w:lastRenderedPageBreak/>
        <w:drawing>
          <wp:inline distT="0" distB="0" distL="0" distR="0" wp14:anchorId="6BF25B73" wp14:editId="6BA848F1">
            <wp:extent cx="6115050" cy="2818263"/>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3246" cy="2822040"/>
                    </a:xfrm>
                    <a:prstGeom prst="rect">
                      <a:avLst/>
                    </a:prstGeom>
                  </pic:spPr>
                </pic:pic>
              </a:graphicData>
            </a:graphic>
          </wp:inline>
        </w:drawing>
      </w:r>
    </w:p>
    <w:p w14:paraId="19B5A2F4" w14:textId="68392B00" w:rsidR="002F54D7" w:rsidRDefault="002F54D7" w:rsidP="002F54D7">
      <w:pPr>
        <w:pStyle w:val="Heading1"/>
      </w:pPr>
      <w:r>
        <w:t>NFS Persistent Volume</w:t>
      </w:r>
    </w:p>
    <w:p w14:paraId="7433A053" w14:textId="6D79F565" w:rsidR="002F54D7" w:rsidRDefault="002F54D7" w:rsidP="002F54D7">
      <w:r>
        <w:t xml:space="preserve">In this Lab we are going to </w:t>
      </w:r>
      <w:proofErr w:type="spellStart"/>
      <w:r>
        <w:t>privision</w:t>
      </w:r>
      <w:proofErr w:type="spellEnd"/>
      <w:r>
        <w:t xml:space="preserve"> </w:t>
      </w:r>
      <w:proofErr w:type="spellStart"/>
      <w:r>
        <w:t>nfs</w:t>
      </w:r>
      <w:proofErr w:type="spellEnd"/>
      <w:r>
        <w:t xml:space="preserve"> server on Ubuntu 16.04 you can use your own NFS server on any platform</w:t>
      </w:r>
    </w:p>
    <w:p w14:paraId="4AA6A81A" w14:textId="24C0ACA7" w:rsidR="002F54D7" w:rsidRPr="00B921AD" w:rsidRDefault="002F54D7" w:rsidP="00B921AD">
      <w:pPr>
        <w:pStyle w:val="Heading2"/>
      </w:pPr>
      <w:r w:rsidRPr="00B921AD">
        <w:t xml:space="preserve">Installing NFS server on </w:t>
      </w:r>
      <w:r w:rsidR="00E548BD" w:rsidRPr="00B921AD">
        <w:t>Ubuntu 16.04</w:t>
      </w:r>
      <w:r w:rsidR="007209B0" w:rsidRPr="00B921AD">
        <w:t xml:space="preserve"> (new machine)</w:t>
      </w:r>
    </w:p>
    <w:p w14:paraId="32A2379E" w14:textId="0CF2493A" w:rsidR="00E548BD" w:rsidRDefault="00E548BD" w:rsidP="00E548BD">
      <w:r w:rsidRPr="00E548BD">
        <w:t xml:space="preserve">To get NFS server working you must install the server packages. </w:t>
      </w:r>
      <w:proofErr w:type="gramStart"/>
      <w:r w:rsidRPr="00E548BD">
        <w:t>run</w:t>
      </w:r>
      <w:proofErr w:type="gramEnd"/>
      <w:r w:rsidRPr="00E548BD">
        <w:t xml:space="preserve"> the commands below:</w:t>
      </w:r>
    </w:p>
    <w:p w14:paraId="25AC7513" w14:textId="4F89B496" w:rsidR="00E548BD" w:rsidRPr="00E548BD" w:rsidRDefault="00C17FCF" w:rsidP="00E548BD">
      <w:pPr>
        <w:pStyle w:val="output"/>
      </w:pPr>
      <w:r>
        <w:t xml:space="preserve">$ </w:t>
      </w:r>
      <w:proofErr w:type="spellStart"/>
      <w:proofErr w:type="gramStart"/>
      <w:r w:rsidR="00E548BD" w:rsidRPr="00E548BD">
        <w:t>sudo</w:t>
      </w:r>
      <w:proofErr w:type="spellEnd"/>
      <w:proofErr w:type="gramEnd"/>
      <w:r w:rsidR="00E548BD" w:rsidRPr="00E548BD">
        <w:t xml:space="preserve"> apt-get update</w:t>
      </w:r>
    </w:p>
    <w:p w14:paraId="64142D4C" w14:textId="70E1B8A1" w:rsidR="00E548BD" w:rsidRPr="00E548BD" w:rsidRDefault="00C17FCF" w:rsidP="00E548BD">
      <w:pPr>
        <w:pStyle w:val="output"/>
      </w:pPr>
      <w:r>
        <w:t xml:space="preserve">$ </w:t>
      </w:r>
      <w:proofErr w:type="spellStart"/>
      <w:proofErr w:type="gramStart"/>
      <w:r w:rsidR="00E548BD" w:rsidRPr="00E548BD">
        <w:t>sudo</w:t>
      </w:r>
      <w:proofErr w:type="spellEnd"/>
      <w:proofErr w:type="gramEnd"/>
      <w:r w:rsidR="00E548BD" w:rsidRPr="00E548BD">
        <w:t xml:space="preserve"> apt-get install </w:t>
      </w:r>
      <w:proofErr w:type="spellStart"/>
      <w:r w:rsidR="00E548BD" w:rsidRPr="00E548BD">
        <w:t>nfs</w:t>
      </w:r>
      <w:proofErr w:type="spellEnd"/>
      <w:r w:rsidR="00E548BD" w:rsidRPr="00E548BD">
        <w:t>-kernel-server</w:t>
      </w:r>
    </w:p>
    <w:p w14:paraId="4E686072" w14:textId="2D8E5D81" w:rsidR="00E548BD" w:rsidRDefault="00E548BD" w:rsidP="00E548BD">
      <w:r w:rsidRPr="00E548BD">
        <w:t xml:space="preserve">Installing NFS client packages on the client </w:t>
      </w:r>
      <w:proofErr w:type="spellStart"/>
      <w:r w:rsidRPr="00E548BD">
        <w:t>systems</w:t>
      </w:r>
      <w:r>
        <w:t>.here</w:t>
      </w:r>
      <w:proofErr w:type="spellEnd"/>
      <w:r>
        <w:t xml:space="preserve"> we are going to use client as </w:t>
      </w:r>
      <w:proofErr w:type="gramStart"/>
      <w:r>
        <w:t>All</w:t>
      </w:r>
      <w:proofErr w:type="gramEnd"/>
      <w:r>
        <w:t xml:space="preserve"> three master nodes. </w:t>
      </w:r>
    </w:p>
    <w:p w14:paraId="1C9266C2" w14:textId="7294B6BB" w:rsidR="00E548BD" w:rsidRPr="00E548BD" w:rsidRDefault="00E548BD" w:rsidP="00E548BD">
      <w:r w:rsidRPr="00C17FCF">
        <w:rPr>
          <w:b/>
        </w:rPr>
        <w:t xml:space="preserve">Install NFS client on all the </w:t>
      </w:r>
      <w:r w:rsidRPr="00C17FCF">
        <w:rPr>
          <w:b/>
          <w:u w:val="single"/>
        </w:rPr>
        <w:t>master nodes</w:t>
      </w:r>
      <w:r>
        <w:t xml:space="preserve"> using follow </w:t>
      </w:r>
      <w:proofErr w:type="spellStart"/>
      <w:r w:rsidRPr="00E548BD">
        <w:t>command</w:t>
      </w:r>
      <w:proofErr w:type="gramStart"/>
      <w:r w:rsidRPr="00E548BD">
        <w:t>,to</w:t>
      </w:r>
      <w:proofErr w:type="spellEnd"/>
      <w:proofErr w:type="gramEnd"/>
      <w:r w:rsidRPr="00E548BD">
        <w:t xml:space="preserve"> access NFS mount points on the server, </w:t>
      </w:r>
    </w:p>
    <w:p w14:paraId="797F3EF6" w14:textId="1E74E609" w:rsidR="00E548BD" w:rsidRPr="00E548BD" w:rsidRDefault="00C17FCF" w:rsidP="00E548BD">
      <w:pPr>
        <w:pStyle w:val="output"/>
      </w:pPr>
      <w:r>
        <w:t xml:space="preserve">$ </w:t>
      </w:r>
      <w:proofErr w:type="spellStart"/>
      <w:proofErr w:type="gramStart"/>
      <w:r w:rsidR="00E548BD" w:rsidRPr="00E548BD">
        <w:t>sudo</w:t>
      </w:r>
      <w:proofErr w:type="spellEnd"/>
      <w:proofErr w:type="gramEnd"/>
      <w:r w:rsidR="00E548BD" w:rsidRPr="00E548BD">
        <w:t xml:space="preserve"> apt-get update</w:t>
      </w:r>
    </w:p>
    <w:p w14:paraId="219F6033" w14:textId="05A9B054" w:rsidR="00E548BD" w:rsidRPr="00E548BD" w:rsidRDefault="00C17FCF" w:rsidP="00E548BD">
      <w:pPr>
        <w:pStyle w:val="output"/>
      </w:pPr>
      <w:r>
        <w:t xml:space="preserve">$ </w:t>
      </w:r>
      <w:proofErr w:type="spellStart"/>
      <w:proofErr w:type="gramStart"/>
      <w:r w:rsidR="00E548BD" w:rsidRPr="00E548BD">
        <w:t>sudo</w:t>
      </w:r>
      <w:proofErr w:type="spellEnd"/>
      <w:proofErr w:type="gramEnd"/>
      <w:r w:rsidR="00E548BD" w:rsidRPr="00E548BD">
        <w:t xml:space="preserve"> apt-get install </w:t>
      </w:r>
      <w:proofErr w:type="spellStart"/>
      <w:r w:rsidR="00E548BD" w:rsidRPr="00E548BD">
        <w:t>nfs</w:t>
      </w:r>
      <w:proofErr w:type="spellEnd"/>
      <w:r w:rsidR="00E548BD" w:rsidRPr="00E548BD">
        <w:t>-common</w:t>
      </w:r>
    </w:p>
    <w:p w14:paraId="45EFF05D" w14:textId="7CE3C0D8" w:rsidR="00E548BD" w:rsidRDefault="00E548BD" w:rsidP="00E548BD">
      <w:r w:rsidRPr="00E548BD">
        <w:t>After installing the client packages, switch to the server to configure a mount point to export to the client.</w:t>
      </w:r>
    </w:p>
    <w:p w14:paraId="5C5D1719" w14:textId="3132F213" w:rsidR="00E548BD" w:rsidRDefault="00E548BD" w:rsidP="00846F9B">
      <w:r w:rsidRPr="00846F9B">
        <w:t>Creating the folder/directory to export (share) to the NFS clients</w:t>
      </w:r>
      <w:r w:rsidR="00846F9B" w:rsidRPr="00846F9B">
        <w:t xml:space="preserve">, </w:t>
      </w:r>
      <w:proofErr w:type="gramStart"/>
      <w:r w:rsidR="00846F9B">
        <w:t>For</w:t>
      </w:r>
      <w:proofErr w:type="gramEnd"/>
      <w:r w:rsidR="00846F9B">
        <w:t xml:space="preserve"> this Lab</w:t>
      </w:r>
      <w:r w:rsidR="00846F9B" w:rsidRPr="00846F9B">
        <w:t>, we’re creating a folder called </w:t>
      </w:r>
      <w:proofErr w:type="spellStart"/>
      <w:r w:rsidR="00846F9B">
        <w:t>nfs</w:t>
      </w:r>
      <w:proofErr w:type="spellEnd"/>
      <w:r w:rsidR="00846F9B">
        <w:t>/</w:t>
      </w:r>
      <w:proofErr w:type="spellStart"/>
      <w:r w:rsidR="00846F9B">
        <w:t>kubedata</w:t>
      </w:r>
      <w:proofErr w:type="spellEnd"/>
      <w:r w:rsidR="00846F9B" w:rsidRPr="00846F9B">
        <w:t> in the </w:t>
      </w:r>
      <w:r w:rsidR="00846F9B">
        <w:t>/</w:t>
      </w:r>
      <w:proofErr w:type="spellStart"/>
      <w:r w:rsidR="00846F9B">
        <w:t>srv</w:t>
      </w:r>
      <w:proofErr w:type="spellEnd"/>
      <w:r w:rsidR="00846F9B" w:rsidRPr="00846F9B">
        <w:t>/ directory.</w:t>
      </w:r>
      <w:r w:rsidR="00846F9B">
        <w:t>so run,</w:t>
      </w:r>
    </w:p>
    <w:p w14:paraId="3E572BAA" w14:textId="59DE3DD0" w:rsidR="00846F9B" w:rsidRPr="00846F9B" w:rsidRDefault="00C17FCF" w:rsidP="00846F9B">
      <w:pPr>
        <w:pStyle w:val="output"/>
      </w:pPr>
      <w:r>
        <w:t xml:space="preserve">$ </w:t>
      </w:r>
      <w:proofErr w:type="spellStart"/>
      <w:proofErr w:type="gramStart"/>
      <w:r w:rsidR="00846F9B">
        <w:t>sudo</w:t>
      </w:r>
      <w:proofErr w:type="spellEnd"/>
      <w:proofErr w:type="gramEnd"/>
      <w:r w:rsidR="00846F9B">
        <w:t xml:space="preserve"> </w:t>
      </w:r>
      <w:proofErr w:type="spellStart"/>
      <w:r w:rsidR="00846F9B">
        <w:t>mkdir</w:t>
      </w:r>
      <w:proofErr w:type="spellEnd"/>
      <w:r w:rsidR="00846F9B">
        <w:t xml:space="preserve"> –p /</w:t>
      </w:r>
      <w:proofErr w:type="spellStart"/>
      <w:r w:rsidR="00846F9B">
        <w:t>srv</w:t>
      </w:r>
      <w:proofErr w:type="spellEnd"/>
      <w:r w:rsidR="00846F9B">
        <w:t>/</w:t>
      </w:r>
      <w:proofErr w:type="spellStart"/>
      <w:r w:rsidR="00846F9B">
        <w:t>nfs</w:t>
      </w:r>
      <w:proofErr w:type="spellEnd"/>
      <w:r w:rsidR="00846F9B">
        <w:t>/</w:t>
      </w:r>
      <w:proofErr w:type="spellStart"/>
      <w:r w:rsidR="00846F9B">
        <w:t>kubedata</w:t>
      </w:r>
      <w:proofErr w:type="spellEnd"/>
    </w:p>
    <w:p w14:paraId="486A0FD6" w14:textId="079C2969" w:rsidR="00E548BD" w:rsidRDefault="00846F9B" w:rsidP="00846F9B">
      <w:pPr>
        <w:rPr>
          <w:color w:val="545353"/>
          <w:sz w:val="26"/>
          <w:szCs w:val="26"/>
          <w:shd w:val="clear" w:color="auto" w:fill="FFFFFF"/>
        </w:rPr>
      </w:pPr>
      <w:r w:rsidRPr="00846F9B">
        <w:lastRenderedPageBreak/>
        <w:t>Since we want this location to be viewed by all clients, we’re going to remove the restrictive permissions. To do that, change the folder permission to be owned by nobody in no group</w:t>
      </w:r>
      <w:r>
        <w:rPr>
          <w:color w:val="545353"/>
          <w:sz w:val="26"/>
          <w:szCs w:val="26"/>
          <w:shd w:val="clear" w:color="auto" w:fill="FFFFFF"/>
        </w:rPr>
        <w:t>.</w:t>
      </w:r>
    </w:p>
    <w:p w14:paraId="7B3051C3" w14:textId="3DF6305A" w:rsidR="00846F9B" w:rsidRPr="00846F9B" w:rsidRDefault="00C17FCF" w:rsidP="00846F9B">
      <w:pPr>
        <w:pStyle w:val="output"/>
      </w:pPr>
      <w:r>
        <w:t xml:space="preserve">$ </w:t>
      </w:r>
      <w:proofErr w:type="spellStart"/>
      <w:proofErr w:type="gramStart"/>
      <w:r w:rsidR="00846F9B" w:rsidRPr="00846F9B">
        <w:t>sudo</w:t>
      </w:r>
      <w:proofErr w:type="spellEnd"/>
      <w:proofErr w:type="gramEnd"/>
      <w:r w:rsidR="00846F9B" w:rsidRPr="00846F9B">
        <w:t xml:space="preserve"> </w:t>
      </w:r>
      <w:proofErr w:type="spellStart"/>
      <w:r w:rsidR="00846F9B" w:rsidRPr="00846F9B">
        <w:t>chown</w:t>
      </w:r>
      <w:proofErr w:type="spellEnd"/>
      <w:r w:rsidR="00846F9B" w:rsidRPr="00846F9B">
        <w:t xml:space="preserve"> </w:t>
      </w:r>
      <w:proofErr w:type="spellStart"/>
      <w:r w:rsidR="00846F9B" w:rsidRPr="00846F9B">
        <w:t>nobody:nogroup</w:t>
      </w:r>
      <w:proofErr w:type="spellEnd"/>
      <w:r w:rsidR="00846F9B">
        <w:t xml:space="preserve"> /</w:t>
      </w:r>
      <w:proofErr w:type="spellStart"/>
      <w:r w:rsidR="00846F9B">
        <w:t>srv</w:t>
      </w:r>
      <w:proofErr w:type="spellEnd"/>
      <w:r w:rsidR="00846F9B">
        <w:t>/</w:t>
      </w:r>
      <w:proofErr w:type="spellStart"/>
      <w:r w:rsidR="00846F9B">
        <w:t>nfs</w:t>
      </w:r>
      <w:proofErr w:type="spellEnd"/>
      <w:r w:rsidR="00846F9B">
        <w:t>/</w:t>
      </w:r>
      <w:proofErr w:type="spellStart"/>
      <w:r w:rsidR="00846F9B">
        <w:t>kubedata</w:t>
      </w:r>
      <w:proofErr w:type="spellEnd"/>
    </w:p>
    <w:p w14:paraId="07BD9B55" w14:textId="28A9B3BB" w:rsidR="00846F9B" w:rsidRPr="00846F9B" w:rsidRDefault="00C17FCF" w:rsidP="00846F9B">
      <w:pPr>
        <w:pStyle w:val="output"/>
      </w:pPr>
      <w:r>
        <w:t xml:space="preserve">$ </w:t>
      </w:r>
      <w:proofErr w:type="spellStart"/>
      <w:proofErr w:type="gramStart"/>
      <w:r w:rsidR="00846F9B">
        <w:t>sudo</w:t>
      </w:r>
      <w:proofErr w:type="spellEnd"/>
      <w:proofErr w:type="gramEnd"/>
      <w:r w:rsidR="00846F9B">
        <w:t xml:space="preserve"> </w:t>
      </w:r>
      <w:proofErr w:type="spellStart"/>
      <w:r w:rsidR="00846F9B">
        <w:t>chmod</w:t>
      </w:r>
      <w:proofErr w:type="spellEnd"/>
      <w:r w:rsidR="00846F9B">
        <w:t xml:space="preserve"> 777 /</w:t>
      </w:r>
      <w:proofErr w:type="spellStart"/>
      <w:r w:rsidR="00846F9B">
        <w:t>srv</w:t>
      </w:r>
      <w:proofErr w:type="spellEnd"/>
      <w:r w:rsidR="00846F9B">
        <w:t>/</w:t>
      </w:r>
      <w:proofErr w:type="spellStart"/>
      <w:r w:rsidR="00846F9B">
        <w:t>nfs</w:t>
      </w:r>
      <w:proofErr w:type="spellEnd"/>
      <w:r w:rsidR="00846F9B">
        <w:t>/</w:t>
      </w:r>
      <w:proofErr w:type="spellStart"/>
      <w:r w:rsidR="00846F9B">
        <w:t>kubedata</w:t>
      </w:r>
      <w:proofErr w:type="spellEnd"/>
    </w:p>
    <w:p w14:paraId="05F198E8" w14:textId="77777777" w:rsidR="00846F9B" w:rsidRPr="00846F9B" w:rsidRDefault="00846F9B" w:rsidP="00B921AD">
      <w:pPr>
        <w:pStyle w:val="Heading2"/>
      </w:pPr>
      <w:r w:rsidRPr="00846F9B">
        <w:t xml:space="preserve">Configuring NFS </w:t>
      </w:r>
      <w:r w:rsidRPr="00B921AD">
        <w:t>Exports</w:t>
      </w:r>
      <w:r w:rsidRPr="00846F9B">
        <w:t xml:space="preserve"> file</w:t>
      </w:r>
    </w:p>
    <w:p w14:paraId="0CED4A5C" w14:textId="5DE1B9F1" w:rsidR="00846F9B" w:rsidRDefault="00846F9B" w:rsidP="00846F9B">
      <w:r w:rsidRPr="00846F9B">
        <w:t>Now that the location is created on the host system, open NFS export file and define the client access.</w:t>
      </w:r>
    </w:p>
    <w:p w14:paraId="02E0E11A" w14:textId="48E1C0E2" w:rsidR="00C53154" w:rsidRPr="00C17FCF" w:rsidRDefault="00846F9B" w:rsidP="00C17FCF">
      <w:r w:rsidRPr="00846F9B">
        <w:t>Access can be granted to a single client or entire n</w:t>
      </w:r>
      <w:r>
        <w:t>etwork subnet. For this Lab</w:t>
      </w:r>
      <w:r w:rsidRPr="00846F9B">
        <w:t>, we’</w:t>
      </w:r>
      <w:r>
        <w:t xml:space="preserve">re allowing access to the </w:t>
      </w:r>
      <w:r w:rsidRPr="00C17FCF">
        <w:t>all client.</w:t>
      </w:r>
    </w:p>
    <w:p w14:paraId="42587939" w14:textId="676AAFA3" w:rsidR="00C53154" w:rsidRDefault="00C53154" w:rsidP="00C17FCF">
      <w:pPr>
        <w:rPr>
          <w:color w:val="545353"/>
          <w:sz w:val="26"/>
          <w:szCs w:val="26"/>
          <w:shd w:val="clear" w:color="auto" w:fill="FFFFFF"/>
        </w:rPr>
      </w:pPr>
      <w:r w:rsidRPr="00C17FCF">
        <w:t>NFS export file is at /</w:t>
      </w:r>
      <w:proofErr w:type="spellStart"/>
      <w:r w:rsidRPr="00C17FCF">
        <w:t>etc</w:t>
      </w:r>
      <w:proofErr w:type="spellEnd"/>
      <w:r w:rsidRPr="00C17FCF">
        <w:t>/exports, open the export file by running the commands below</w:t>
      </w:r>
      <w:r>
        <w:rPr>
          <w:color w:val="545353"/>
          <w:sz w:val="26"/>
          <w:szCs w:val="26"/>
          <w:shd w:val="clear" w:color="auto" w:fill="FFFFFF"/>
        </w:rPr>
        <w:t>:</w:t>
      </w:r>
    </w:p>
    <w:p w14:paraId="653129DD" w14:textId="1160C7E8" w:rsidR="00C53154" w:rsidRDefault="00C17FCF" w:rsidP="00C53154">
      <w:pPr>
        <w:pStyle w:val="output"/>
      </w:pPr>
      <w:r>
        <w:t xml:space="preserve">$ </w:t>
      </w:r>
      <w:proofErr w:type="gramStart"/>
      <w:r w:rsidR="00C53154" w:rsidRPr="00C53154">
        <w:t>vi</w:t>
      </w:r>
      <w:proofErr w:type="gramEnd"/>
      <w:r w:rsidR="00C53154" w:rsidRPr="00C53154">
        <w:t xml:space="preserve"> /</w:t>
      </w:r>
      <w:proofErr w:type="spellStart"/>
      <w:r w:rsidR="00C53154" w:rsidRPr="00C53154">
        <w:t>etc</w:t>
      </w:r>
      <w:proofErr w:type="spellEnd"/>
      <w:r w:rsidR="00C53154" w:rsidRPr="00C53154">
        <w:t>/exports</w:t>
      </w:r>
    </w:p>
    <w:p w14:paraId="10298BF5" w14:textId="0EAC5145" w:rsidR="00C53154" w:rsidRDefault="00C53154" w:rsidP="00C53154">
      <w:r>
        <w:t xml:space="preserve">Then </w:t>
      </w:r>
      <w:r w:rsidR="007209B0">
        <w:t>a</w:t>
      </w:r>
      <w:r w:rsidRPr="00C53154">
        <w:t>dd the line below:</w:t>
      </w:r>
    </w:p>
    <w:p w14:paraId="097FC564" w14:textId="6E586861" w:rsidR="00C53154" w:rsidRDefault="00C53154" w:rsidP="00C53154">
      <w:pPr>
        <w:pStyle w:val="output"/>
      </w:pPr>
      <w:r w:rsidRPr="00C53154">
        <w:t>/</w:t>
      </w:r>
      <w:proofErr w:type="spellStart"/>
      <w:r w:rsidRPr="00C53154">
        <w:t>srv</w:t>
      </w:r>
      <w:proofErr w:type="spellEnd"/>
      <w:r w:rsidRPr="00C53154">
        <w:t>/</w:t>
      </w:r>
      <w:proofErr w:type="spellStart"/>
      <w:r w:rsidRPr="00C53154">
        <w:t>nfs</w:t>
      </w:r>
      <w:proofErr w:type="spellEnd"/>
      <w:r w:rsidRPr="00C53154">
        <w:t>/</w:t>
      </w:r>
      <w:proofErr w:type="spellStart"/>
      <w:r w:rsidRPr="00C53154">
        <w:t>kubedata</w:t>
      </w:r>
      <w:proofErr w:type="spellEnd"/>
      <w:r w:rsidRPr="00C53154">
        <w:t xml:space="preserve">       *(</w:t>
      </w:r>
      <w:proofErr w:type="spellStart"/>
      <w:r w:rsidRPr="00C53154">
        <w:t>rw</w:t>
      </w:r>
      <w:proofErr w:type="gramStart"/>
      <w:r w:rsidRPr="00C53154">
        <w:t>,sync,no</w:t>
      </w:r>
      <w:proofErr w:type="gramEnd"/>
      <w:r w:rsidRPr="00C53154">
        <w:t>_subtree_check,insecure</w:t>
      </w:r>
      <w:proofErr w:type="spellEnd"/>
      <w:r w:rsidRPr="00C53154">
        <w:t>)</w:t>
      </w:r>
    </w:p>
    <w:p w14:paraId="50A9320C" w14:textId="1345F17C" w:rsidR="00C53154" w:rsidRDefault="00C53154" w:rsidP="00C53154">
      <w:pPr>
        <w:rPr>
          <w:b/>
        </w:rPr>
      </w:pPr>
      <w:r w:rsidRPr="00C53154">
        <w:t>The options in the setting above are: </w:t>
      </w:r>
      <w:proofErr w:type="spellStart"/>
      <w:r w:rsidRPr="00C53154">
        <w:rPr>
          <w:b/>
        </w:rPr>
        <w:t>rw</w:t>
      </w:r>
      <w:proofErr w:type="spellEnd"/>
      <w:r w:rsidRPr="00C53154">
        <w:rPr>
          <w:b/>
        </w:rPr>
        <w:t>= read/write, sync=write changes to disk before applying and </w:t>
      </w:r>
      <w:proofErr w:type="spellStart"/>
      <w:r w:rsidRPr="00C53154">
        <w:rPr>
          <w:b/>
        </w:rPr>
        <w:t>no_subtree_check</w:t>
      </w:r>
      <w:proofErr w:type="spellEnd"/>
      <w:r w:rsidRPr="00C53154">
        <w:rPr>
          <w:b/>
        </w:rPr>
        <w:t xml:space="preserve">= prevents </w:t>
      </w:r>
      <w:proofErr w:type="spellStart"/>
      <w:r w:rsidRPr="00C53154">
        <w:rPr>
          <w:b/>
        </w:rPr>
        <w:t>subtree</w:t>
      </w:r>
      <w:proofErr w:type="spellEnd"/>
      <w:r w:rsidRPr="00C53154">
        <w:rPr>
          <w:b/>
        </w:rPr>
        <w:t xml:space="preserve"> checking</w:t>
      </w:r>
      <w:r>
        <w:rPr>
          <w:b/>
        </w:rPr>
        <w:t xml:space="preserve"> insecure=no security</w:t>
      </w:r>
      <w:r w:rsidR="007209B0">
        <w:rPr>
          <w:b/>
        </w:rPr>
        <w:t xml:space="preserve">, * = all </w:t>
      </w:r>
      <w:proofErr w:type="spellStart"/>
      <w:r w:rsidR="007209B0">
        <w:rPr>
          <w:b/>
        </w:rPr>
        <w:t>ips</w:t>
      </w:r>
      <w:proofErr w:type="spellEnd"/>
      <w:r w:rsidRPr="00C53154">
        <w:rPr>
          <w:b/>
        </w:rPr>
        <w:t>.</w:t>
      </w:r>
    </w:p>
    <w:p w14:paraId="028E5971" w14:textId="7A27CABC" w:rsidR="00C53154" w:rsidRDefault="00C53154" w:rsidP="00C53154">
      <w:r w:rsidRPr="00C53154">
        <w:t>Export the shares by running the commands below</w:t>
      </w:r>
    </w:p>
    <w:p w14:paraId="29AC2B6F" w14:textId="17B18162" w:rsidR="00FF392F" w:rsidRPr="00FF392F" w:rsidRDefault="00C17FCF" w:rsidP="00FF392F">
      <w:pPr>
        <w:pStyle w:val="output"/>
        <w:rPr>
          <w:rFonts w:ascii="Calibri" w:hAnsi="Calibri" w:cs="Calibri"/>
          <w:b/>
        </w:rPr>
      </w:pPr>
      <w:r>
        <w:rPr>
          <w:rFonts w:ascii="Calibri" w:hAnsi="Calibri" w:cs="Calibri"/>
          <w:b/>
        </w:rPr>
        <w:t xml:space="preserve">$ </w:t>
      </w:r>
      <w:proofErr w:type="spellStart"/>
      <w:proofErr w:type="gramStart"/>
      <w:r w:rsidR="00FF392F" w:rsidRPr="00FF392F">
        <w:rPr>
          <w:rFonts w:ascii="Calibri" w:hAnsi="Calibri" w:cs="Calibri"/>
          <w:b/>
        </w:rPr>
        <w:t>exportfs</w:t>
      </w:r>
      <w:proofErr w:type="spellEnd"/>
      <w:proofErr w:type="gramEnd"/>
      <w:r w:rsidR="00FF392F" w:rsidRPr="00FF392F">
        <w:rPr>
          <w:rFonts w:ascii="Calibri" w:hAnsi="Calibri" w:cs="Calibri"/>
          <w:b/>
        </w:rPr>
        <w:t xml:space="preserve"> -v</w:t>
      </w:r>
    </w:p>
    <w:p w14:paraId="038EFA33" w14:textId="035CC65A" w:rsidR="00FF392F" w:rsidRPr="00C17FCF" w:rsidRDefault="00FF392F" w:rsidP="00FF392F">
      <w:pPr>
        <w:pStyle w:val="output"/>
        <w:rPr>
          <w:rFonts w:ascii="Calibri" w:hAnsi="Calibri" w:cs="Calibri"/>
          <w:i/>
          <w:sz w:val="20"/>
        </w:rPr>
      </w:pPr>
      <w:r w:rsidRPr="00C17FCF">
        <w:rPr>
          <w:rFonts w:ascii="Calibri" w:hAnsi="Calibri" w:cs="Calibri"/>
          <w:i/>
          <w:sz w:val="20"/>
        </w:rPr>
        <w:t>/</w:t>
      </w:r>
      <w:proofErr w:type="spellStart"/>
      <w:r w:rsidRPr="00C17FCF">
        <w:rPr>
          <w:rFonts w:ascii="Calibri" w:hAnsi="Calibri" w:cs="Calibri"/>
          <w:i/>
          <w:sz w:val="20"/>
        </w:rPr>
        <w:t>srv</w:t>
      </w:r>
      <w:proofErr w:type="spellEnd"/>
      <w:r w:rsidRPr="00C17FCF">
        <w:rPr>
          <w:rFonts w:ascii="Calibri" w:hAnsi="Calibri" w:cs="Calibri"/>
          <w:i/>
          <w:sz w:val="20"/>
        </w:rPr>
        <w:t>/</w:t>
      </w:r>
      <w:proofErr w:type="spellStart"/>
      <w:r w:rsidRPr="00C17FCF">
        <w:rPr>
          <w:rFonts w:ascii="Calibri" w:hAnsi="Calibri" w:cs="Calibri"/>
          <w:i/>
          <w:sz w:val="20"/>
        </w:rPr>
        <w:t>nfs</w:t>
      </w:r>
      <w:proofErr w:type="spellEnd"/>
      <w:r w:rsidRPr="00C17FCF">
        <w:rPr>
          <w:rFonts w:ascii="Calibri" w:hAnsi="Calibri" w:cs="Calibri"/>
          <w:i/>
          <w:sz w:val="20"/>
        </w:rPr>
        <w:t>/</w:t>
      </w:r>
      <w:proofErr w:type="spellStart"/>
      <w:r w:rsidRPr="00C17FCF">
        <w:rPr>
          <w:rFonts w:ascii="Calibri" w:hAnsi="Calibri" w:cs="Calibri"/>
          <w:i/>
          <w:sz w:val="20"/>
        </w:rPr>
        <w:t>kubedata</w:t>
      </w:r>
      <w:proofErr w:type="spellEnd"/>
      <w:r w:rsidRPr="00C17FCF">
        <w:rPr>
          <w:rFonts w:ascii="Calibri" w:hAnsi="Calibri" w:cs="Calibri"/>
          <w:i/>
          <w:sz w:val="20"/>
        </w:rPr>
        <w:t xml:space="preserve">               &lt;world</w:t>
      </w:r>
      <w:proofErr w:type="gramStart"/>
      <w:r w:rsidRPr="00C17FCF">
        <w:rPr>
          <w:rFonts w:ascii="Calibri" w:hAnsi="Calibri" w:cs="Calibri"/>
          <w:i/>
          <w:sz w:val="20"/>
        </w:rPr>
        <w:t>&gt;(</w:t>
      </w:r>
      <w:proofErr w:type="gramEnd"/>
      <w:r w:rsidRPr="00C17FCF">
        <w:rPr>
          <w:rFonts w:ascii="Calibri" w:hAnsi="Calibri" w:cs="Calibri"/>
          <w:i/>
          <w:sz w:val="20"/>
        </w:rPr>
        <w:t>rw,wdelay,insecure,root_squash,no_subtree_check,sec=sys,rw,root_squash,no_all_squash)      =&gt; output</w:t>
      </w:r>
    </w:p>
    <w:p w14:paraId="001DE438" w14:textId="0FBD59EE" w:rsidR="00C53154" w:rsidRPr="007209B0" w:rsidRDefault="00C17FCF" w:rsidP="00C53154">
      <w:pPr>
        <w:pStyle w:val="output"/>
        <w:rPr>
          <w:b/>
        </w:rPr>
      </w:pPr>
      <w:r>
        <w:rPr>
          <w:b/>
        </w:rPr>
        <w:t xml:space="preserve">$ </w:t>
      </w:r>
      <w:proofErr w:type="spellStart"/>
      <w:proofErr w:type="gramStart"/>
      <w:r w:rsidR="00C53154" w:rsidRPr="007209B0">
        <w:rPr>
          <w:b/>
        </w:rPr>
        <w:t>sudo</w:t>
      </w:r>
      <w:proofErr w:type="spellEnd"/>
      <w:proofErr w:type="gramEnd"/>
      <w:r w:rsidR="00C53154" w:rsidRPr="007209B0">
        <w:rPr>
          <w:b/>
        </w:rPr>
        <w:t xml:space="preserve"> </w:t>
      </w:r>
      <w:proofErr w:type="spellStart"/>
      <w:r w:rsidR="00C53154" w:rsidRPr="007209B0">
        <w:rPr>
          <w:b/>
        </w:rPr>
        <w:t>exportfs</w:t>
      </w:r>
      <w:proofErr w:type="spellEnd"/>
      <w:r w:rsidR="00C53154" w:rsidRPr="007209B0">
        <w:rPr>
          <w:b/>
        </w:rPr>
        <w:t xml:space="preserve"> –</w:t>
      </w:r>
      <w:proofErr w:type="spellStart"/>
      <w:r w:rsidR="00C53154" w:rsidRPr="007209B0">
        <w:rPr>
          <w:b/>
        </w:rPr>
        <w:t>rav</w:t>
      </w:r>
      <w:proofErr w:type="spellEnd"/>
    </w:p>
    <w:p w14:paraId="6817AAAD" w14:textId="7D4DDD63" w:rsidR="00C53154" w:rsidRPr="00C17FCF" w:rsidRDefault="00C53154" w:rsidP="00C53154">
      <w:pPr>
        <w:pStyle w:val="output"/>
        <w:rPr>
          <w:i/>
          <w:sz w:val="20"/>
        </w:rPr>
      </w:pPr>
      <w:proofErr w:type="gramStart"/>
      <w:r w:rsidRPr="00C17FCF">
        <w:rPr>
          <w:i/>
          <w:sz w:val="20"/>
        </w:rPr>
        <w:t>exporting</w:t>
      </w:r>
      <w:proofErr w:type="gramEnd"/>
      <w:r w:rsidRPr="00C17FCF">
        <w:rPr>
          <w:i/>
          <w:sz w:val="20"/>
        </w:rPr>
        <w:t xml:space="preserve"> *:/</w:t>
      </w:r>
      <w:proofErr w:type="spellStart"/>
      <w:r w:rsidRPr="00C17FCF">
        <w:rPr>
          <w:i/>
          <w:sz w:val="20"/>
        </w:rPr>
        <w:t>srv</w:t>
      </w:r>
      <w:proofErr w:type="spellEnd"/>
      <w:r w:rsidRPr="00C17FCF">
        <w:rPr>
          <w:i/>
          <w:sz w:val="20"/>
        </w:rPr>
        <w:t>/</w:t>
      </w:r>
      <w:proofErr w:type="spellStart"/>
      <w:r w:rsidRPr="00C17FCF">
        <w:rPr>
          <w:i/>
          <w:sz w:val="20"/>
        </w:rPr>
        <w:t>nfs</w:t>
      </w:r>
      <w:proofErr w:type="spellEnd"/>
      <w:r w:rsidRPr="00C17FCF">
        <w:rPr>
          <w:i/>
          <w:sz w:val="20"/>
        </w:rPr>
        <w:t>/</w:t>
      </w:r>
      <w:proofErr w:type="spellStart"/>
      <w:r w:rsidRPr="00C17FCF">
        <w:rPr>
          <w:i/>
          <w:sz w:val="20"/>
        </w:rPr>
        <w:t>kubedata</w:t>
      </w:r>
      <w:proofErr w:type="spellEnd"/>
      <w:r w:rsidR="007209B0" w:rsidRPr="00C17FCF">
        <w:rPr>
          <w:i/>
          <w:sz w:val="20"/>
        </w:rPr>
        <w:t xml:space="preserve">   =&gt; output</w:t>
      </w:r>
    </w:p>
    <w:p w14:paraId="027873BB" w14:textId="3FA1D48C" w:rsidR="00C53154" w:rsidRDefault="00C53154" w:rsidP="00C53154">
      <w:pPr>
        <w:rPr>
          <w:color w:val="545353"/>
          <w:sz w:val="26"/>
          <w:szCs w:val="26"/>
          <w:shd w:val="clear" w:color="auto" w:fill="FFFFFF"/>
        </w:rPr>
      </w:pPr>
      <w:r w:rsidRPr="00C53154">
        <w:t>Restart the NFS server by running the commands below</w:t>
      </w:r>
      <w:r>
        <w:rPr>
          <w:color w:val="545353"/>
          <w:sz w:val="26"/>
          <w:szCs w:val="26"/>
          <w:shd w:val="clear" w:color="auto" w:fill="FFFFFF"/>
        </w:rPr>
        <w:t>.</w:t>
      </w:r>
    </w:p>
    <w:p w14:paraId="3E63DC5F" w14:textId="6E2FC451" w:rsidR="00C53154" w:rsidRDefault="00C17FCF" w:rsidP="00C53154">
      <w:pPr>
        <w:pStyle w:val="output"/>
      </w:pPr>
      <w:r>
        <w:t xml:space="preserve">$ </w:t>
      </w:r>
      <w:proofErr w:type="spellStart"/>
      <w:proofErr w:type="gramStart"/>
      <w:r w:rsidR="00C53154" w:rsidRPr="00C53154">
        <w:t>sudo</w:t>
      </w:r>
      <w:proofErr w:type="spellEnd"/>
      <w:proofErr w:type="gramEnd"/>
      <w:r w:rsidR="00C53154" w:rsidRPr="00C53154">
        <w:t xml:space="preserve"> </w:t>
      </w:r>
      <w:proofErr w:type="spellStart"/>
      <w:r w:rsidR="00C53154" w:rsidRPr="00C53154">
        <w:t>systemctl</w:t>
      </w:r>
      <w:proofErr w:type="spellEnd"/>
      <w:r w:rsidR="00C53154" w:rsidRPr="00C53154">
        <w:t xml:space="preserve"> restart </w:t>
      </w:r>
      <w:proofErr w:type="spellStart"/>
      <w:r w:rsidR="00C53154" w:rsidRPr="00C53154">
        <w:t>nfs</w:t>
      </w:r>
      <w:proofErr w:type="spellEnd"/>
      <w:r w:rsidR="00C53154" w:rsidRPr="00C53154">
        <w:t>-kernel-server</w:t>
      </w:r>
    </w:p>
    <w:p w14:paraId="60225997" w14:textId="6222E3ED" w:rsidR="00A8607D" w:rsidRDefault="00A8607D" w:rsidP="00A8607D">
      <w:r>
        <w:t>NFS server is r</w:t>
      </w:r>
      <w:r w:rsidR="004A7894">
        <w:t xml:space="preserve">eady to server </w:t>
      </w:r>
      <w:proofErr w:type="spellStart"/>
      <w:r w:rsidR="004A7894">
        <w:t>ans</w:t>
      </w:r>
      <w:proofErr w:type="spellEnd"/>
      <w:r w:rsidR="004A7894">
        <w:t xml:space="preserve"> share it sto</w:t>
      </w:r>
      <w:r>
        <w:t>rage…</w:t>
      </w:r>
      <w:r w:rsidR="004A7894">
        <w:t xml:space="preserve"> (IN master</w:t>
      </w:r>
    </w:p>
    <w:p w14:paraId="661E441E" w14:textId="398B54DB" w:rsidR="00FF392F" w:rsidRPr="00FF392F" w:rsidRDefault="00C17FCF" w:rsidP="00FF392F">
      <w:pPr>
        <w:pStyle w:val="output"/>
        <w:rPr>
          <w:b/>
        </w:rPr>
      </w:pPr>
      <w:r>
        <w:rPr>
          <w:b/>
        </w:rPr>
        <w:t xml:space="preserve">$ </w:t>
      </w:r>
      <w:proofErr w:type="spellStart"/>
      <w:proofErr w:type="gramStart"/>
      <w:r w:rsidR="00FF392F" w:rsidRPr="00FF392F">
        <w:rPr>
          <w:b/>
        </w:rPr>
        <w:t>showmount</w:t>
      </w:r>
      <w:proofErr w:type="spellEnd"/>
      <w:proofErr w:type="gramEnd"/>
      <w:r w:rsidR="00FF392F" w:rsidRPr="00FF392F">
        <w:rPr>
          <w:b/>
        </w:rPr>
        <w:t xml:space="preserve"> -e</w:t>
      </w:r>
    </w:p>
    <w:p w14:paraId="32281C40" w14:textId="77777777" w:rsidR="00FF392F" w:rsidRPr="00C17FCF" w:rsidRDefault="00FF392F" w:rsidP="00FF392F">
      <w:pPr>
        <w:pStyle w:val="output"/>
        <w:rPr>
          <w:i/>
          <w:sz w:val="20"/>
        </w:rPr>
      </w:pPr>
      <w:r w:rsidRPr="00C17FCF">
        <w:rPr>
          <w:i/>
          <w:sz w:val="20"/>
        </w:rPr>
        <w:t>Export list for zippyops:</w:t>
      </w:r>
    </w:p>
    <w:p w14:paraId="3A54E562" w14:textId="2E43E7F1" w:rsidR="00FF392F" w:rsidRPr="00C17FCF" w:rsidRDefault="00FF392F" w:rsidP="004A7894">
      <w:pPr>
        <w:pStyle w:val="output"/>
        <w:rPr>
          <w:i/>
          <w:sz w:val="20"/>
        </w:rPr>
      </w:pPr>
      <w:r w:rsidRPr="00C17FCF">
        <w:rPr>
          <w:i/>
          <w:sz w:val="20"/>
        </w:rPr>
        <w:t>/</w:t>
      </w:r>
      <w:proofErr w:type="spellStart"/>
      <w:r w:rsidRPr="00C17FCF">
        <w:rPr>
          <w:i/>
          <w:sz w:val="20"/>
        </w:rPr>
        <w:t>srv</w:t>
      </w:r>
      <w:proofErr w:type="spellEnd"/>
      <w:r w:rsidRPr="00C17FCF">
        <w:rPr>
          <w:i/>
          <w:sz w:val="20"/>
        </w:rPr>
        <w:t>/</w:t>
      </w:r>
      <w:proofErr w:type="spellStart"/>
      <w:r w:rsidRPr="00C17FCF">
        <w:rPr>
          <w:i/>
          <w:sz w:val="20"/>
        </w:rPr>
        <w:t>nfs</w:t>
      </w:r>
      <w:proofErr w:type="spellEnd"/>
      <w:r w:rsidRPr="00C17FCF">
        <w:rPr>
          <w:i/>
          <w:sz w:val="20"/>
        </w:rPr>
        <w:t>/</w:t>
      </w:r>
      <w:proofErr w:type="spellStart"/>
      <w:r w:rsidRPr="00C17FCF">
        <w:rPr>
          <w:i/>
          <w:sz w:val="20"/>
        </w:rPr>
        <w:t>kubedata</w:t>
      </w:r>
      <w:proofErr w:type="spellEnd"/>
      <w:r w:rsidRPr="00C17FCF">
        <w:rPr>
          <w:i/>
          <w:sz w:val="20"/>
        </w:rPr>
        <w:t xml:space="preserve"> *</w:t>
      </w:r>
    </w:p>
    <w:p w14:paraId="7E25C730" w14:textId="52CF50E9" w:rsidR="004A7894" w:rsidRDefault="00B921AD" w:rsidP="004A7894">
      <w:pPr>
        <w:pStyle w:val="Heading2"/>
      </w:pPr>
      <w:r>
        <w:t xml:space="preserve">apply persistent </w:t>
      </w:r>
      <w:proofErr w:type="gramStart"/>
      <w:r>
        <w:t>volume(</w:t>
      </w:r>
      <w:proofErr w:type="gramEnd"/>
      <w:r>
        <w:t>pv) on</w:t>
      </w:r>
      <w:r w:rsidR="004A7894">
        <w:t xml:space="preserve"> any master</w:t>
      </w:r>
    </w:p>
    <w:p w14:paraId="057D46BB" w14:textId="778CF3BF" w:rsidR="004A7894" w:rsidRDefault="004A7894" w:rsidP="004A7894">
      <w:r>
        <w:t>Create a persistent volume for NFS</w:t>
      </w:r>
    </w:p>
    <w:p w14:paraId="31D518CF" w14:textId="2F1C7EF9" w:rsidR="004A7894" w:rsidRPr="004A7894" w:rsidRDefault="00C17FCF" w:rsidP="004A7894">
      <w:pPr>
        <w:pStyle w:val="output"/>
      </w:pPr>
      <w:r>
        <w:t>#</w:t>
      </w:r>
      <w:r w:rsidR="004A7894" w:rsidRPr="004A7894">
        <w:t xml:space="preserve"> </w:t>
      </w:r>
      <w:proofErr w:type="gramStart"/>
      <w:r w:rsidR="004A7894" w:rsidRPr="004A7894">
        <w:t>cat</w:t>
      </w:r>
      <w:proofErr w:type="gramEnd"/>
      <w:r w:rsidR="004A7894" w:rsidRPr="004A7894">
        <w:t xml:space="preserve"> </w:t>
      </w:r>
      <w:proofErr w:type="spellStart"/>
      <w:r w:rsidR="004A7894" w:rsidRPr="004A7894">
        <w:t>pv-nfs.yaml</w:t>
      </w:r>
      <w:proofErr w:type="spellEnd"/>
    </w:p>
    <w:p w14:paraId="57257E9C" w14:textId="77777777" w:rsidR="004A7894" w:rsidRPr="004A7894" w:rsidRDefault="004A7894" w:rsidP="004A7894">
      <w:pPr>
        <w:pStyle w:val="output"/>
      </w:pPr>
      <w:proofErr w:type="spellStart"/>
      <w:proofErr w:type="gramStart"/>
      <w:r w:rsidRPr="004A7894">
        <w:t>apiVersion</w:t>
      </w:r>
      <w:proofErr w:type="spellEnd"/>
      <w:proofErr w:type="gramEnd"/>
      <w:r w:rsidRPr="004A7894">
        <w:t>: v1</w:t>
      </w:r>
    </w:p>
    <w:p w14:paraId="54771677" w14:textId="77777777" w:rsidR="004A7894" w:rsidRPr="004A7894" w:rsidRDefault="004A7894" w:rsidP="004A7894">
      <w:pPr>
        <w:pStyle w:val="output"/>
      </w:pPr>
      <w:proofErr w:type="gramStart"/>
      <w:r w:rsidRPr="004A7894">
        <w:t>kind</w:t>
      </w:r>
      <w:proofErr w:type="gramEnd"/>
      <w:r w:rsidRPr="004A7894">
        <w:t xml:space="preserve">: </w:t>
      </w:r>
      <w:proofErr w:type="spellStart"/>
      <w:r w:rsidRPr="004A7894">
        <w:t>PersistentVolume</w:t>
      </w:r>
      <w:proofErr w:type="spellEnd"/>
    </w:p>
    <w:p w14:paraId="77A5AD5E" w14:textId="77777777" w:rsidR="004A7894" w:rsidRPr="004A7894" w:rsidRDefault="004A7894" w:rsidP="004A7894">
      <w:pPr>
        <w:pStyle w:val="output"/>
      </w:pPr>
      <w:proofErr w:type="gramStart"/>
      <w:r w:rsidRPr="004A7894">
        <w:t>metadata</w:t>
      </w:r>
      <w:proofErr w:type="gramEnd"/>
      <w:r w:rsidRPr="004A7894">
        <w:t>:</w:t>
      </w:r>
    </w:p>
    <w:p w14:paraId="29F8DCB2" w14:textId="77777777" w:rsidR="004A7894" w:rsidRPr="004A7894" w:rsidRDefault="004A7894" w:rsidP="004A7894">
      <w:pPr>
        <w:pStyle w:val="output"/>
      </w:pPr>
      <w:r w:rsidRPr="004A7894">
        <w:lastRenderedPageBreak/>
        <w:t xml:space="preserve">  </w:t>
      </w:r>
      <w:proofErr w:type="gramStart"/>
      <w:r w:rsidRPr="004A7894">
        <w:t>name</w:t>
      </w:r>
      <w:proofErr w:type="gramEnd"/>
      <w:r w:rsidRPr="004A7894">
        <w:t>: pv-nfs-pv1</w:t>
      </w:r>
    </w:p>
    <w:p w14:paraId="4B3761B8" w14:textId="77777777" w:rsidR="004A7894" w:rsidRPr="004A7894" w:rsidRDefault="004A7894" w:rsidP="004A7894">
      <w:pPr>
        <w:pStyle w:val="output"/>
      </w:pPr>
      <w:r w:rsidRPr="004A7894">
        <w:t xml:space="preserve">  </w:t>
      </w:r>
      <w:proofErr w:type="gramStart"/>
      <w:r w:rsidRPr="004A7894">
        <w:t>labels</w:t>
      </w:r>
      <w:proofErr w:type="gramEnd"/>
      <w:r w:rsidRPr="004A7894">
        <w:t>:</w:t>
      </w:r>
    </w:p>
    <w:p w14:paraId="26ACAD82" w14:textId="77777777" w:rsidR="004A7894" w:rsidRPr="004A7894" w:rsidRDefault="004A7894" w:rsidP="004A7894">
      <w:pPr>
        <w:pStyle w:val="output"/>
      </w:pPr>
      <w:r w:rsidRPr="004A7894">
        <w:t xml:space="preserve">    </w:t>
      </w:r>
      <w:proofErr w:type="gramStart"/>
      <w:r w:rsidRPr="004A7894">
        <w:t>type</w:t>
      </w:r>
      <w:proofErr w:type="gramEnd"/>
      <w:r w:rsidRPr="004A7894">
        <w:t xml:space="preserve">: </w:t>
      </w:r>
      <w:proofErr w:type="spellStart"/>
      <w:r w:rsidRPr="004A7894">
        <w:t>nfs</w:t>
      </w:r>
      <w:proofErr w:type="spellEnd"/>
    </w:p>
    <w:p w14:paraId="498909A6" w14:textId="77777777" w:rsidR="004A7894" w:rsidRPr="004A7894" w:rsidRDefault="004A7894" w:rsidP="004A7894">
      <w:pPr>
        <w:pStyle w:val="output"/>
      </w:pPr>
      <w:proofErr w:type="gramStart"/>
      <w:r w:rsidRPr="004A7894">
        <w:t>spec</w:t>
      </w:r>
      <w:proofErr w:type="gramEnd"/>
      <w:r w:rsidRPr="004A7894">
        <w:t>:</w:t>
      </w:r>
    </w:p>
    <w:p w14:paraId="294412B4" w14:textId="77777777" w:rsidR="004A7894" w:rsidRPr="004A7894" w:rsidRDefault="004A7894" w:rsidP="004A7894">
      <w:pPr>
        <w:pStyle w:val="output"/>
      </w:pPr>
      <w:r w:rsidRPr="004A7894">
        <w:t xml:space="preserve">  </w:t>
      </w:r>
      <w:proofErr w:type="spellStart"/>
      <w:proofErr w:type="gramStart"/>
      <w:r w:rsidRPr="004A7894">
        <w:t>storageClassName</w:t>
      </w:r>
      <w:proofErr w:type="spellEnd"/>
      <w:proofErr w:type="gramEnd"/>
      <w:r w:rsidRPr="004A7894">
        <w:t>: manual</w:t>
      </w:r>
    </w:p>
    <w:p w14:paraId="338E3E5C" w14:textId="77777777" w:rsidR="004A7894" w:rsidRPr="004A7894" w:rsidRDefault="004A7894" w:rsidP="004A7894">
      <w:pPr>
        <w:pStyle w:val="output"/>
      </w:pPr>
      <w:r w:rsidRPr="004A7894">
        <w:t xml:space="preserve">  </w:t>
      </w:r>
      <w:proofErr w:type="gramStart"/>
      <w:r w:rsidRPr="004A7894">
        <w:t>capacity</w:t>
      </w:r>
      <w:proofErr w:type="gramEnd"/>
      <w:r w:rsidRPr="004A7894">
        <w:t>:</w:t>
      </w:r>
    </w:p>
    <w:p w14:paraId="72FB2763" w14:textId="77777777" w:rsidR="004A7894" w:rsidRPr="004A7894" w:rsidRDefault="004A7894" w:rsidP="004A7894">
      <w:pPr>
        <w:pStyle w:val="output"/>
      </w:pPr>
      <w:r w:rsidRPr="004A7894">
        <w:t xml:space="preserve">    </w:t>
      </w:r>
      <w:proofErr w:type="gramStart"/>
      <w:r w:rsidRPr="004A7894">
        <w:t>storage</w:t>
      </w:r>
      <w:proofErr w:type="gramEnd"/>
      <w:r w:rsidRPr="004A7894">
        <w:t>: 3Gi</w:t>
      </w:r>
    </w:p>
    <w:p w14:paraId="2822E43F" w14:textId="77777777" w:rsidR="004A7894" w:rsidRPr="004A7894" w:rsidRDefault="004A7894" w:rsidP="004A7894">
      <w:pPr>
        <w:pStyle w:val="output"/>
      </w:pPr>
      <w:r w:rsidRPr="004A7894">
        <w:t xml:space="preserve">  </w:t>
      </w:r>
      <w:proofErr w:type="spellStart"/>
      <w:proofErr w:type="gramStart"/>
      <w:r w:rsidRPr="004A7894">
        <w:t>accessModes</w:t>
      </w:r>
      <w:proofErr w:type="spellEnd"/>
      <w:proofErr w:type="gramEnd"/>
      <w:r w:rsidRPr="004A7894">
        <w:t>:</w:t>
      </w:r>
    </w:p>
    <w:p w14:paraId="5D9B1249" w14:textId="77777777" w:rsidR="004A7894" w:rsidRPr="004A7894" w:rsidRDefault="004A7894" w:rsidP="004A7894">
      <w:pPr>
        <w:pStyle w:val="output"/>
      </w:pPr>
      <w:r w:rsidRPr="004A7894">
        <w:t xml:space="preserve">    - </w:t>
      </w:r>
      <w:proofErr w:type="spellStart"/>
      <w:r w:rsidRPr="004A7894">
        <w:t>ReadWriteMany</w:t>
      </w:r>
      <w:proofErr w:type="spellEnd"/>
    </w:p>
    <w:p w14:paraId="21196CB6" w14:textId="77777777" w:rsidR="004A7894" w:rsidRPr="004A7894" w:rsidRDefault="004A7894" w:rsidP="004A7894">
      <w:pPr>
        <w:pStyle w:val="output"/>
      </w:pPr>
      <w:r w:rsidRPr="004A7894">
        <w:t xml:space="preserve">  </w:t>
      </w:r>
      <w:proofErr w:type="spellStart"/>
      <w:proofErr w:type="gramStart"/>
      <w:r w:rsidRPr="004A7894">
        <w:t>nfs</w:t>
      </w:r>
      <w:proofErr w:type="spellEnd"/>
      <w:proofErr w:type="gramEnd"/>
      <w:r w:rsidRPr="004A7894">
        <w:t>:</w:t>
      </w:r>
    </w:p>
    <w:p w14:paraId="272B6BA7" w14:textId="47CDA13C" w:rsidR="00002E16" w:rsidRPr="004A7894" w:rsidRDefault="004A7894" w:rsidP="004A7894">
      <w:pPr>
        <w:pStyle w:val="output"/>
      </w:pPr>
      <w:r w:rsidRPr="004A7894">
        <w:t xml:space="preserve">    </w:t>
      </w:r>
      <w:proofErr w:type="gramStart"/>
      <w:r w:rsidRPr="004A7894">
        <w:t>server</w:t>
      </w:r>
      <w:proofErr w:type="gramEnd"/>
      <w:r w:rsidRPr="004A7894">
        <w:t>: 192.168.1.97</w:t>
      </w:r>
    </w:p>
    <w:p w14:paraId="00311F5D" w14:textId="42082393" w:rsidR="004A7894" w:rsidRDefault="004A7894" w:rsidP="004A7894">
      <w:pPr>
        <w:pStyle w:val="output"/>
      </w:pPr>
      <w:r w:rsidRPr="004A7894">
        <w:t xml:space="preserve">    </w:t>
      </w:r>
      <w:proofErr w:type="gramStart"/>
      <w:r w:rsidRPr="004A7894">
        <w:t>path</w:t>
      </w:r>
      <w:proofErr w:type="gramEnd"/>
      <w:r w:rsidRPr="004A7894">
        <w:t>: "/</w:t>
      </w:r>
      <w:proofErr w:type="spellStart"/>
      <w:r w:rsidRPr="004A7894">
        <w:t>srv</w:t>
      </w:r>
      <w:proofErr w:type="spellEnd"/>
      <w:r w:rsidRPr="004A7894">
        <w:t>/</w:t>
      </w:r>
      <w:proofErr w:type="spellStart"/>
      <w:r w:rsidRPr="004A7894">
        <w:t>nfs</w:t>
      </w:r>
      <w:proofErr w:type="spellEnd"/>
      <w:r w:rsidRPr="004A7894">
        <w:t>/</w:t>
      </w:r>
      <w:proofErr w:type="spellStart"/>
      <w:r w:rsidRPr="004A7894">
        <w:t>kubedata</w:t>
      </w:r>
      <w:proofErr w:type="spellEnd"/>
      <w:r w:rsidRPr="004A7894">
        <w:t>"</w:t>
      </w:r>
    </w:p>
    <w:p w14:paraId="06E8A3DD" w14:textId="77777777" w:rsidR="004A7894" w:rsidRDefault="004A7894" w:rsidP="004A7894"/>
    <w:p w14:paraId="381D8EC5" w14:textId="1404794C" w:rsidR="004A7894" w:rsidRDefault="004A7894" w:rsidP="004A7894">
      <w:proofErr w:type="gramStart"/>
      <w:r>
        <w:t>to</w:t>
      </w:r>
      <w:proofErr w:type="gramEnd"/>
      <w:r>
        <w:t xml:space="preserve"> create persistent volume</w:t>
      </w:r>
    </w:p>
    <w:p w14:paraId="60FAF76D" w14:textId="74B09F46" w:rsidR="004A7894" w:rsidRPr="004A7894" w:rsidRDefault="00C17FCF" w:rsidP="004A7894">
      <w:pPr>
        <w:pStyle w:val="output"/>
      </w:pPr>
      <w:r>
        <w:t xml:space="preserve"># </w:t>
      </w:r>
      <w:proofErr w:type="spellStart"/>
      <w:proofErr w:type="gramStart"/>
      <w:r w:rsidR="004A7894">
        <w:t>kubectl</w:t>
      </w:r>
      <w:proofErr w:type="spellEnd"/>
      <w:proofErr w:type="gramEnd"/>
      <w:r w:rsidR="004A7894">
        <w:t xml:space="preserve"> apply –f </w:t>
      </w:r>
      <w:proofErr w:type="spellStart"/>
      <w:r w:rsidR="004A7894">
        <w:t>pv-nfs.yaml</w:t>
      </w:r>
      <w:proofErr w:type="spellEnd"/>
    </w:p>
    <w:p w14:paraId="47CD0F70" w14:textId="3598F7DA" w:rsidR="00FF392F" w:rsidRDefault="004A7894" w:rsidP="00FF392F">
      <w:r>
        <w:t>To claim the persistent volume</w:t>
      </w:r>
    </w:p>
    <w:p w14:paraId="16C0C18C" w14:textId="36DB3099" w:rsidR="004A7894" w:rsidRDefault="004A7894" w:rsidP="004A7894">
      <w:pPr>
        <w:pStyle w:val="output"/>
      </w:pPr>
      <w:r w:rsidRPr="004A7894">
        <w:t xml:space="preserve"># </w:t>
      </w:r>
      <w:proofErr w:type="gramStart"/>
      <w:r w:rsidRPr="004A7894">
        <w:t>cat</w:t>
      </w:r>
      <w:proofErr w:type="gramEnd"/>
      <w:r w:rsidRPr="004A7894">
        <w:t xml:space="preserve"> </w:t>
      </w:r>
      <w:proofErr w:type="spellStart"/>
      <w:r w:rsidRPr="004A7894">
        <w:t>pv-claim.yaml</w:t>
      </w:r>
      <w:proofErr w:type="spellEnd"/>
    </w:p>
    <w:p w14:paraId="050B648F" w14:textId="77777777" w:rsidR="00002E16" w:rsidRPr="004A7894" w:rsidRDefault="00002E16" w:rsidP="004A7894">
      <w:pPr>
        <w:pStyle w:val="output"/>
      </w:pPr>
    </w:p>
    <w:p w14:paraId="7BCDC8C9" w14:textId="77777777" w:rsidR="004A7894" w:rsidRPr="004A7894" w:rsidRDefault="004A7894" w:rsidP="004A7894">
      <w:pPr>
        <w:pStyle w:val="output"/>
      </w:pPr>
      <w:proofErr w:type="spellStart"/>
      <w:proofErr w:type="gramStart"/>
      <w:r w:rsidRPr="004A7894">
        <w:t>apiVersion</w:t>
      </w:r>
      <w:proofErr w:type="spellEnd"/>
      <w:proofErr w:type="gramEnd"/>
      <w:r w:rsidRPr="004A7894">
        <w:t>: v1</w:t>
      </w:r>
    </w:p>
    <w:p w14:paraId="209CC3D1" w14:textId="77777777" w:rsidR="004A7894" w:rsidRPr="004A7894" w:rsidRDefault="004A7894" w:rsidP="004A7894">
      <w:pPr>
        <w:pStyle w:val="output"/>
      </w:pPr>
      <w:proofErr w:type="gramStart"/>
      <w:r w:rsidRPr="004A7894">
        <w:t>kind</w:t>
      </w:r>
      <w:proofErr w:type="gramEnd"/>
      <w:r w:rsidRPr="004A7894">
        <w:t xml:space="preserve">: </w:t>
      </w:r>
      <w:proofErr w:type="spellStart"/>
      <w:r w:rsidRPr="004A7894">
        <w:t>PersistentVolumeClaim</w:t>
      </w:r>
      <w:proofErr w:type="spellEnd"/>
    </w:p>
    <w:p w14:paraId="3910DD4D" w14:textId="77777777" w:rsidR="004A7894" w:rsidRPr="004A7894" w:rsidRDefault="004A7894" w:rsidP="004A7894">
      <w:pPr>
        <w:pStyle w:val="output"/>
      </w:pPr>
      <w:proofErr w:type="gramStart"/>
      <w:r w:rsidRPr="004A7894">
        <w:t>metadata</w:t>
      </w:r>
      <w:proofErr w:type="gramEnd"/>
      <w:r w:rsidRPr="004A7894">
        <w:t>:</w:t>
      </w:r>
    </w:p>
    <w:p w14:paraId="5706AB89" w14:textId="77777777" w:rsidR="004A7894" w:rsidRPr="004A7894" w:rsidRDefault="004A7894" w:rsidP="004A7894">
      <w:pPr>
        <w:pStyle w:val="output"/>
      </w:pPr>
      <w:r w:rsidRPr="004A7894">
        <w:t xml:space="preserve">  </w:t>
      </w:r>
      <w:proofErr w:type="gramStart"/>
      <w:r w:rsidRPr="004A7894">
        <w:t>name</w:t>
      </w:r>
      <w:proofErr w:type="gramEnd"/>
      <w:r w:rsidRPr="004A7894">
        <w:t>: pvc-nfs-pv1</w:t>
      </w:r>
    </w:p>
    <w:p w14:paraId="35EF9B6F" w14:textId="77777777" w:rsidR="004A7894" w:rsidRPr="004A7894" w:rsidRDefault="004A7894" w:rsidP="004A7894">
      <w:pPr>
        <w:pStyle w:val="output"/>
      </w:pPr>
      <w:proofErr w:type="gramStart"/>
      <w:r w:rsidRPr="004A7894">
        <w:t>spec</w:t>
      </w:r>
      <w:proofErr w:type="gramEnd"/>
      <w:r w:rsidRPr="004A7894">
        <w:t>:</w:t>
      </w:r>
    </w:p>
    <w:p w14:paraId="442AC40C" w14:textId="77777777" w:rsidR="004A7894" w:rsidRPr="004A7894" w:rsidRDefault="004A7894" w:rsidP="004A7894">
      <w:pPr>
        <w:pStyle w:val="output"/>
      </w:pPr>
      <w:r w:rsidRPr="004A7894">
        <w:t xml:space="preserve">  </w:t>
      </w:r>
      <w:proofErr w:type="spellStart"/>
      <w:proofErr w:type="gramStart"/>
      <w:r w:rsidRPr="004A7894">
        <w:t>storageClassName</w:t>
      </w:r>
      <w:proofErr w:type="spellEnd"/>
      <w:proofErr w:type="gramEnd"/>
      <w:r w:rsidRPr="004A7894">
        <w:t>: manual</w:t>
      </w:r>
    </w:p>
    <w:p w14:paraId="37AFC837" w14:textId="77777777" w:rsidR="004A7894" w:rsidRPr="004A7894" w:rsidRDefault="004A7894" w:rsidP="004A7894">
      <w:pPr>
        <w:pStyle w:val="output"/>
      </w:pPr>
      <w:r w:rsidRPr="004A7894">
        <w:t xml:space="preserve">  </w:t>
      </w:r>
      <w:proofErr w:type="spellStart"/>
      <w:proofErr w:type="gramStart"/>
      <w:r w:rsidRPr="004A7894">
        <w:t>accessModes</w:t>
      </w:r>
      <w:proofErr w:type="spellEnd"/>
      <w:proofErr w:type="gramEnd"/>
      <w:r w:rsidRPr="004A7894">
        <w:t>:</w:t>
      </w:r>
    </w:p>
    <w:p w14:paraId="6DA0C73C" w14:textId="77777777" w:rsidR="004A7894" w:rsidRPr="004A7894" w:rsidRDefault="004A7894" w:rsidP="004A7894">
      <w:pPr>
        <w:pStyle w:val="output"/>
      </w:pPr>
      <w:r w:rsidRPr="004A7894">
        <w:t xml:space="preserve">    - </w:t>
      </w:r>
      <w:proofErr w:type="spellStart"/>
      <w:r w:rsidRPr="004A7894">
        <w:t>ReadWriteMany</w:t>
      </w:r>
      <w:proofErr w:type="spellEnd"/>
    </w:p>
    <w:p w14:paraId="4C084028" w14:textId="77777777" w:rsidR="004A7894" w:rsidRPr="004A7894" w:rsidRDefault="004A7894" w:rsidP="004A7894">
      <w:pPr>
        <w:pStyle w:val="output"/>
      </w:pPr>
      <w:r w:rsidRPr="004A7894">
        <w:t xml:space="preserve">  </w:t>
      </w:r>
      <w:proofErr w:type="gramStart"/>
      <w:r w:rsidRPr="004A7894">
        <w:t>resources</w:t>
      </w:r>
      <w:proofErr w:type="gramEnd"/>
      <w:r w:rsidRPr="004A7894">
        <w:t>:</w:t>
      </w:r>
    </w:p>
    <w:p w14:paraId="73922601" w14:textId="77777777" w:rsidR="004A7894" w:rsidRPr="004A7894" w:rsidRDefault="004A7894" w:rsidP="004A7894">
      <w:pPr>
        <w:pStyle w:val="output"/>
      </w:pPr>
      <w:r w:rsidRPr="004A7894">
        <w:t xml:space="preserve">    </w:t>
      </w:r>
      <w:proofErr w:type="gramStart"/>
      <w:r w:rsidRPr="004A7894">
        <w:t>requests</w:t>
      </w:r>
      <w:proofErr w:type="gramEnd"/>
      <w:r w:rsidRPr="004A7894">
        <w:t>:</w:t>
      </w:r>
    </w:p>
    <w:p w14:paraId="48693C4A" w14:textId="48C8EEA5" w:rsidR="004A7894" w:rsidRDefault="004A7894" w:rsidP="004A7894">
      <w:pPr>
        <w:pStyle w:val="output"/>
      </w:pPr>
      <w:r w:rsidRPr="004A7894">
        <w:t xml:space="preserve">      </w:t>
      </w:r>
      <w:proofErr w:type="gramStart"/>
      <w:r w:rsidRPr="004A7894">
        <w:t>storage</w:t>
      </w:r>
      <w:proofErr w:type="gramEnd"/>
      <w:r w:rsidRPr="004A7894">
        <w:t>: 500Mi</w:t>
      </w:r>
    </w:p>
    <w:p w14:paraId="309ABDEC" w14:textId="77777777" w:rsidR="00002E16" w:rsidRDefault="00002E16" w:rsidP="004A7894"/>
    <w:p w14:paraId="1C218A6B" w14:textId="09D6073F" w:rsidR="004A7894" w:rsidRDefault="00002E16" w:rsidP="004A7894">
      <w:r>
        <w:t>A</w:t>
      </w:r>
      <w:r w:rsidR="004A7894">
        <w:t xml:space="preserve">fter claim the persistent volume create the deployment for </w:t>
      </w:r>
      <w:proofErr w:type="spellStart"/>
      <w:r w:rsidR="004A7894">
        <w:t>nginx</w:t>
      </w:r>
      <w:proofErr w:type="spellEnd"/>
      <w:r w:rsidR="004A7894">
        <w:t xml:space="preserve"> and its service </w:t>
      </w:r>
      <w:r>
        <w:t>with include the volume mount</w:t>
      </w:r>
    </w:p>
    <w:p w14:paraId="2F25AF84" w14:textId="712B98F4" w:rsidR="00002E16" w:rsidRDefault="00002E16" w:rsidP="00002E16">
      <w:pPr>
        <w:pStyle w:val="output"/>
      </w:pPr>
      <w:r w:rsidRPr="00002E16">
        <w:t xml:space="preserve"># </w:t>
      </w:r>
      <w:proofErr w:type="gramStart"/>
      <w:r w:rsidRPr="00002E16">
        <w:t>cat</w:t>
      </w:r>
      <w:proofErr w:type="gramEnd"/>
      <w:r w:rsidRPr="00002E16">
        <w:t xml:space="preserve"> </w:t>
      </w:r>
      <w:proofErr w:type="spellStart"/>
      <w:r w:rsidRPr="00002E16">
        <w:t>nginx.yaml</w:t>
      </w:r>
      <w:proofErr w:type="spellEnd"/>
    </w:p>
    <w:p w14:paraId="28F2C8BB" w14:textId="77777777" w:rsidR="00002E16" w:rsidRPr="00002E16" w:rsidRDefault="00002E16" w:rsidP="00002E16">
      <w:pPr>
        <w:pStyle w:val="output"/>
      </w:pPr>
    </w:p>
    <w:p w14:paraId="53CB2C19" w14:textId="77777777" w:rsidR="00002E16" w:rsidRPr="00002E16" w:rsidRDefault="00002E16" w:rsidP="00002E16">
      <w:pPr>
        <w:pStyle w:val="output"/>
      </w:pPr>
      <w:proofErr w:type="spellStart"/>
      <w:proofErr w:type="gramStart"/>
      <w:r w:rsidRPr="00002E16">
        <w:t>apiVersion</w:t>
      </w:r>
      <w:proofErr w:type="spellEnd"/>
      <w:proofErr w:type="gramEnd"/>
      <w:r w:rsidRPr="00002E16">
        <w:t>: extensions/v1beta1</w:t>
      </w:r>
    </w:p>
    <w:p w14:paraId="3467B06C" w14:textId="77777777" w:rsidR="00002E16" w:rsidRPr="00002E16" w:rsidRDefault="00002E16" w:rsidP="00002E16">
      <w:pPr>
        <w:pStyle w:val="output"/>
      </w:pPr>
      <w:proofErr w:type="gramStart"/>
      <w:r w:rsidRPr="00002E16">
        <w:t>kind</w:t>
      </w:r>
      <w:proofErr w:type="gramEnd"/>
      <w:r w:rsidRPr="00002E16">
        <w:t>: Deployment</w:t>
      </w:r>
    </w:p>
    <w:p w14:paraId="08E7E3F3" w14:textId="77777777" w:rsidR="00002E16" w:rsidRPr="00002E16" w:rsidRDefault="00002E16" w:rsidP="00002E16">
      <w:pPr>
        <w:pStyle w:val="output"/>
      </w:pPr>
      <w:proofErr w:type="gramStart"/>
      <w:r w:rsidRPr="00002E16">
        <w:t>metadata</w:t>
      </w:r>
      <w:proofErr w:type="gramEnd"/>
      <w:r w:rsidRPr="00002E16">
        <w:t>:</w:t>
      </w:r>
    </w:p>
    <w:p w14:paraId="4320840B" w14:textId="77777777" w:rsidR="00002E16" w:rsidRPr="00002E16" w:rsidRDefault="00002E16" w:rsidP="00002E16">
      <w:pPr>
        <w:pStyle w:val="output"/>
      </w:pPr>
      <w:r w:rsidRPr="00002E16">
        <w:t xml:space="preserve">  </w:t>
      </w:r>
      <w:proofErr w:type="gramStart"/>
      <w:r w:rsidRPr="00002E16">
        <w:t>name</w:t>
      </w:r>
      <w:proofErr w:type="gramEnd"/>
      <w:r w:rsidRPr="00002E16">
        <w:t xml:space="preserve">: </w:t>
      </w:r>
      <w:proofErr w:type="spellStart"/>
      <w:r w:rsidRPr="00002E16">
        <w:t>nginx</w:t>
      </w:r>
      <w:proofErr w:type="spellEnd"/>
    </w:p>
    <w:p w14:paraId="51767EA0" w14:textId="77777777" w:rsidR="00002E16" w:rsidRPr="00002E16" w:rsidRDefault="00002E16" w:rsidP="00002E16">
      <w:pPr>
        <w:pStyle w:val="output"/>
      </w:pPr>
      <w:proofErr w:type="gramStart"/>
      <w:r w:rsidRPr="00002E16">
        <w:t>spec</w:t>
      </w:r>
      <w:proofErr w:type="gramEnd"/>
      <w:r w:rsidRPr="00002E16">
        <w:t>:</w:t>
      </w:r>
    </w:p>
    <w:p w14:paraId="49E497CA" w14:textId="77777777" w:rsidR="00002E16" w:rsidRPr="00002E16" w:rsidRDefault="00002E16" w:rsidP="00002E16">
      <w:pPr>
        <w:pStyle w:val="output"/>
      </w:pPr>
      <w:r w:rsidRPr="00002E16">
        <w:t xml:space="preserve">  </w:t>
      </w:r>
      <w:proofErr w:type="gramStart"/>
      <w:r w:rsidRPr="00002E16">
        <w:t>replicas</w:t>
      </w:r>
      <w:proofErr w:type="gramEnd"/>
      <w:r w:rsidRPr="00002E16">
        <w:t>: 3</w:t>
      </w:r>
    </w:p>
    <w:p w14:paraId="61A00E27" w14:textId="77777777" w:rsidR="00002E16" w:rsidRPr="00002E16" w:rsidRDefault="00002E16" w:rsidP="00002E16">
      <w:pPr>
        <w:pStyle w:val="output"/>
      </w:pPr>
      <w:r w:rsidRPr="00002E16">
        <w:t xml:space="preserve">  </w:t>
      </w:r>
      <w:proofErr w:type="gramStart"/>
      <w:r w:rsidRPr="00002E16">
        <w:t>selector</w:t>
      </w:r>
      <w:proofErr w:type="gramEnd"/>
      <w:r w:rsidRPr="00002E16">
        <w:t>:</w:t>
      </w:r>
    </w:p>
    <w:p w14:paraId="544BCBFA" w14:textId="77777777" w:rsidR="00002E16" w:rsidRPr="00002E16" w:rsidRDefault="00002E16" w:rsidP="00002E16">
      <w:pPr>
        <w:pStyle w:val="output"/>
      </w:pPr>
      <w:r w:rsidRPr="00002E16">
        <w:lastRenderedPageBreak/>
        <w:t xml:space="preserve">    </w:t>
      </w:r>
      <w:proofErr w:type="spellStart"/>
      <w:proofErr w:type="gramStart"/>
      <w:r w:rsidRPr="00002E16">
        <w:t>matchLabels</w:t>
      </w:r>
      <w:proofErr w:type="spellEnd"/>
      <w:proofErr w:type="gramEnd"/>
      <w:r w:rsidRPr="00002E16">
        <w:t>:</w:t>
      </w:r>
    </w:p>
    <w:p w14:paraId="7ADD1F8A" w14:textId="77777777" w:rsidR="00002E16" w:rsidRPr="00002E16" w:rsidRDefault="00002E16" w:rsidP="00002E16">
      <w:pPr>
        <w:pStyle w:val="output"/>
      </w:pPr>
      <w:r w:rsidRPr="00002E16">
        <w:t xml:space="preserve">      </w:t>
      </w:r>
      <w:proofErr w:type="gramStart"/>
      <w:r w:rsidRPr="00002E16">
        <w:t>app</w:t>
      </w:r>
      <w:proofErr w:type="gramEnd"/>
      <w:r w:rsidRPr="00002E16">
        <w:t xml:space="preserve">: </w:t>
      </w:r>
      <w:proofErr w:type="spellStart"/>
      <w:r w:rsidRPr="00002E16">
        <w:t>nginx</w:t>
      </w:r>
      <w:proofErr w:type="spellEnd"/>
    </w:p>
    <w:p w14:paraId="100FFCA7" w14:textId="77777777" w:rsidR="00002E16" w:rsidRPr="00002E16" w:rsidRDefault="00002E16" w:rsidP="00002E16">
      <w:pPr>
        <w:pStyle w:val="output"/>
      </w:pPr>
      <w:r w:rsidRPr="00002E16">
        <w:t xml:space="preserve">  </w:t>
      </w:r>
      <w:proofErr w:type="gramStart"/>
      <w:r w:rsidRPr="00002E16">
        <w:t>template</w:t>
      </w:r>
      <w:proofErr w:type="gramEnd"/>
      <w:r w:rsidRPr="00002E16">
        <w:t>:</w:t>
      </w:r>
    </w:p>
    <w:p w14:paraId="505C4E89" w14:textId="77777777" w:rsidR="00002E16" w:rsidRPr="00002E16" w:rsidRDefault="00002E16" w:rsidP="00002E16">
      <w:pPr>
        <w:pStyle w:val="output"/>
      </w:pPr>
      <w:r w:rsidRPr="00002E16">
        <w:t xml:space="preserve">    </w:t>
      </w:r>
      <w:proofErr w:type="gramStart"/>
      <w:r w:rsidRPr="00002E16">
        <w:t>metadata</w:t>
      </w:r>
      <w:proofErr w:type="gramEnd"/>
      <w:r w:rsidRPr="00002E16">
        <w:t>:</w:t>
      </w:r>
    </w:p>
    <w:p w14:paraId="003DBCA2" w14:textId="77777777" w:rsidR="00002E16" w:rsidRPr="00002E16" w:rsidRDefault="00002E16" w:rsidP="00002E16">
      <w:pPr>
        <w:pStyle w:val="output"/>
      </w:pPr>
      <w:r w:rsidRPr="00002E16">
        <w:t xml:space="preserve">      </w:t>
      </w:r>
      <w:proofErr w:type="gramStart"/>
      <w:r w:rsidRPr="00002E16">
        <w:t>labels</w:t>
      </w:r>
      <w:proofErr w:type="gramEnd"/>
      <w:r w:rsidRPr="00002E16">
        <w:t>:</w:t>
      </w:r>
    </w:p>
    <w:p w14:paraId="5B7A44AD" w14:textId="77777777" w:rsidR="00002E16" w:rsidRPr="00002E16" w:rsidRDefault="00002E16" w:rsidP="00002E16">
      <w:pPr>
        <w:pStyle w:val="output"/>
      </w:pPr>
      <w:r w:rsidRPr="00002E16">
        <w:t xml:space="preserve">        </w:t>
      </w:r>
      <w:proofErr w:type="gramStart"/>
      <w:r w:rsidRPr="00002E16">
        <w:t>app</w:t>
      </w:r>
      <w:proofErr w:type="gramEnd"/>
      <w:r w:rsidRPr="00002E16">
        <w:t xml:space="preserve">: </w:t>
      </w:r>
      <w:proofErr w:type="spellStart"/>
      <w:r w:rsidRPr="00002E16">
        <w:t>nginx</w:t>
      </w:r>
      <w:proofErr w:type="spellEnd"/>
    </w:p>
    <w:p w14:paraId="7CA99908" w14:textId="77777777" w:rsidR="00002E16" w:rsidRPr="00002E16" w:rsidRDefault="00002E16" w:rsidP="00002E16">
      <w:pPr>
        <w:pStyle w:val="output"/>
      </w:pPr>
      <w:r w:rsidRPr="00002E16">
        <w:t xml:space="preserve">    </w:t>
      </w:r>
      <w:proofErr w:type="gramStart"/>
      <w:r w:rsidRPr="00002E16">
        <w:t>spec</w:t>
      </w:r>
      <w:proofErr w:type="gramEnd"/>
      <w:r w:rsidRPr="00002E16">
        <w:t>:</w:t>
      </w:r>
    </w:p>
    <w:p w14:paraId="1160BD9F" w14:textId="77777777" w:rsidR="00002E16" w:rsidRPr="00002E16" w:rsidRDefault="00002E16" w:rsidP="00002E16">
      <w:pPr>
        <w:pStyle w:val="output"/>
      </w:pPr>
      <w:r w:rsidRPr="00002E16">
        <w:t xml:space="preserve">      </w:t>
      </w:r>
      <w:proofErr w:type="gramStart"/>
      <w:r w:rsidRPr="00002E16">
        <w:t>volumes</w:t>
      </w:r>
      <w:proofErr w:type="gramEnd"/>
      <w:r w:rsidRPr="00002E16">
        <w:t>:</w:t>
      </w:r>
    </w:p>
    <w:p w14:paraId="47573E06" w14:textId="77777777" w:rsidR="00002E16" w:rsidRPr="00002E16" w:rsidRDefault="00002E16" w:rsidP="00002E16">
      <w:pPr>
        <w:pStyle w:val="output"/>
      </w:pPr>
      <w:r w:rsidRPr="00002E16">
        <w:t xml:space="preserve">      - </w:t>
      </w:r>
      <w:proofErr w:type="gramStart"/>
      <w:r w:rsidRPr="00002E16">
        <w:t>name</w:t>
      </w:r>
      <w:proofErr w:type="gramEnd"/>
      <w:r w:rsidRPr="00002E16">
        <w:t>: www</w:t>
      </w:r>
    </w:p>
    <w:p w14:paraId="78F34E08" w14:textId="77777777" w:rsidR="00002E16" w:rsidRPr="00002E16" w:rsidRDefault="00002E16" w:rsidP="00002E16">
      <w:pPr>
        <w:pStyle w:val="output"/>
      </w:pPr>
      <w:r w:rsidRPr="00002E16">
        <w:t xml:space="preserve">        </w:t>
      </w:r>
      <w:proofErr w:type="spellStart"/>
      <w:proofErr w:type="gramStart"/>
      <w:r w:rsidRPr="00002E16">
        <w:t>persistentVolumeClaim</w:t>
      </w:r>
      <w:proofErr w:type="spellEnd"/>
      <w:proofErr w:type="gramEnd"/>
      <w:r w:rsidRPr="00002E16">
        <w:t>:</w:t>
      </w:r>
    </w:p>
    <w:p w14:paraId="290591A7" w14:textId="77777777" w:rsidR="00002E16" w:rsidRPr="00002E16" w:rsidRDefault="00002E16" w:rsidP="00002E16">
      <w:pPr>
        <w:pStyle w:val="output"/>
      </w:pPr>
      <w:r w:rsidRPr="00002E16">
        <w:t xml:space="preserve">          </w:t>
      </w:r>
      <w:proofErr w:type="spellStart"/>
      <w:proofErr w:type="gramStart"/>
      <w:r w:rsidRPr="00002E16">
        <w:t>claimName</w:t>
      </w:r>
      <w:proofErr w:type="spellEnd"/>
      <w:proofErr w:type="gramEnd"/>
      <w:r w:rsidRPr="00002E16">
        <w:t>: pvc-nfs-pv1</w:t>
      </w:r>
    </w:p>
    <w:p w14:paraId="55B17A2D" w14:textId="77777777" w:rsidR="00002E16" w:rsidRPr="00002E16" w:rsidRDefault="00002E16" w:rsidP="00002E16">
      <w:pPr>
        <w:pStyle w:val="output"/>
      </w:pPr>
      <w:r w:rsidRPr="00002E16">
        <w:t xml:space="preserve">      </w:t>
      </w:r>
      <w:proofErr w:type="gramStart"/>
      <w:r w:rsidRPr="00002E16">
        <w:t>containers</w:t>
      </w:r>
      <w:proofErr w:type="gramEnd"/>
      <w:r w:rsidRPr="00002E16">
        <w:t>:</w:t>
      </w:r>
    </w:p>
    <w:p w14:paraId="14A8E744" w14:textId="77777777" w:rsidR="00002E16" w:rsidRPr="00002E16" w:rsidRDefault="00002E16" w:rsidP="00002E16">
      <w:pPr>
        <w:pStyle w:val="output"/>
      </w:pPr>
      <w:r w:rsidRPr="00002E16">
        <w:t xml:space="preserve">      - </w:t>
      </w:r>
      <w:proofErr w:type="gramStart"/>
      <w:r w:rsidRPr="00002E16">
        <w:t>name</w:t>
      </w:r>
      <w:proofErr w:type="gramEnd"/>
      <w:r w:rsidRPr="00002E16">
        <w:t xml:space="preserve">: </w:t>
      </w:r>
      <w:proofErr w:type="spellStart"/>
      <w:r w:rsidRPr="00002E16">
        <w:t>nginx</w:t>
      </w:r>
      <w:proofErr w:type="spellEnd"/>
    </w:p>
    <w:p w14:paraId="2EBCEA28" w14:textId="77777777" w:rsidR="00002E16" w:rsidRPr="00002E16" w:rsidRDefault="00002E16" w:rsidP="00002E16">
      <w:pPr>
        <w:pStyle w:val="output"/>
      </w:pPr>
      <w:r w:rsidRPr="00002E16">
        <w:t xml:space="preserve">        </w:t>
      </w:r>
      <w:proofErr w:type="gramStart"/>
      <w:r w:rsidRPr="00002E16">
        <w:t>image</w:t>
      </w:r>
      <w:proofErr w:type="gramEnd"/>
      <w:r w:rsidRPr="00002E16">
        <w:t xml:space="preserve">: </w:t>
      </w:r>
      <w:proofErr w:type="spellStart"/>
      <w:r w:rsidRPr="00002E16">
        <w:t>nginx</w:t>
      </w:r>
      <w:proofErr w:type="spellEnd"/>
    </w:p>
    <w:p w14:paraId="206FBAD4" w14:textId="77777777" w:rsidR="00002E16" w:rsidRPr="00002E16" w:rsidRDefault="00002E16" w:rsidP="00002E16">
      <w:pPr>
        <w:pStyle w:val="output"/>
      </w:pPr>
      <w:r w:rsidRPr="00002E16">
        <w:t xml:space="preserve">        </w:t>
      </w:r>
      <w:proofErr w:type="spellStart"/>
      <w:proofErr w:type="gramStart"/>
      <w:r w:rsidRPr="00002E16">
        <w:t>volumeMounts</w:t>
      </w:r>
      <w:proofErr w:type="spellEnd"/>
      <w:proofErr w:type="gramEnd"/>
      <w:r w:rsidRPr="00002E16">
        <w:t>:</w:t>
      </w:r>
    </w:p>
    <w:p w14:paraId="795F16A0" w14:textId="77777777" w:rsidR="00002E16" w:rsidRPr="00002E16" w:rsidRDefault="00002E16" w:rsidP="00002E16">
      <w:pPr>
        <w:pStyle w:val="output"/>
      </w:pPr>
      <w:r w:rsidRPr="00002E16">
        <w:t xml:space="preserve">        - </w:t>
      </w:r>
      <w:proofErr w:type="gramStart"/>
      <w:r w:rsidRPr="00002E16">
        <w:t>name</w:t>
      </w:r>
      <w:proofErr w:type="gramEnd"/>
      <w:r w:rsidRPr="00002E16">
        <w:t>: www</w:t>
      </w:r>
    </w:p>
    <w:p w14:paraId="4FF4007E" w14:textId="77777777" w:rsidR="00002E16" w:rsidRPr="00002E16" w:rsidRDefault="00002E16" w:rsidP="00002E16">
      <w:pPr>
        <w:pStyle w:val="output"/>
      </w:pPr>
      <w:r w:rsidRPr="00002E16">
        <w:t xml:space="preserve">          </w:t>
      </w:r>
      <w:proofErr w:type="spellStart"/>
      <w:proofErr w:type="gramStart"/>
      <w:r w:rsidRPr="00002E16">
        <w:t>mountPath</w:t>
      </w:r>
      <w:proofErr w:type="spellEnd"/>
      <w:proofErr w:type="gramEnd"/>
      <w:r w:rsidRPr="00002E16">
        <w:t>: /</w:t>
      </w:r>
      <w:proofErr w:type="spellStart"/>
      <w:r w:rsidRPr="00002E16">
        <w:t>usr</w:t>
      </w:r>
      <w:proofErr w:type="spellEnd"/>
      <w:r w:rsidRPr="00002E16">
        <w:t>/share/</w:t>
      </w:r>
      <w:proofErr w:type="spellStart"/>
      <w:r w:rsidRPr="00002E16">
        <w:t>nginx</w:t>
      </w:r>
      <w:proofErr w:type="spellEnd"/>
      <w:r w:rsidRPr="00002E16">
        <w:t>/html</w:t>
      </w:r>
    </w:p>
    <w:p w14:paraId="5EC3D217" w14:textId="77777777" w:rsidR="00002E16" w:rsidRPr="00002E16" w:rsidRDefault="00002E16" w:rsidP="00002E16">
      <w:pPr>
        <w:pStyle w:val="output"/>
      </w:pPr>
      <w:r w:rsidRPr="00002E16">
        <w:t xml:space="preserve">        </w:t>
      </w:r>
      <w:proofErr w:type="gramStart"/>
      <w:r w:rsidRPr="00002E16">
        <w:t>ports</w:t>
      </w:r>
      <w:proofErr w:type="gramEnd"/>
      <w:r w:rsidRPr="00002E16">
        <w:t>:</w:t>
      </w:r>
    </w:p>
    <w:p w14:paraId="195FA0E9" w14:textId="77777777" w:rsidR="00002E16" w:rsidRPr="00002E16" w:rsidRDefault="00002E16" w:rsidP="00002E16">
      <w:pPr>
        <w:pStyle w:val="output"/>
      </w:pPr>
      <w:r w:rsidRPr="00002E16">
        <w:t xml:space="preserve">        - </w:t>
      </w:r>
      <w:proofErr w:type="gramStart"/>
      <w:r w:rsidRPr="00002E16">
        <w:t>name</w:t>
      </w:r>
      <w:proofErr w:type="gramEnd"/>
      <w:r w:rsidRPr="00002E16">
        <w:t>: http</w:t>
      </w:r>
    </w:p>
    <w:p w14:paraId="04ACDB59" w14:textId="77777777" w:rsidR="00002E16" w:rsidRPr="00002E16" w:rsidRDefault="00002E16" w:rsidP="00002E16">
      <w:pPr>
        <w:pStyle w:val="output"/>
      </w:pPr>
      <w:r w:rsidRPr="00002E16">
        <w:t xml:space="preserve">          </w:t>
      </w:r>
      <w:proofErr w:type="spellStart"/>
      <w:proofErr w:type="gramStart"/>
      <w:r w:rsidRPr="00002E16">
        <w:t>containerPort</w:t>
      </w:r>
      <w:proofErr w:type="spellEnd"/>
      <w:proofErr w:type="gramEnd"/>
      <w:r w:rsidRPr="00002E16">
        <w:t>: 80</w:t>
      </w:r>
    </w:p>
    <w:p w14:paraId="76678A7E" w14:textId="77777777" w:rsidR="00002E16" w:rsidRPr="00002E16" w:rsidRDefault="00002E16" w:rsidP="00002E16">
      <w:pPr>
        <w:pStyle w:val="output"/>
      </w:pPr>
      <w:r w:rsidRPr="00002E16">
        <w:t>---</w:t>
      </w:r>
    </w:p>
    <w:p w14:paraId="7D390792" w14:textId="77777777" w:rsidR="00002E16" w:rsidRPr="00002E16" w:rsidRDefault="00002E16" w:rsidP="00002E16">
      <w:pPr>
        <w:pStyle w:val="output"/>
      </w:pPr>
      <w:proofErr w:type="spellStart"/>
      <w:proofErr w:type="gramStart"/>
      <w:r w:rsidRPr="00002E16">
        <w:t>apiVersion</w:t>
      </w:r>
      <w:proofErr w:type="spellEnd"/>
      <w:proofErr w:type="gramEnd"/>
      <w:r w:rsidRPr="00002E16">
        <w:t>: v1</w:t>
      </w:r>
    </w:p>
    <w:p w14:paraId="0FE4595D" w14:textId="77777777" w:rsidR="00002E16" w:rsidRPr="00002E16" w:rsidRDefault="00002E16" w:rsidP="00002E16">
      <w:pPr>
        <w:pStyle w:val="output"/>
      </w:pPr>
      <w:proofErr w:type="gramStart"/>
      <w:r w:rsidRPr="00002E16">
        <w:t>kind</w:t>
      </w:r>
      <w:proofErr w:type="gramEnd"/>
      <w:r w:rsidRPr="00002E16">
        <w:t>: Service</w:t>
      </w:r>
    </w:p>
    <w:p w14:paraId="4644F8DC" w14:textId="77777777" w:rsidR="00002E16" w:rsidRPr="00002E16" w:rsidRDefault="00002E16" w:rsidP="00002E16">
      <w:pPr>
        <w:pStyle w:val="output"/>
      </w:pPr>
      <w:proofErr w:type="gramStart"/>
      <w:r w:rsidRPr="00002E16">
        <w:t>metadata</w:t>
      </w:r>
      <w:proofErr w:type="gramEnd"/>
      <w:r w:rsidRPr="00002E16">
        <w:t>:</w:t>
      </w:r>
    </w:p>
    <w:p w14:paraId="5F0BF2FA" w14:textId="77777777" w:rsidR="00002E16" w:rsidRPr="00002E16" w:rsidRDefault="00002E16" w:rsidP="00002E16">
      <w:pPr>
        <w:pStyle w:val="output"/>
      </w:pPr>
      <w:r w:rsidRPr="00002E16">
        <w:t xml:space="preserve">  </w:t>
      </w:r>
      <w:proofErr w:type="gramStart"/>
      <w:r w:rsidRPr="00002E16">
        <w:t>name</w:t>
      </w:r>
      <w:proofErr w:type="gramEnd"/>
      <w:r w:rsidRPr="00002E16">
        <w:t xml:space="preserve">: </w:t>
      </w:r>
      <w:proofErr w:type="spellStart"/>
      <w:r w:rsidRPr="00002E16">
        <w:t>nginx</w:t>
      </w:r>
      <w:proofErr w:type="spellEnd"/>
    </w:p>
    <w:p w14:paraId="68753F9A" w14:textId="77777777" w:rsidR="00002E16" w:rsidRPr="00002E16" w:rsidRDefault="00002E16" w:rsidP="00002E16">
      <w:pPr>
        <w:pStyle w:val="output"/>
      </w:pPr>
      <w:proofErr w:type="gramStart"/>
      <w:r w:rsidRPr="00002E16">
        <w:t>spec</w:t>
      </w:r>
      <w:proofErr w:type="gramEnd"/>
      <w:r w:rsidRPr="00002E16">
        <w:t>:</w:t>
      </w:r>
    </w:p>
    <w:p w14:paraId="7515EE87" w14:textId="77777777" w:rsidR="00002E16" w:rsidRPr="00002E16" w:rsidRDefault="00002E16" w:rsidP="00002E16">
      <w:pPr>
        <w:pStyle w:val="output"/>
      </w:pPr>
      <w:r w:rsidRPr="00002E16">
        <w:t xml:space="preserve">  </w:t>
      </w:r>
      <w:proofErr w:type="gramStart"/>
      <w:r w:rsidRPr="00002E16">
        <w:t>ports</w:t>
      </w:r>
      <w:proofErr w:type="gramEnd"/>
      <w:r w:rsidRPr="00002E16">
        <w:t>:</w:t>
      </w:r>
    </w:p>
    <w:p w14:paraId="656CAD59" w14:textId="77777777" w:rsidR="00002E16" w:rsidRPr="00002E16" w:rsidRDefault="00002E16" w:rsidP="00002E16">
      <w:pPr>
        <w:pStyle w:val="output"/>
      </w:pPr>
      <w:r w:rsidRPr="00002E16">
        <w:t xml:space="preserve">  - </w:t>
      </w:r>
      <w:proofErr w:type="gramStart"/>
      <w:r w:rsidRPr="00002E16">
        <w:t>name</w:t>
      </w:r>
      <w:proofErr w:type="gramEnd"/>
      <w:r w:rsidRPr="00002E16">
        <w:t>: http</w:t>
      </w:r>
    </w:p>
    <w:p w14:paraId="1543165D" w14:textId="77777777" w:rsidR="00002E16" w:rsidRPr="00002E16" w:rsidRDefault="00002E16" w:rsidP="00002E16">
      <w:pPr>
        <w:pStyle w:val="output"/>
      </w:pPr>
      <w:r w:rsidRPr="00002E16">
        <w:t xml:space="preserve">    </w:t>
      </w:r>
      <w:proofErr w:type="gramStart"/>
      <w:r w:rsidRPr="00002E16">
        <w:t>port</w:t>
      </w:r>
      <w:proofErr w:type="gramEnd"/>
      <w:r w:rsidRPr="00002E16">
        <w:t>: 80</w:t>
      </w:r>
    </w:p>
    <w:p w14:paraId="49BD97E5" w14:textId="77777777" w:rsidR="00002E16" w:rsidRPr="00002E16" w:rsidRDefault="00002E16" w:rsidP="00002E16">
      <w:pPr>
        <w:pStyle w:val="output"/>
      </w:pPr>
      <w:r w:rsidRPr="00002E16">
        <w:t xml:space="preserve">    </w:t>
      </w:r>
      <w:proofErr w:type="gramStart"/>
      <w:r w:rsidRPr="00002E16">
        <w:t>protocol</w:t>
      </w:r>
      <w:proofErr w:type="gramEnd"/>
      <w:r w:rsidRPr="00002E16">
        <w:t>: TCP</w:t>
      </w:r>
    </w:p>
    <w:p w14:paraId="0979092E" w14:textId="77777777" w:rsidR="00002E16" w:rsidRPr="00002E16" w:rsidRDefault="00002E16" w:rsidP="00002E16">
      <w:pPr>
        <w:pStyle w:val="output"/>
      </w:pPr>
      <w:r w:rsidRPr="00002E16">
        <w:t xml:space="preserve">    </w:t>
      </w:r>
      <w:proofErr w:type="spellStart"/>
      <w:proofErr w:type="gramStart"/>
      <w:r w:rsidRPr="00002E16">
        <w:t>targetPort</w:t>
      </w:r>
      <w:proofErr w:type="spellEnd"/>
      <w:proofErr w:type="gramEnd"/>
      <w:r w:rsidRPr="00002E16">
        <w:t>: 80</w:t>
      </w:r>
    </w:p>
    <w:p w14:paraId="0361ED27" w14:textId="77777777" w:rsidR="00002E16" w:rsidRPr="00002E16" w:rsidRDefault="00002E16" w:rsidP="00002E16">
      <w:pPr>
        <w:pStyle w:val="output"/>
      </w:pPr>
      <w:r w:rsidRPr="00002E16">
        <w:t xml:space="preserve">  </w:t>
      </w:r>
      <w:proofErr w:type="gramStart"/>
      <w:r w:rsidRPr="00002E16">
        <w:t>selector</w:t>
      </w:r>
      <w:proofErr w:type="gramEnd"/>
      <w:r w:rsidRPr="00002E16">
        <w:t>:</w:t>
      </w:r>
    </w:p>
    <w:p w14:paraId="5ED39090" w14:textId="77777777" w:rsidR="00002E16" w:rsidRPr="00002E16" w:rsidRDefault="00002E16" w:rsidP="00002E16">
      <w:pPr>
        <w:pStyle w:val="output"/>
      </w:pPr>
      <w:r w:rsidRPr="00002E16">
        <w:t xml:space="preserve">    </w:t>
      </w:r>
      <w:proofErr w:type="gramStart"/>
      <w:r w:rsidRPr="00002E16">
        <w:t>app</w:t>
      </w:r>
      <w:proofErr w:type="gramEnd"/>
      <w:r w:rsidRPr="00002E16">
        <w:t xml:space="preserve">: </w:t>
      </w:r>
      <w:proofErr w:type="spellStart"/>
      <w:r w:rsidRPr="00002E16">
        <w:t>nginx</w:t>
      </w:r>
      <w:proofErr w:type="spellEnd"/>
    </w:p>
    <w:p w14:paraId="72E0BC53" w14:textId="755DC245" w:rsidR="00002E16" w:rsidRDefault="00002E16" w:rsidP="00002E16">
      <w:pPr>
        <w:pStyle w:val="output"/>
      </w:pPr>
      <w:r w:rsidRPr="00002E16">
        <w:t xml:space="preserve">  </w:t>
      </w:r>
      <w:proofErr w:type="gramStart"/>
      <w:r w:rsidRPr="00002E16">
        <w:t>type</w:t>
      </w:r>
      <w:proofErr w:type="gramEnd"/>
      <w:r w:rsidRPr="00002E16">
        <w:t xml:space="preserve">: </w:t>
      </w:r>
      <w:proofErr w:type="spellStart"/>
      <w:r w:rsidRPr="00002E16">
        <w:t>LoadBalancer</w:t>
      </w:r>
      <w:proofErr w:type="spellEnd"/>
    </w:p>
    <w:p w14:paraId="620961FC" w14:textId="1D00F0CB" w:rsidR="00002E16" w:rsidRDefault="00002E16" w:rsidP="00002E16">
      <w:proofErr w:type="gramStart"/>
      <w:r>
        <w:t>to</w:t>
      </w:r>
      <w:proofErr w:type="gramEnd"/>
      <w:r>
        <w:t xml:space="preserve"> run pods with volume mount</w:t>
      </w:r>
    </w:p>
    <w:p w14:paraId="211D8563" w14:textId="3097B118" w:rsidR="00002E16" w:rsidRPr="00002E16" w:rsidRDefault="00C17FCF" w:rsidP="00002E16">
      <w:pPr>
        <w:pStyle w:val="output"/>
      </w:pPr>
      <w:r>
        <w:t xml:space="preserve"># </w:t>
      </w:r>
      <w:proofErr w:type="spellStart"/>
      <w:proofErr w:type="gramStart"/>
      <w:r w:rsidR="00002E16">
        <w:t>kubectl</w:t>
      </w:r>
      <w:proofErr w:type="spellEnd"/>
      <w:proofErr w:type="gramEnd"/>
      <w:r w:rsidR="00002E16">
        <w:t xml:space="preserve"> apply –f </w:t>
      </w:r>
      <w:proofErr w:type="spellStart"/>
      <w:r w:rsidR="00002E16">
        <w:t>nginx.yaml</w:t>
      </w:r>
      <w:proofErr w:type="spellEnd"/>
    </w:p>
    <w:p w14:paraId="73A38706" w14:textId="77777777" w:rsidR="00B921AD" w:rsidRDefault="00B921AD" w:rsidP="004A7894">
      <w:pPr>
        <w:rPr>
          <w:b/>
        </w:rPr>
      </w:pPr>
    </w:p>
    <w:p w14:paraId="637FE76A" w14:textId="77777777" w:rsidR="00B921AD" w:rsidRDefault="00B921AD" w:rsidP="004A7894">
      <w:pPr>
        <w:rPr>
          <w:b/>
        </w:rPr>
      </w:pPr>
    </w:p>
    <w:p w14:paraId="3CDDBFA0" w14:textId="77777777" w:rsidR="00B921AD" w:rsidRDefault="00B921AD" w:rsidP="004A7894">
      <w:pPr>
        <w:rPr>
          <w:b/>
        </w:rPr>
      </w:pPr>
    </w:p>
    <w:p w14:paraId="2D8E9F60" w14:textId="67D5C8E9" w:rsidR="00002E16" w:rsidRPr="00002E16" w:rsidRDefault="00002E16" w:rsidP="00B921AD">
      <w:pPr>
        <w:pStyle w:val="Heading2"/>
      </w:pPr>
      <w:r w:rsidRPr="00002E16">
        <w:lastRenderedPageBreak/>
        <w:t>OUTPUT</w:t>
      </w:r>
    </w:p>
    <w:p w14:paraId="482252F8" w14:textId="74C84685" w:rsidR="00002E16" w:rsidRDefault="00002E16" w:rsidP="004A7894">
      <w:r>
        <w:rPr>
          <w:noProof/>
          <w:lang w:eastAsia="en-US"/>
        </w:rPr>
        <w:drawing>
          <wp:inline distT="0" distB="0" distL="0" distR="0" wp14:anchorId="42465374" wp14:editId="3AB22F0A">
            <wp:extent cx="6115050" cy="9480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15050" cy="948055"/>
                    </a:xfrm>
                    <a:prstGeom prst="rect">
                      <a:avLst/>
                    </a:prstGeom>
                  </pic:spPr>
                </pic:pic>
              </a:graphicData>
            </a:graphic>
          </wp:inline>
        </w:drawing>
      </w:r>
    </w:p>
    <w:p w14:paraId="42454547" w14:textId="1F4287C2" w:rsidR="00002E16" w:rsidRDefault="00002E16" w:rsidP="004A7894">
      <w:r>
        <w:rPr>
          <w:noProof/>
          <w:lang w:eastAsia="en-US"/>
        </w:rPr>
        <w:drawing>
          <wp:inline distT="0" distB="0" distL="0" distR="0" wp14:anchorId="472E933B" wp14:editId="0F9D78AE">
            <wp:extent cx="6115050" cy="76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15050" cy="762000"/>
                    </a:xfrm>
                    <a:prstGeom prst="rect">
                      <a:avLst/>
                    </a:prstGeom>
                  </pic:spPr>
                </pic:pic>
              </a:graphicData>
            </a:graphic>
          </wp:inline>
        </w:drawing>
      </w:r>
    </w:p>
    <w:p w14:paraId="07FDCD81" w14:textId="6533ABA4" w:rsidR="00002E16" w:rsidRDefault="00002E16" w:rsidP="004A7894">
      <w:pPr>
        <w:rPr>
          <w:b/>
        </w:rPr>
      </w:pPr>
      <w:r>
        <w:rPr>
          <w:b/>
        </w:rPr>
        <w:t xml:space="preserve">Add html file in </w:t>
      </w:r>
      <w:proofErr w:type="spellStart"/>
      <w:r>
        <w:rPr>
          <w:b/>
        </w:rPr>
        <w:t>nfs</w:t>
      </w:r>
      <w:proofErr w:type="spellEnd"/>
      <w:r>
        <w:rPr>
          <w:b/>
        </w:rPr>
        <w:t xml:space="preserve"> server</w:t>
      </w:r>
    </w:p>
    <w:p w14:paraId="77E3474F" w14:textId="10A9DD6C" w:rsidR="00002E16" w:rsidRDefault="00002E16" w:rsidP="004A7894">
      <w:pPr>
        <w:rPr>
          <w:b/>
        </w:rPr>
      </w:pPr>
      <w:r>
        <w:rPr>
          <w:noProof/>
          <w:lang w:eastAsia="en-US"/>
        </w:rPr>
        <w:drawing>
          <wp:inline distT="0" distB="0" distL="0" distR="0" wp14:anchorId="5FA025F0" wp14:editId="1DDC60C0">
            <wp:extent cx="6010275" cy="1104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10275" cy="1104900"/>
                    </a:xfrm>
                    <a:prstGeom prst="rect">
                      <a:avLst/>
                    </a:prstGeom>
                  </pic:spPr>
                </pic:pic>
              </a:graphicData>
            </a:graphic>
          </wp:inline>
        </w:drawing>
      </w:r>
    </w:p>
    <w:p w14:paraId="2A786331" w14:textId="6D90BA2B" w:rsidR="00002E16" w:rsidRDefault="00002E16" w:rsidP="004A7894">
      <w:pPr>
        <w:rPr>
          <w:b/>
        </w:rPr>
      </w:pPr>
      <w:r>
        <w:rPr>
          <w:noProof/>
          <w:lang w:eastAsia="en-US"/>
        </w:rPr>
        <w:drawing>
          <wp:inline distT="0" distB="0" distL="0" distR="0" wp14:anchorId="6442F43D" wp14:editId="5063C9D3">
            <wp:extent cx="6115050" cy="34528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17700" cy="3454380"/>
                    </a:xfrm>
                    <a:prstGeom prst="rect">
                      <a:avLst/>
                    </a:prstGeom>
                  </pic:spPr>
                </pic:pic>
              </a:graphicData>
            </a:graphic>
          </wp:inline>
        </w:drawing>
      </w:r>
    </w:p>
    <w:p w14:paraId="4858A49F" w14:textId="0CF0E285" w:rsidR="00002E16" w:rsidRDefault="00002E16" w:rsidP="004A7894">
      <w:r>
        <w:t xml:space="preserve"> Now the pods are displayed in external </w:t>
      </w:r>
      <w:proofErr w:type="spellStart"/>
      <w:r>
        <w:t>ip</w:t>
      </w:r>
      <w:proofErr w:type="spellEnd"/>
      <w:r>
        <w:t xml:space="preserve"> 192.168.1.160 whenever there is changes given to </w:t>
      </w:r>
      <w:proofErr w:type="spellStart"/>
      <w:r>
        <w:t>nfs</w:t>
      </w:r>
      <w:proofErr w:type="spellEnd"/>
      <w:r>
        <w:t xml:space="preserve"> server it will be automatically updated in the running pods</w:t>
      </w:r>
    </w:p>
    <w:p w14:paraId="4B90839C" w14:textId="77777777" w:rsidR="00FA39AF" w:rsidRDefault="00FA39AF" w:rsidP="004A7894"/>
    <w:p w14:paraId="4932EA26" w14:textId="5A61C088" w:rsidR="00FA39AF" w:rsidRDefault="00FA39AF" w:rsidP="004A7894">
      <w:r>
        <w:lastRenderedPageBreak/>
        <w:t>Reference</w:t>
      </w:r>
    </w:p>
    <w:p w14:paraId="414DA28D" w14:textId="4E3F6D81" w:rsidR="00FA39AF" w:rsidRDefault="00FA39AF" w:rsidP="004A7894">
      <w:r w:rsidRPr="00FA39AF">
        <w:rPr>
          <w:b/>
        </w:rPr>
        <w:t>For high availability k8s</w:t>
      </w:r>
      <w:r>
        <w:t xml:space="preserve"> =&gt; </w:t>
      </w:r>
      <w:hyperlink r:id="rId61" w:history="1">
        <w:r w:rsidRPr="007B5A15">
          <w:rPr>
            <w:rStyle w:val="Hyperlink"/>
          </w:rPr>
          <w:t>https://blog.i</w:t>
        </w:r>
        <w:r w:rsidRPr="007B5A15">
          <w:rPr>
            <w:rStyle w:val="Hyperlink"/>
          </w:rPr>
          <w:t>n</w:t>
        </w:r>
        <w:r w:rsidRPr="007B5A15">
          <w:rPr>
            <w:rStyle w:val="Hyperlink"/>
          </w:rPr>
          <w:t>kubate.io/install-and-configure-a-multi-master-kubernetes-cluster-with-kubeadm/</w:t>
        </w:r>
      </w:hyperlink>
    </w:p>
    <w:p w14:paraId="4313C8CA" w14:textId="77777777" w:rsidR="00FA39AF" w:rsidRDefault="00FA39AF" w:rsidP="004A7894"/>
    <w:p w14:paraId="7258BD0F" w14:textId="06F4EC6D" w:rsidR="00FA39AF" w:rsidRDefault="00FA39AF" w:rsidP="004A7894">
      <w:r w:rsidRPr="00FA39AF">
        <w:rPr>
          <w:b/>
        </w:rPr>
        <w:t xml:space="preserve">For </w:t>
      </w:r>
      <w:proofErr w:type="spellStart"/>
      <w:r w:rsidRPr="00FA39AF">
        <w:rPr>
          <w:b/>
        </w:rPr>
        <w:t>metalLB</w:t>
      </w:r>
      <w:proofErr w:type="spellEnd"/>
      <w:r>
        <w:t xml:space="preserve"> =&gt; </w:t>
      </w:r>
      <w:hyperlink r:id="rId62" w:history="1">
        <w:r w:rsidRPr="007B5A15">
          <w:rPr>
            <w:rStyle w:val="Hyperlink"/>
          </w:rPr>
          <w:t>https://medium.com/@JockDaRock/metalloadbalancer-kubernetes-on-prem-baremetal-loadbalancing-101455c3ed48</w:t>
        </w:r>
      </w:hyperlink>
    </w:p>
    <w:p w14:paraId="798BA783" w14:textId="42D27654" w:rsidR="00FA39AF" w:rsidRDefault="00FA39AF" w:rsidP="004A7894">
      <w:hyperlink r:id="rId63" w:history="1">
        <w:r w:rsidRPr="007B5A15">
          <w:rPr>
            <w:rStyle w:val="Hyperlink"/>
          </w:rPr>
          <w:t>https://medium.com/@JockDaRock/kubernetes-metal-lb-for-on-prem-baremetal-cluster-in-10-minutes-c2eaeb3fe813</w:t>
        </w:r>
      </w:hyperlink>
    </w:p>
    <w:p w14:paraId="2CE314F9" w14:textId="77777777" w:rsidR="00FA39AF" w:rsidRDefault="00FA39AF" w:rsidP="004A7894"/>
    <w:p w14:paraId="1F123CF9" w14:textId="07B48B88" w:rsidR="00FA39AF" w:rsidRDefault="00FA39AF" w:rsidP="004A7894">
      <w:proofErr w:type="gramStart"/>
      <w:r w:rsidRPr="00FA39AF">
        <w:rPr>
          <w:b/>
        </w:rPr>
        <w:t>for</w:t>
      </w:r>
      <w:proofErr w:type="gramEnd"/>
      <w:r w:rsidRPr="00FA39AF">
        <w:rPr>
          <w:b/>
        </w:rPr>
        <w:t xml:space="preserve"> NFS persistent volume</w:t>
      </w:r>
      <w:r>
        <w:t xml:space="preserve"> =&gt;  </w:t>
      </w:r>
      <w:hyperlink r:id="rId64" w:history="1">
        <w:r w:rsidRPr="007B5A15">
          <w:rPr>
            <w:rStyle w:val="Hyperlink"/>
          </w:rPr>
          <w:t>https://www.youtube.com/watch?v=to14wmNmRCI&amp;t=785s</w:t>
        </w:r>
      </w:hyperlink>
    </w:p>
    <w:p w14:paraId="3459A245" w14:textId="2CBE08C5" w:rsidR="00FA39AF" w:rsidRDefault="00FA39AF" w:rsidP="00FA39AF">
      <w:hyperlink r:id="rId65" w:history="1">
        <w:r w:rsidRPr="007B5A15">
          <w:rPr>
            <w:rStyle w:val="Hyperlink"/>
          </w:rPr>
          <w:t>https://github.com/justmeandopensource/kubernetes</w:t>
        </w:r>
      </w:hyperlink>
      <w:r>
        <w:t xml:space="preserve">     =&gt; very useful</w:t>
      </w:r>
      <w:bookmarkStart w:id="2" w:name="_GoBack"/>
      <w:bookmarkEnd w:id="2"/>
    </w:p>
    <w:p w14:paraId="42BF7B4C" w14:textId="77777777" w:rsidR="00FA39AF" w:rsidRPr="00002E16" w:rsidRDefault="00FA39AF" w:rsidP="004A7894"/>
    <w:sectPr w:rsidR="00FA39AF" w:rsidRPr="00002E16" w:rsidSect="000B035A">
      <w:headerReference w:type="even" r:id="rId66"/>
      <w:headerReference w:type="default" r:id="rId67"/>
      <w:footerReference w:type="default" r:id="rId68"/>
      <w:headerReference w:type="first" r:id="rId69"/>
      <w:pgSz w:w="12240" w:h="15840"/>
      <w:pgMar w:top="1440" w:right="1170" w:bottom="27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44E69C" w14:textId="77777777" w:rsidR="000914F7" w:rsidRDefault="000914F7">
      <w:pPr>
        <w:spacing w:line="240" w:lineRule="auto"/>
      </w:pPr>
      <w:r>
        <w:separator/>
      </w:r>
    </w:p>
  </w:endnote>
  <w:endnote w:type="continuationSeparator" w:id="0">
    <w:p w14:paraId="6A79988F" w14:textId="77777777" w:rsidR="000914F7" w:rsidRDefault="000914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1964741"/>
      <w:docPartObj>
        <w:docPartGallery w:val="Page Numbers (Bottom of Page)"/>
        <w:docPartUnique/>
      </w:docPartObj>
    </w:sdtPr>
    <w:sdtEndPr/>
    <w:sdtContent>
      <w:p w14:paraId="3CED2C51" w14:textId="77777777" w:rsidR="002107E0" w:rsidRPr="00190922" w:rsidRDefault="002107E0" w:rsidP="00190922">
        <w:pPr>
          <w:pStyle w:val="Footer"/>
        </w:pPr>
        <w:r>
          <w:rPr>
            <w:noProof/>
            <w:lang w:eastAsia="en-US"/>
          </w:rPr>
          <mc:AlternateContent>
            <mc:Choice Requires="wps">
              <w:drawing>
                <wp:anchor distT="0" distB="0" distL="114300" distR="114300" simplePos="0" relativeHeight="251661312" behindDoc="0" locked="0" layoutInCell="1" allowOverlap="1" wp14:anchorId="499A0611" wp14:editId="34E7A1F4">
                  <wp:simplePos x="0" y="0"/>
                  <wp:positionH relativeFrom="column">
                    <wp:posOffset>4162425</wp:posOffset>
                  </wp:positionH>
                  <wp:positionV relativeFrom="paragraph">
                    <wp:posOffset>-3175</wp:posOffset>
                  </wp:positionV>
                  <wp:extent cx="2226310" cy="354965"/>
                  <wp:effectExtent l="0" t="0" r="21590" b="26035"/>
                  <wp:wrapNone/>
                  <wp:docPr id="6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6310" cy="354965"/>
                          </a:xfrm>
                          <a:prstGeom prst="rect">
                            <a:avLst/>
                          </a:prstGeom>
                          <a:solidFill>
                            <a:srgbClr val="0070C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F148564" w14:textId="77777777" w:rsidR="002107E0" w:rsidRPr="00F353DC" w:rsidRDefault="002107E0" w:rsidP="00F353DC">
                              <w:pPr>
                                <w:spacing w:before="0" w:line="192" w:lineRule="auto"/>
                                <w:jc w:val="center"/>
                                <w:rPr>
                                  <w:color w:val="FFFFFF" w:themeColor="background1"/>
                                  <w:sz w:val="40"/>
                                  <w:szCs w:val="40"/>
                                </w:rPr>
                              </w:pPr>
                              <w:r w:rsidRPr="00F353DC">
                                <w:rPr>
                                  <w:color w:val="FFFFFF" w:themeColor="background1"/>
                                  <w:sz w:val="40"/>
                                  <w:szCs w:val="40"/>
                                </w:rPr>
                                <w:t>www.zippyops.com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A0611" id="_x0000_t202" coordsize="21600,21600" o:spt="202" path="m,l,21600r21600,l21600,xe">
                  <v:stroke joinstyle="miter"/>
                  <v:path gradientshapeok="t" o:connecttype="rect"/>
                </v:shapetype>
                <v:shape id="Text Box 14" o:spid="_x0000_s1026" type="#_x0000_t202" style="position:absolute;left:0;text-align:left;margin-left:327.75pt;margin-top:-.25pt;width:175.3pt;height:27.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" fillcolor="#0070c0" strokecolor="white [3212]" strokeweight=".5pt">
                  <v:path arrowok="t"/>
                  <v:textbox>
                    <w:txbxContent>
                      <w:p w14:paraId="5F148564" w14:textId="77777777" w:rsidR="002107E0" w:rsidRPr="00F353DC" w:rsidRDefault="002107E0" w:rsidP="00F353DC">
                        <w:pPr>
                          <w:spacing w:before="0" w:line="192" w:lineRule="auto"/>
                          <w:jc w:val="center"/>
                          <w:rPr>
                            <w:color w:val="FFFFFF" w:themeColor="background1"/>
                            <w:sz w:val="40"/>
                            <w:szCs w:val="40"/>
                          </w:rPr>
                        </w:pPr>
                        <w:r w:rsidRPr="00F353DC">
                          <w:rPr>
                            <w:color w:val="FFFFFF" w:themeColor="background1"/>
                            <w:sz w:val="40"/>
                            <w:szCs w:val="40"/>
                          </w:rPr>
                          <w:t>www.zippyops.com</w:t>
                        </w:r>
                      </w:p>
                    </w:txbxContent>
                  </v:textbox>
                </v:shape>
              </w:pict>
            </mc:Fallback>
          </mc:AlternateContent>
        </w:r>
        <w:r>
          <w:fldChar w:fldCharType="begin"/>
        </w:r>
        <w:r>
          <w:instrText xml:space="preserve"> PAGE   \* MERGEFORMAT </w:instrText>
        </w:r>
        <w:r>
          <w:fldChar w:fldCharType="separate"/>
        </w:r>
        <w:r w:rsidR="00FA39AF">
          <w:rPr>
            <w:noProof/>
          </w:rPr>
          <w:t>32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F209BD" w14:textId="77777777" w:rsidR="000914F7" w:rsidRDefault="000914F7">
      <w:pPr>
        <w:spacing w:line="240" w:lineRule="auto"/>
      </w:pPr>
      <w:r>
        <w:separator/>
      </w:r>
    </w:p>
  </w:footnote>
  <w:footnote w:type="continuationSeparator" w:id="0">
    <w:p w14:paraId="307AE610" w14:textId="77777777" w:rsidR="000914F7" w:rsidRDefault="000914F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48D27" w14:textId="77777777" w:rsidR="002107E0" w:rsidRDefault="000914F7">
    <w:pPr>
      <w:pStyle w:val="Header"/>
    </w:pPr>
    <w:r>
      <w:rPr>
        <w:noProof/>
        <w:lang w:eastAsia="en-US"/>
      </w:rPr>
      <w:pict w14:anchorId="26A4E2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4217719" o:spid="_x0000_s2050" type="#_x0000_t75" style="position:absolute;margin-left:0;margin-top:0;width:481.4pt;height:620pt;z-index:-251653120;mso-position-horizontal:center;mso-position-horizontal-relative:margin;mso-position-vertical:center;mso-position-vertical-relative:margin" o:allowincell="f">
          <v:imagedata r:id="rId1" o:title="Rectang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035D7" w14:textId="77777777" w:rsidR="002107E0" w:rsidRPr="004063DB" w:rsidRDefault="000914F7" w:rsidP="004063DB">
    <w:pPr>
      <w:pStyle w:val="Header"/>
      <w:pBdr>
        <w:bottom w:val="double" w:sz="6" w:space="1" w:color="auto"/>
      </w:pBdr>
      <w:rPr>
        <w:sz w:val="20"/>
        <w:szCs w:val="20"/>
      </w:rPr>
    </w:pPr>
    <w:r>
      <w:rPr>
        <w:b/>
        <w:noProof/>
        <w:color w:val="C00000"/>
        <w:sz w:val="40"/>
        <w:szCs w:val="40"/>
        <w:lang w:eastAsia="en-US"/>
      </w:rPr>
      <w:pict w14:anchorId="1E980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4217720" o:spid="_x0000_s2051" type="#_x0000_t75" style="position:absolute;margin-left:0;margin-top:0;width:481.4pt;height:620pt;z-index:-251652096;mso-position-horizontal:center;mso-position-horizontal-relative:margin;mso-position-vertical:center;mso-position-vertical-relative:margin" o:allowincell="f">
          <v:imagedata r:id="rId1" o:title="Rectanglelogo" gain="19661f" blacklevel="22938f"/>
          <w10:wrap anchorx="margin" anchory="margin"/>
        </v:shape>
      </w:pict>
    </w:r>
    <w:proofErr w:type="spellStart"/>
    <w:r w:rsidR="002107E0" w:rsidRPr="004063DB">
      <w:rPr>
        <w:b/>
        <w:color w:val="C00000"/>
        <w:sz w:val="40"/>
        <w:szCs w:val="40"/>
      </w:rPr>
      <w:t>ZippyOPS</w:t>
    </w:r>
    <w:proofErr w:type="spellEnd"/>
    <w:r w:rsidR="002107E0" w:rsidRPr="004063DB">
      <w:rPr>
        <w:b/>
        <w:sz w:val="40"/>
        <w:szCs w:val="40"/>
      </w:rPr>
      <w:tab/>
    </w:r>
    <w:r w:rsidR="002107E0" w:rsidRPr="004063DB">
      <w:rPr>
        <w:b/>
        <w:sz w:val="40"/>
        <w:szCs w:val="40"/>
      </w:rPr>
      <w:tab/>
    </w:r>
    <w:r w:rsidR="002107E0">
      <w:rPr>
        <w:b/>
        <w:sz w:val="40"/>
        <w:szCs w:val="40"/>
      </w:rPr>
      <w:tab/>
    </w:r>
    <w:r w:rsidR="002107E0">
      <w:rPr>
        <w:b/>
        <w:sz w:val="40"/>
        <w:szCs w:val="40"/>
      </w:rPr>
      <w:tab/>
    </w:r>
    <w:r w:rsidR="002107E0">
      <w:rPr>
        <w:b/>
        <w:sz w:val="40"/>
        <w:szCs w:val="40"/>
      </w:rPr>
      <w:tab/>
    </w:r>
    <w:r w:rsidR="002107E0">
      <w:rPr>
        <w:b/>
        <w:sz w:val="40"/>
        <w:szCs w:val="40"/>
      </w:rPr>
      <w:tab/>
    </w:r>
    <w:r w:rsidR="002107E0">
      <w:rPr>
        <w:b/>
        <w:sz w:val="40"/>
        <w:szCs w:val="40"/>
      </w:rPr>
      <w:tab/>
    </w:r>
    <w:r w:rsidR="002107E0">
      <w:rPr>
        <w:b/>
        <w:sz w:val="40"/>
        <w:szCs w:val="40"/>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29889" w14:textId="77777777" w:rsidR="002107E0" w:rsidRDefault="002107E0">
    <w:pPr>
      <w:pStyle w:val="Header"/>
    </w:pPr>
    <w:r>
      <w:rPr>
        <w:noProof/>
        <w:lang w:eastAsia="en-US"/>
      </w:rPr>
      <w:drawing>
        <wp:anchor distT="0" distB="0" distL="114300" distR="114300" simplePos="0" relativeHeight="251659264" behindDoc="1" locked="0" layoutInCell="1" allowOverlap="1" wp14:anchorId="353CD712" wp14:editId="7A13A7AD">
          <wp:simplePos x="0" y="0"/>
          <wp:positionH relativeFrom="page">
            <wp:align>left</wp:align>
          </wp:positionH>
          <wp:positionV relativeFrom="page">
            <wp:posOffset>320040</wp:posOffset>
          </wp:positionV>
          <wp:extent cx="5129784" cy="7397496"/>
          <wp:effectExtent l="19050" t="0" r="13970" b="3023235"/>
          <wp:wrapNone/>
          <wp:docPr id="11" name="Picture 11" descr="Butter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jpg"/>
                  <pic:cNvPicPr/>
                </pic:nvPicPr>
                <pic:blipFill rotWithShape="1">
                  <a:blip r:embed="rId1" cstate="print">
                    <a:extLst>
                      <a:ext uri="{28A0092B-C50C-407E-A947-70E740481C1C}">
                        <a14:useLocalDpi xmlns:a14="http://schemas.microsoft.com/office/drawing/2010/main" val="0"/>
                      </a:ext>
                    </a:extLst>
                  </a:blip>
                  <a:srcRect l="50083" t="20367" r="18423" b="21667"/>
                  <a:stretch/>
                </pic:blipFill>
                <pic:spPr bwMode="auto">
                  <a:xfrm>
                    <a:off x="0" y="0"/>
                    <a:ext cx="5129784" cy="7397496"/>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CDFCD6B0"/>
    <w:lvl w:ilvl="0">
      <w:start w:val="1"/>
      <w:numFmt w:val="decimal"/>
      <w:pStyle w:val="ListNumber"/>
      <w:lvlText w:val="%1."/>
      <w:lvlJc w:val="left"/>
      <w:pPr>
        <w:tabs>
          <w:tab w:val="num" w:pos="360"/>
        </w:tabs>
        <w:ind w:left="360" w:hanging="360"/>
      </w:pPr>
    </w:lvl>
  </w:abstractNum>
  <w:abstractNum w:abstractNumId="1">
    <w:nsid w:val="FFFFFF89"/>
    <w:multiLevelType w:val="singleLevel"/>
    <w:tmpl w:val="CD06E222"/>
    <w:lvl w:ilvl="0">
      <w:start w:val="1"/>
      <w:numFmt w:val="bullet"/>
      <w:pStyle w:val="ListBullet"/>
      <w:lvlText w:val=""/>
      <w:lvlJc w:val="left"/>
      <w:pPr>
        <w:ind w:left="216" w:hanging="216"/>
      </w:pPr>
      <w:rPr>
        <w:rFonts w:ascii="Symbol" w:hAnsi="Symbol" w:hint="default"/>
        <w:color w:val="5A1E34" w:themeColor="accent1" w:themeShade="80"/>
      </w:rPr>
    </w:lvl>
  </w:abstractNum>
  <w:abstractNum w:abstractNumId="2">
    <w:nsid w:val="0118119F"/>
    <w:multiLevelType w:val="hybridMultilevel"/>
    <w:tmpl w:val="76B8DA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1DA48AD"/>
    <w:multiLevelType w:val="hybridMultilevel"/>
    <w:tmpl w:val="998C3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A71866"/>
    <w:multiLevelType w:val="hybridMultilevel"/>
    <w:tmpl w:val="5DC6F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ED045F"/>
    <w:multiLevelType w:val="hybridMultilevel"/>
    <w:tmpl w:val="E0ACBB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0B69FC"/>
    <w:multiLevelType w:val="multilevel"/>
    <w:tmpl w:val="501CC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97F1B95"/>
    <w:multiLevelType w:val="hybridMultilevel"/>
    <w:tmpl w:val="621094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146058"/>
    <w:multiLevelType w:val="hybridMultilevel"/>
    <w:tmpl w:val="B32C0F50"/>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9B1E9A"/>
    <w:multiLevelType w:val="hybridMultilevel"/>
    <w:tmpl w:val="6EF2C676"/>
    <w:lvl w:ilvl="0" w:tplc="86362B88">
      <w:start w:val="4"/>
      <w:numFmt w:val="bullet"/>
      <w:lvlText w:val="-"/>
      <w:lvlJc w:val="left"/>
      <w:pPr>
        <w:ind w:left="825" w:hanging="360"/>
      </w:pPr>
      <w:rPr>
        <w:rFonts w:ascii="Calibri" w:eastAsiaTheme="majorEastAsia" w:hAnsi="Calibri" w:cs="Calibri"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0">
    <w:nsid w:val="328C6E9E"/>
    <w:multiLevelType w:val="hybridMultilevel"/>
    <w:tmpl w:val="E39C99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C660A8"/>
    <w:multiLevelType w:val="hybridMultilevel"/>
    <w:tmpl w:val="B3E4B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B52DF7"/>
    <w:multiLevelType w:val="hybridMultilevel"/>
    <w:tmpl w:val="4BD6C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010C0E"/>
    <w:multiLevelType w:val="hybridMultilevel"/>
    <w:tmpl w:val="460CD068"/>
    <w:lvl w:ilvl="0" w:tplc="74DCB5F6">
      <w:numFmt w:val="bullet"/>
      <w:lvlText w:val="-"/>
      <w:lvlJc w:val="left"/>
      <w:pPr>
        <w:ind w:left="420" w:hanging="360"/>
      </w:pPr>
      <w:rPr>
        <w:rFonts w:ascii="Calibri" w:eastAsiaTheme="minorEastAsia"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nsid w:val="4F7A3436"/>
    <w:multiLevelType w:val="hybridMultilevel"/>
    <w:tmpl w:val="018CC2BC"/>
    <w:lvl w:ilvl="0" w:tplc="7376D3D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114768F"/>
    <w:multiLevelType w:val="hybridMultilevel"/>
    <w:tmpl w:val="F5FC788A"/>
    <w:lvl w:ilvl="0" w:tplc="CB5AB1FE">
      <w:start w:val="4"/>
      <w:numFmt w:val="bullet"/>
      <w:lvlText w:val="-"/>
      <w:lvlJc w:val="left"/>
      <w:pPr>
        <w:ind w:left="465" w:hanging="360"/>
      </w:pPr>
      <w:rPr>
        <w:rFonts w:ascii="Calibri" w:eastAsiaTheme="majorEastAsia" w:hAnsi="Calibri" w:cs="Calibr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16">
    <w:nsid w:val="6DFE7D67"/>
    <w:multiLevelType w:val="hybridMultilevel"/>
    <w:tmpl w:val="11A2E5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70A8366F"/>
    <w:multiLevelType w:val="multilevel"/>
    <w:tmpl w:val="ECC0F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2DB7EAA"/>
    <w:multiLevelType w:val="hybridMultilevel"/>
    <w:tmpl w:val="05481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B34CB0"/>
    <w:multiLevelType w:val="hybridMultilevel"/>
    <w:tmpl w:val="67605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96A2F66"/>
    <w:multiLevelType w:val="hybridMultilevel"/>
    <w:tmpl w:val="416411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13"/>
  </w:num>
  <w:num w:numId="5">
    <w:abstractNumId w:val="8"/>
  </w:num>
  <w:num w:numId="6">
    <w:abstractNumId w:val="18"/>
  </w:num>
  <w:num w:numId="7">
    <w:abstractNumId w:val="5"/>
  </w:num>
  <w:num w:numId="8">
    <w:abstractNumId w:val="10"/>
  </w:num>
  <w:num w:numId="9">
    <w:abstractNumId w:val="11"/>
  </w:num>
  <w:num w:numId="10">
    <w:abstractNumId w:val="12"/>
  </w:num>
  <w:num w:numId="11">
    <w:abstractNumId w:val="4"/>
  </w:num>
  <w:num w:numId="12">
    <w:abstractNumId w:val="7"/>
  </w:num>
  <w:num w:numId="13">
    <w:abstractNumId w:val="16"/>
  </w:num>
  <w:num w:numId="14">
    <w:abstractNumId w:val="20"/>
  </w:num>
  <w:num w:numId="15">
    <w:abstractNumId w:val="6"/>
    <w:lvlOverride w:ilvl="0">
      <w:lvl w:ilvl="0">
        <w:numFmt w:val="bullet"/>
        <w:lvlText w:val=""/>
        <w:lvlJc w:val="left"/>
        <w:pPr>
          <w:tabs>
            <w:tab w:val="num" w:pos="720"/>
          </w:tabs>
          <w:ind w:left="720" w:hanging="360"/>
        </w:pPr>
        <w:rPr>
          <w:rFonts w:ascii="Symbol" w:hAnsi="Symbol" w:hint="default"/>
          <w:sz w:val="20"/>
        </w:rPr>
      </w:lvl>
    </w:lvlOverride>
  </w:num>
  <w:num w:numId="16">
    <w:abstractNumId w:val="17"/>
  </w:num>
  <w:num w:numId="17">
    <w:abstractNumId w:val="17"/>
    <w:lvlOverride w:ilvl="1">
      <w:lvl w:ilvl="1">
        <w:numFmt w:val="bullet"/>
        <w:lvlText w:val=""/>
        <w:lvlJc w:val="left"/>
        <w:pPr>
          <w:tabs>
            <w:tab w:val="num" w:pos="1440"/>
          </w:tabs>
          <w:ind w:left="1440" w:hanging="360"/>
        </w:pPr>
        <w:rPr>
          <w:rFonts w:ascii="Symbol" w:hAnsi="Symbol" w:hint="default"/>
          <w:sz w:val="20"/>
        </w:rPr>
      </w:lvl>
    </w:lvlOverride>
  </w:num>
  <w:num w:numId="18">
    <w:abstractNumId w:val="19"/>
  </w:num>
  <w:num w:numId="19">
    <w:abstractNumId w:val="14"/>
  </w:num>
  <w:num w:numId="20">
    <w:abstractNumId w:val="2"/>
  </w:num>
  <w:num w:numId="21">
    <w:abstractNumId w:val="15"/>
  </w:num>
  <w:num w:numId="22">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proofState w:spelling="clean" w:grammar="clean"/>
  <w:attachedTemplate r:id="rId1"/>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FEE"/>
    <w:rsid w:val="00002E16"/>
    <w:rsid w:val="00010993"/>
    <w:rsid w:val="0001326C"/>
    <w:rsid w:val="00016548"/>
    <w:rsid w:val="00016917"/>
    <w:rsid w:val="000228C0"/>
    <w:rsid w:val="00035D39"/>
    <w:rsid w:val="000367A5"/>
    <w:rsid w:val="000375BA"/>
    <w:rsid w:val="00040821"/>
    <w:rsid w:val="000416D5"/>
    <w:rsid w:val="000523BD"/>
    <w:rsid w:val="00052C23"/>
    <w:rsid w:val="000568E8"/>
    <w:rsid w:val="000628FC"/>
    <w:rsid w:val="00067FDB"/>
    <w:rsid w:val="0008193C"/>
    <w:rsid w:val="000914F7"/>
    <w:rsid w:val="000A7609"/>
    <w:rsid w:val="000A767E"/>
    <w:rsid w:val="000B035A"/>
    <w:rsid w:val="000B25A4"/>
    <w:rsid w:val="000E5140"/>
    <w:rsid w:val="000E6A71"/>
    <w:rsid w:val="00113210"/>
    <w:rsid w:val="0011414C"/>
    <w:rsid w:val="00117A92"/>
    <w:rsid w:val="001200CD"/>
    <w:rsid w:val="00122300"/>
    <w:rsid w:val="00123413"/>
    <w:rsid w:val="00164D64"/>
    <w:rsid w:val="001668E8"/>
    <w:rsid w:val="00180131"/>
    <w:rsid w:val="00190922"/>
    <w:rsid w:val="00192BA9"/>
    <w:rsid w:val="001A2922"/>
    <w:rsid w:val="001B28E5"/>
    <w:rsid w:val="001C08CB"/>
    <w:rsid w:val="001C1AB3"/>
    <w:rsid w:val="001C2F59"/>
    <w:rsid w:val="001C30B8"/>
    <w:rsid w:val="001C39F8"/>
    <w:rsid w:val="001C65F8"/>
    <w:rsid w:val="001D074E"/>
    <w:rsid w:val="001E19B2"/>
    <w:rsid w:val="001F32E8"/>
    <w:rsid w:val="001F5601"/>
    <w:rsid w:val="001F6376"/>
    <w:rsid w:val="001F7229"/>
    <w:rsid w:val="00204149"/>
    <w:rsid w:val="00205E22"/>
    <w:rsid w:val="002107E0"/>
    <w:rsid w:val="00213EEF"/>
    <w:rsid w:val="00215F90"/>
    <w:rsid w:val="002276D9"/>
    <w:rsid w:val="00232ADD"/>
    <w:rsid w:val="00233FEE"/>
    <w:rsid w:val="00241536"/>
    <w:rsid w:val="00244F6E"/>
    <w:rsid w:val="00253F31"/>
    <w:rsid w:val="00257FE7"/>
    <w:rsid w:val="00263DD9"/>
    <w:rsid w:val="0027773F"/>
    <w:rsid w:val="002873B3"/>
    <w:rsid w:val="00290A81"/>
    <w:rsid w:val="00292E76"/>
    <w:rsid w:val="00297BC0"/>
    <w:rsid w:val="002A6344"/>
    <w:rsid w:val="002B3333"/>
    <w:rsid w:val="002B6296"/>
    <w:rsid w:val="002D6D73"/>
    <w:rsid w:val="002E7FF8"/>
    <w:rsid w:val="002F1C41"/>
    <w:rsid w:val="002F54D7"/>
    <w:rsid w:val="002F5C11"/>
    <w:rsid w:val="00303ECC"/>
    <w:rsid w:val="0031181C"/>
    <w:rsid w:val="0031688A"/>
    <w:rsid w:val="0032723D"/>
    <w:rsid w:val="00353E55"/>
    <w:rsid w:val="003667D3"/>
    <w:rsid w:val="00367EDF"/>
    <w:rsid w:val="00370F31"/>
    <w:rsid w:val="003731A6"/>
    <w:rsid w:val="00373ED0"/>
    <w:rsid w:val="003765DE"/>
    <w:rsid w:val="0039029D"/>
    <w:rsid w:val="003B1F8D"/>
    <w:rsid w:val="003B6DA1"/>
    <w:rsid w:val="003B7E58"/>
    <w:rsid w:val="003C1E78"/>
    <w:rsid w:val="003C6574"/>
    <w:rsid w:val="003D140B"/>
    <w:rsid w:val="003E1CD2"/>
    <w:rsid w:val="003E76E5"/>
    <w:rsid w:val="003F0E95"/>
    <w:rsid w:val="00401EE7"/>
    <w:rsid w:val="00403013"/>
    <w:rsid w:val="004063DB"/>
    <w:rsid w:val="00425213"/>
    <w:rsid w:val="00425C41"/>
    <w:rsid w:val="00430D21"/>
    <w:rsid w:val="00440784"/>
    <w:rsid w:val="00445A2C"/>
    <w:rsid w:val="00461CA3"/>
    <w:rsid w:val="00461E1B"/>
    <w:rsid w:val="00462913"/>
    <w:rsid w:val="0047082C"/>
    <w:rsid w:val="00490B28"/>
    <w:rsid w:val="00492067"/>
    <w:rsid w:val="00492C41"/>
    <w:rsid w:val="004A11A2"/>
    <w:rsid w:val="004A4BC9"/>
    <w:rsid w:val="004A525E"/>
    <w:rsid w:val="004A7894"/>
    <w:rsid w:val="004B473C"/>
    <w:rsid w:val="004C1A3C"/>
    <w:rsid w:val="004C4280"/>
    <w:rsid w:val="004C458F"/>
    <w:rsid w:val="004C7D65"/>
    <w:rsid w:val="004D7652"/>
    <w:rsid w:val="004E07C0"/>
    <w:rsid w:val="004E7AFE"/>
    <w:rsid w:val="004F1565"/>
    <w:rsid w:val="004F75AC"/>
    <w:rsid w:val="005012EB"/>
    <w:rsid w:val="00501902"/>
    <w:rsid w:val="005029C4"/>
    <w:rsid w:val="0051165F"/>
    <w:rsid w:val="00513C09"/>
    <w:rsid w:val="005141C0"/>
    <w:rsid w:val="00514629"/>
    <w:rsid w:val="005225D7"/>
    <w:rsid w:val="00530605"/>
    <w:rsid w:val="00535D73"/>
    <w:rsid w:val="00541D83"/>
    <w:rsid w:val="00542C52"/>
    <w:rsid w:val="0054329E"/>
    <w:rsid w:val="005603E9"/>
    <w:rsid w:val="005650C5"/>
    <w:rsid w:val="0056611E"/>
    <w:rsid w:val="00566A88"/>
    <w:rsid w:val="00567AD0"/>
    <w:rsid w:val="005744E3"/>
    <w:rsid w:val="005807A3"/>
    <w:rsid w:val="0058135A"/>
    <w:rsid w:val="005815CB"/>
    <w:rsid w:val="00594527"/>
    <w:rsid w:val="00594672"/>
    <w:rsid w:val="005A395B"/>
    <w:rsid w:val="005B2EF5"/>
    <w:rsid w:val="005C15DF"/>
    <w:rsid w:val="005C23DE"/>
    <w:rsid w:val="005D3499"/>
    <w:rsid w:val="005F17C2"/>
    <w:rsid w:val="005F49CA"/>
    <w:rsid w:val="0060359D"/>
    <w:rsid w:val="006037F1"/>
    <w:rsid w:val="00606FE7"/>
    <w:rsid w:val="00607488"/>
    <w:rsid w:val="006242C7"/>
    <w:rsid w:val="0062569E"/>
    <w:rsid w:val="00634DEA"/>
    <w:rsid w:val="006469BE"/>
    <w:rsid w:val="006530D2"/>
    <w:rsid w:val="00672B19"/>
    <w:rsid w:val="00681A96"/>
    <w:rsid w:val="00690511"/>
    <w:rsid w:val="006A1332"/>
    <w:rsid w:val="006A48E8"/>
    <w:rsid w:val="006C0252"/>
    <w:rsid w:val="006C287D"/>
    <w:rsid w:val="006E0657"/>
    <w:rsid w:val="006E2DBD"/>
    <w:rsid w:val="006E4ED3"/>
    <w:rsid w:val="006E593D"/>
    <w:rsid w:val="006F5506"/>
    <w:rsid w:val="006F792D"/>
    <w:rsid w:val="00703E58"/>
    <w:rsid w:val="00712D08"/>
    <w:rsid w:val="00717041"/>
    <w:rsid w:val="007209B0"/>
    <w:rsid w:val="007461E6"/>
    <w:rsid w:val="00763DE5"/>
    <w:rsid w:val="00774A4E"/>
    <w:rsid w:val="00776ECC"/>
    <w:rsid w:val="00797E89"/>
    <w:rsid w:val="007A033D"/>
    <w:rsid w:val="007A0441"/>
    <w:rsid w:val="007A0A5B"/>
    <w:rsid w:val="007A2FAF"/>
    <w:rsid w:val="007B00EB"/>
    <w:rsid w:val="007B22DD"/>
    <w:rsid w:val="007B4DAE"/>
    <w:rsid w:val="007B52C7"/>
    <w:rsid w:val="007B5BFF"/>
    <w:rsid w:val="007C321E"/>
    <w:rsid w:val="007C4846"/>
    <w:rsid w:val="007E4E41"/>
    <w:rsid w:val="007F3C15"/>
    <w:rsid w:val="00804344"/>
    <w:rsid w:val="00826C20"/>
    <w:rsid w:val="00830ACA"/>
    <w:rsid w:val="00833CA8"/>
    <w:rsid w:val="00834C6B"/>
    <w:rsid w:val="00841550"/>
    <w:rsid w:val="00846F9B"/>
    <w:rsid w:val="00862447"/>
    <w:rsid w:val="00882E6A"/>
    <w:rsid w:val="008872E0"/>
    <w:rsid w:val="00887923"/>
    <w:rsid w:val="008904E1"/>
    <w:rsid w:val="00891687"/>
    <w:rsid w:val="008B2B65"/>
    <w:rsid w:val="008B2D3B"/>
    <w:rsid w:val="008B755F"/>
    <w:rsid w:val="008D1BA4"/>
    <w:rsid w:val="008E1F21"/>
    <w:rsid w:val="008E26D2"/>
    <w:rsid w:val="008F2298"/>
    <w:rsid w:val="008F4987"/>
    <w:rsid w:val="008F53F9"/>
    <w:rsid w:val="008F58E1"/>
    <w:rsid w:val="00900C7B"/>
    <w:rsid w:val="00907521"/>
    <w:rsid w:val="00916858"/>
    <w:rsid w:val="00916C6D"/>
    <w:rsid w:val="00925D7E"/>
    <w:rsid w:val="00931D60"/>
    <w:rsid w:val="009333B0"/>
    <w:rsid w:val="00937A84"/>
    <w:rsid w:val="00940CD5"/>
    <w:rsid w:val="00943019"/>
    <w:rsid w:val="009466EC"/>
    <w:rsid w:val="00953921"/>
    <w:rsid w:val="00954258"/>
    <w:rsid w:val="00956D8B"/>
    <w:rsid w:val="0096250C"/>
    <w:rsid w:val="009671FD"/>
    <w:rsid w:val="00987F41"/>
    <w:rsid w:val="0099590E"/>
    <w:rsid w:val="009A2CE6"/>
    <w:rsid w:val="009B0674"/>
    <w:rsid w:val="009C3C65"/>
    <w:rsid w:val="009C4BBA"/>
    <w:rsid w:val="009C650C"/>
    <w:rsid w:val="009C7360"/>
    <w:rsid w:val="009D3738"/>
    <w:rsid w:val="009D4474"/>
    <w:rsid w:val="009E1668"/>
    <w:rsid w:val="009E643B"/>
    <w:rsid w:val="009F52E8"/>
    <w:rsid w:val="00A005BB"/>
    <w:rsid w:val="00A016F1"/>
    <w:rsid w:val="00A136E3"/>
    <w:rsid w:val="00A1596C"/>
    <w:rsid w:val="00A20CD0"/>
    <w:rsid w:val="00A2150D"/>
    <w:rsid w:val="00A27A34"/>
    <w:rsid w:val="00A60D15"/>
    <w:rsid w:val="00A66C3D"/>
    <w:rsid w:val="00A80E45"/>
    <w:rsid w:val="00A833AF"/>
    <w:rsid w:val="00A8607D"/>
    <w:rsid w:val="00A87993"/>
    <w:rsid w:val="00A929C1"/>
    <w:rsid w:val="00A93833"/>
    <w:rsid w:val="00A95C5F"/>
    <w:rsid w:val="00AA19C3"/>
    <w:rsid w:val="00AA2EA9"/>
    <w:rsid w:val="00AA480C"/>
    <w:rsid w:val="00AB76A5"/>
    <w:rsid w:val="00AC39E1"/>
    <w:rsid w:val="00AD51F5"/>
    <w:rsid w:val="00AD57E3"/>
    <w:rsid w:val="00AD5AB7"/>
    <w:rsid w:val="00AE134C"/>
    <w:rsid w:val="00AE61E8"/>
    <w:rsid w:val="00AE7CC3"/>
    <w:rsid w:val="00AF7302"/>
    <w:rsid w:val="00B05917"/>
    <w:rsid w:val="00B107AF"/>
    <w:rsid w:val="00B13302"/>
    <w:rsid w:val="00B17947"/>
    <w:rsid w:val="00B23D64"/>
    <w:rsid w:val="00B34957"/>
    <w:rsid w:val="00B357CB"/>
    <w:rsid w:val="00B4020F"/>
    <w:rsid w:val="00B41E4C"/>
    <w:rsid w:val="00B46725"/>
    <w:rsid w:val="00B47D9B"/>
    <w:rsid w:val="00B50A4B"/>
    <w:rsid w:val="00B62927"/>
    <w:rsid w:val="00B6454E"/>
    <w:rsid w:val="00B66C06"/>
    <w:rsid w:val="00B75A55"/>
    <w:rsid w:val="00B83DC2"/>
    <w:rsid w:val="00B90634"/>
    <w:rsid w:val="00B90F44"/>
    <w:rsid w:val="00B921AD"/>
    <w:rsid w:val="00BC13B5"/>
    <w:rsid w:val="00BD46C4"/>
    <w:rsid w:val="00BD7736"/>
    <w:rsid w:val="00BE699A"/>
    <w:rsid w:val="00BF2650"/>
    <w:rsid w:val="00BF2AB9"/>
    <w:rsid w:val="00C003A2"/>
    <w:rsid w:val="00C00C8C"/>
    <w:rsid w:val="00C0283C"/>
    <w:rsid w:val="00C062C3"/>
    <w:rsid w:val="00C12831"/>
    <w:rsid w:val="00C17BA3"/>
    <w:rsid w:val="00C17FCF"/>
    <w:rsid w:val="00C214FB"/>
    <w:rsid w:val="00C227AA"/>
    <w:rsid w:val="00C24F1C"/>
    <w:rsid w:val="00C32627"/>
    <w:rsid w:val="00C43CCE"/>
    <w:rsid w:val="00C51655"/>
    <w:rsid w:val="00C523CA"/>
    <w:rsid w:val="00C53154"/>
    <w:rsid w:val="00C6083F"/>
    <w:rsid w:val="00C701AC"/>
    <w:rsid w:val="00C701D6"/>
    <w:rsid w:val="00C750BB"/>
    <w:rsid w:val="00C7619B"/>
    <w:rsid w:val="00C841FB"/>
    <w:rsid w:val="00CB0AA7"/>
    <w:rsid w:val="00CB24A2"/>
    <w:rsid w:val="00CB7234"/>
    <w:rsid w:val="00CC66F1"/>
    <w:rsid w:val="00CF0BB0"/>
    <w:rsid w:val="00CF26E4"/>
    <w:rsid w:val="00CF5EB3"/>
    <w:rsid w:val="00D02B67"/>
    <w:rsid w:val="00D202BA"/>
    <w:rsid w:val="00D2138B"/>
    <w:rsid w:val="00D269A1"/>
    <w:rsid w:val="00D27F23"/>
    <w:rsid w:val="00D304CD"/>
    <w:rsid w:val="00D36848"/>
    <w:rsid w:val="00D372DF"/>
    <w:rsid w:val="00D45037"/>
    <w:rsid w:val="00D52304"/>
    <w:rsid w:val="00D531C0"/>
    <w:rsid w:val="00D74E3F"/>
    <w:rsid w:val="00D858E8"/>
    <w:rsid w:val="00D85E0C"/>
    <w:rsid w:val="00D877EA"/>
    <w:rsid w:val="00D935D0"/>
    <w:rsid w:val="00DA74A7"/>
    <w:rsid w:val="00DA78DC"/>
    <w:rsid w:val="00DB174E"/>
    <w:rsid w:val="00DB20C0"/>
    <w:rsid w:val="00DE007B"/>
    <w:rsid w:val="00DE0677"/>
    <w:rsid w:val="00DE0CBE"/>
    <w:rsid w:val="00DE350C"/>
    <w:rsid w:val="00DE43DA"/>
    <w:rsid w:val="00DF2BFF"/>
    <w:rsid w:val="00DF3939"/>
    <w:rsid w:val="00E065B5"/>
    <w:rsid w:val="00E108E7"/>
    <w:rsid w:val="00E17BFE"/>
    <w:rsid w:val="00E2059E"/>
    <w:rsid w:val="00E27A0D"/>
    <w:rsid w:val="00E54737"/>
    <w:rsid w:val="00E548BD"/>
    <w:rsid w:val="00E56219"/>
    <w:rsid w:val="00E57EDF"/>
    <w:rsid w:val="00E72E5E"/>
    <w:rsid w:val="00E77392"/>
    <w:rsid w:val="00E820D4"/>
    <w:rsid w:val="00E906D0"/>
    <w:rsid w:val="00E90CD0"/>
    <w:rsid w:val="00E95D25"/>
    <w:rsid w:val="00EC6FD1"/>
    <w:rsid w:val="00ED1C0F"/>
    <w:rsid w:val="00EE202C"/>
    <w:rsid w:val="00EF6EE7"/>
    <w:rsid w:val="00EF74E1"/>
    <w:rsid w:val="00F02A1B"/>
    <w:rsid w:val="00F06B54"/>
    <w:rsid w:val="00F16961"/>
    <w:rsid w:val="00F22277"/>
    <w:rsid w:val="00F22BBF"/>
    <w:rsid w:val="00F2548F"/>
    <w:rsid w:val="00F30F20"/>
    <w:rsid w:val="00F353DC"/>
    <w:rsid w:val="00F35DDA"/>
    <w:rsid w:val="00F42E09"/>
    <w:rsid w:val="00F436CB"/>
    <w:rsid w:val="00F51512"/>
    <w:rsid w:val="00F51564"/>
    <w:rsid w:val="00F65473"/>
    <w:rsid w:val="00F72A56"/>
    <w:rsid w:val="00F75F75"/>
    <w:rsid w:val="00F762A1"/>
    <w:rsid w:val="00F90F6A"/>
    <w:rsid w:val="00FA39AF"/>
    <w:rsid w:val="00FA4DCE"/>
    <w:rsid w:val="00FA6263"/>
    <w:rsid w:val="00FA73FB"/>
    <w:rsid w:val="00FB1A68"/>
    <w:rsid w:val="00FB5D95"/>
    <w:rsid w:val="00FC0C56"/>
    <w:rsid w:val="00FC3C4A"/>
    <w:rsid w:val="00FC7FAC"/>
    <w:rsid w:val="00FD58AD"/>
    <w:rsid w:val="00FE6437"/>
    <w:rsid w:val="00FF27A8"/>
    <w:rsid w:val="00FF392F"/>
    <w:rsid w:val="00FF53C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5D98D1D6"/>
  <w15:docId w15:val="{89020352-3DC0-4304-8B28-D75330EF5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53DC"/>
    <w:rPr>
      <w:rFonts w:ascii="Calibri" w:hAnsi="Calibri"/>
      <w:sz w:val="24"/>
    </w:rPr>
  </w:style>
  <w:style w:type="paragraph" w:styleId="Heading1">
    <w:name w:val="heading 1"/>
    <w:basedOn w:val="Normal"/>
    <w:link w:val="Heading1Char"/>
    <w:uiPriority w:val="9"/>
    <w:qFormat/>
    <w:rsid w:val="00492C41"/>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eastAsiaTheme="majorEastAsia" w:cstheme="majorBidi"/>
      <w:b/>
      <w:bCs/>
      <w:caps/>
      <w:color w:val="FFFFFF" w:themeColor="background1"/>
      <w:sz w:val="32"/>
    </w:rPr>
  </w:style>
  <w:style w:type="paragraph" w:styleId="Heading2">
    <w:name w:val="heading 2"/>
    <w:basedOn w:val="Normal"/>
    <w:link w:val="Heading2Char"/>
    <w:uiPriority w:val="9"/>
    <w:unhideWhenUsed/>
    <w:qFormat/>
    <w:rsid w:val="00B921AD"/>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b/>
      <w:caps/>
      <w:sz w:val="28"/>
    </w:rPr>
  </w:style>
  <w:style w:type="paragraph" w:styleId="Heading3">
    <w:name w:val="heading 3"/>
    <w:basedOn w:val="Normal"/>
    <w:link w:val="Heading3Char"/>
    <w:uiPriority w:val="9"/>
    <w:unhideWhenUsed/>
    <w:qFormat/>
    <w:rsid w:val="00F353DC"/>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sz w:val="28"/>
    </w:rPr>
  </w:style>
  <w:style w:type="paragraph" w:styleId="Heading4">
    <w:name w:val="heading 4"/>
    <w:basedOn w:val="Normal"/>
    <w:next w:val="Normal"/>
    <w:link w:val="Heading4Char"/>
    <w:uiPriority w:val="9"/>
    <w:semiHidden/>
    <w:unhideWhenUsed/>
    <w:qFormat/>
    <w:rsid w:val="00F353DC"/>
    <w:pPr>
      <w:keepNext/>
      <w:keepLines/>
      <w:spacing w:before="40"/>
      <w:outlineLvl w:val="3"/>
    </w:pPr>
    <w:rPr>
      <w:rFonts w:eastAsiaTheme="majorEastAsia" w:cstheme="majorBidi"/>
      <w:i/>
      <w:iCs/>
      <w:color w:val="872D4D" w:themeColor="accent1" w:themeShade="BF"/>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F353DC"/>
    <w:pPr>
      <w:spacing w:before="5400" w:after="3400" w:line="240" w:lineRule="auto"/>
      <w:ind w:left="5040" w:right="-1944"/>
      <w:contextualSpacing/>
    </w:pPr>
    <w:rPr>
      <w:rFonts w:eastAsiaTheme="majorEastAsia" w:cstheme="majorBidi"/>
      <w:kern w:val="28"/>
      <w:sz w:val="72"/>
      <w:szCs w:val="72"/>
    </w:rPr>
  </w:style>
  <w:style w:type="character" w:customStyle="1" w:styleId="TitleChar">
    <w:name w:val="Title Char"/>
    <w:basedOn w:val="DefaultParagraphFont"/>
    <w:link w:val="Title"/>
    <w:uiPriority w:val="1"/>
    <w:rsid w:val="00F353DC"/>
    <w:rPr>
      <w:rFonts w:ascii="Calibri" w:eastAsiaTheme="majorEastAsia" w:hAnsi="Calibr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492C41"/>
    <w:rPr>
      <w:rFonts w:ascii="Calibri" w:eastAsiaTheme="majorEastAsia" w:hAnsi="Calibri" w:cstheme="majorBidi"/>
      <w:b/>
      <w:bCs/>
      <w:caps/>
      <w:color w:val="FFFFFF" w:themeColor="background1"/>
      <w:sz w:val="32"/>
      <w:shd w:val="clear" w:color="auto" w:fill="B53D68" w:themeFill="accent1"/>
    </w:rPr>
  </w:style>
  <w:style w:type="character" w:customStyle="1" w:styleId="Heading2Char">
    <w:name w:val="Heading 2 Char"/>
    <w:basedOn w:val="DefaultParagraphFont"/>
    <w:link w:val="Heading2"/>
    <w:uiPriority w:val="9"/>
    <w:rsid w:val="00B921AD"/>
    <w:rPr>
      <w:rFonts w:ascii="Calibri" w:hAnsi="Calibri"/>
      <w:b/>
      <w:caps/>
      <w:sz w:val="28"/>
      <w:shd w:val="clear" w:color="auto" w:fill="F1D7E0" w:themeFill="accent2"/>
    </w:rPr>
  </w:style>
  <w:style w:type="paragraph" w:styleId="ListBullet">
    <w:name w:val="List Bullet"/>
    <w:basedOn w:val="Normal"/>
    <w:uiPriority w:val="11"/>
    <w:qFormat/>
    <w:rsid w:val="00257FE7"/>
    <w:pPr>
      <w:numPr>
        <w:numId w:val="1"/>
      </w:numPr>
    </w:pPr>
    <w:rPr>
      <w:color w:val="505050" w:themeColor="text2"/>
    </w:rPr>
  </w:style>
  <w:style w:type="character" w:customStyle="1" w:styleId="Heading3Char">
    <w:name w:val="Heading 3 Char"/>
    <w:basedOn w:val="DefaultParagraphFont"/>
    <w:link w:val="Heading3"/>
    <w:uiPriority w:val="9"/>
    <w:rsid w:val="00F353DC"/>
    <w:rPr>
      <w:rFonts w:ascii="Calibri" w:hAnsi="Calibri"/>
      <w:caps/>
      <w:color w:val="5A1E34" w:themeColor="accent1" w:themeShade="80"/>
      <w:sz w:val="28"/>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rsid w:val="00257FE7"/>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rsid w:val="00EF74E1"/>
    <w:pPr>
      <w:spacing w:line="240" w:lineRule="auto"/>
    </w:pPr>
    <w:tblPr>
      <w:tblStyleRowBandSize w:val="1"/>
      <w:tblStyleColBandSize w:val="1"/>
      <w:tblInd w:w="0" w:type="dxa"/>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CellMar>
        <w:top w:w="0" w:type="dxa"/>
        <w:left w:w="108" w:type="dxa"/>
        <w:bottom w:w="0" w:type="dxa"/>
        <w:right w:w="108" w:type="dxa"/>
      </w:tblCellMar>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EF74E1"/>
    <w:pPr>
      <w:spacing w:line="240" w:lineRule="auto"/>
    </w:pPr>
    <w:tblPr>
      <w:tblStyleRowBandSize w:val="1"/>
      <w:tblStyleColBandSize w:val="1"/>
      <w:tblInd w:w="0" w:type="dxa"/>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customStyle="1" w:styleId="GridTable21">
    <w:name w:val="Grid Table 21"/>
    <w:basedOn w:val="TableNormal"/>
    <w:uiPriority w:val="47"/>
    <w:rsid w:val="00EF74E1"/>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uiPriority w:val="42"/>
    <w:rsid w:val="00EF74E1"/>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51">
    <w:name w:val="Grid Table 3 - Accent 51"/>
    <w:basedOn w:val="TableNormal"/>
    <w:uiPriority w:val="48"/>
    <w:rsid w:val="00EF74E1"/>
    <w:pPr>
      <w:spacing w:line="240" w:lineRule="auto"/>
    </w:pPr>
    <w:tblPr>
      <w:tblStyleRowBandSize w:val="1"/>
      <w:tblStyleColBandSize w:val="1"/>
      <w:tblInd w:w="0" w:type="dxa"/>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customStyle="1" w:styleId="ListTable1Light-Accent41">
    <w:name w:val="List Table 1 Light - Accent 41"/>
    <w:basedOn w:val="TableNormal"/>
    <w:uiPriority w:val="46"/>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customStyle="1" w:styleId="GridTable31">
    <w:name w:val="Grid Table 31"/>
    <w:basedOn w:val="TableNormal"/>
    <w:uiPriority w:val="48"/>
    <w:rsid w:val="00EF74E1"/>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Quote">
    <w:name w:val="Quote"/>
    <w:basedOn w:val="Normal"/>
    <w:next w:val="Normal"/>
    <w:link w:val="QuoteChar"/>
    <w:uiPriority w:val="2"/>
    <w:qFormat/>
    <w:rsid w:val="004063DB"/>
    <w:pPr>
      <w:spacing w:before="200" w:after="160"/>
      <w:ind w:left="864" w:right="864"/>
    </w:pPr>
    <w:rPr>
      <w:i/>
      <w:iCs/>
      <w:color w:val="404040" w:themeColor="text1" w:themeTint="BF"/>
      <w:sz w:val="32"/>
    </w:rPr>
  </w:style>
  <w:style w:type="character" w:customStyle="1" w:styleId="QuoteChar">
    <w:name w:val="Quote Char"/>
    <w:basedOn w:val="DefaultParagraphFont"/>
    <w:link w:val="Quote"/>
    <w:uiPriority w:val="2"/>
    <w:rsid w:val="004063DB"/>
    <w:rPr>
      <w:rFonts w:ascii="Calibri" w:hAnsi="Calibri"/>
      <w:i/>
      <w:iCs/>
      <w:color w:val="404040" w:themeColor="text1" w:themeTint="BF"/>
      <w:sz w:val="32"/>
    </w:rPr>
  </w:style>
  <w:style w:type="character" w:customStyle="1" w:styleId="Heading4Char">
    <w:name w:val="Heading 4 Char"/>
    <w:basedOn w:val="DefaultParagraphFont"/>
    <w:link w:val="Heading4"/>
    <w:uiPriority w:val="9"/>
    <w:semiHidden/>
    <w:rsid w:val="00F353DC"/>
    <w:rPr>
      <w:rFonts w:ascii="Calibri" w:eastAsiaTheme="majorEastAsia" w:hAnsi="Calibri" w:cstheme="majorBidi"/>
      <w:i/>
      <w:iCs/>
      <w:color w:val="872D4D" w:themeColor="accent1" w:themeShade="BF"/>
      <w:sz w:val="24"/>
    </w:rPr>
  </w:style>
  <w:style w:type="paragraph" w:styleId="ListNumber">
    <w:name w:val="List Number"/>
    <w:basedOn w:val="Normal"/>
    <w:uiPriority w:val="12"/>
    <w:qFormat/>
    <w:rsid w:val="00F353DC"/>
    <w:pPr>
      <w:numPr>
        <w:numId w:val="2"/>
      </w:numPr>
      <w:contextualSpacing/>
    </w:pPr>
  </w:style>
  <w:style w:type="paragraph" w:styleId="TOC1">
    <w:name w:val="toc 1"/>
    <w:basedOn w:val="Normal"/>
    <w:next w:val="Normal"/>
    <w:autoRedefine/>
    <w:uiPriority w:val="39"/>
    <w:unhideWhenUsed/>
    <w:rsid w:val="007B52C7"/>
    <w:pPr>
      <w:spacing w:after="100"/>
    </w:pPr>
  </w:style>
  <w:style w:type="paragraph" w:customStyle="1" w:styleId="output">
    <w:name w:val="output"/>
    <w:basedOn w:val="Normal"/>
    <w:link w:val="outputChar"/>
    <w:qFormat/>
    <w:rsid w:val="0050190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nsolas" w:eastAsia="Times New Roman" w:hAnsi="Consolas" w:cs="Courier New"/>
      <w:color w:val="313131"/>
      <w:szCs w:val="18"/>
      <w:lang w:eastAsia="en-US"/>
    </w:rPr>
  </w:style>
  <w:style w:type="character" w:customStyle="1" w:styleId="outputChar">
    <w:name w:val="output Char"/>
    <w:basedOn w:val="DefaultParagraphFont"/>
    <w:link w:val="output"/>
    <w:rsid w:val="00501902"/>
    <w:rPr>
      <w:rFonts w:ascii="Consolas" w:eastAsia="Times New Roman" w:hAnsi="Consolas" w:cs="Courier New"/>
      <w:color w:val="313131"/>
      <w:sz w:val="24"/>
      <w:szCs w:val="18"/>
      <w:shd w:val="clear" w:color="auto" w:fill="F1F1F1"/>
      <w:lang w:eastAsia="en-US"/>
    </w:rPr>
  </w:style>
  <w:style w:type="paragraph" w:styleId="TOC2">
    <w:name w:val="toc 2"/>
    <w:basedOn w:val="Normal"/>
    <w:next w:val="Normal"/>
    <w:autoRedefine/>
    <w:uiPriority w:val="39"/>
    <w:unhideWhenUsed/>
    <w:rsid w:val="00CB7234"/>
    <w:pPr>
      <w:spacing w:after="100"/>
      <w:ind w:left="240"/>
    </w:pPr>
  </w:style>
  <w:style w:type="paragraph" w:styleId="TOC3">
    <w:name w:val="toc 3"/>
    <w:basedOn w:val="Normal"/>
    <w:next w:val="Normal"/>
    <w:autoRedefine/>
    <w:uiPriority w:val="39"/>
    <w:unhideWhenUsed/>
    <w:rsid w:val="0008193C"/>
    <w:pPr>
      <w:spacing w:after="100"/>
      <w:ind w:left="480"/>
    </w:pPr>
  </w:style>
  <w:style w:type="paragraph" w:styleId="ListParagraph">
    <w:name w:val="List Paragraph"/>
    <w:basedOn w:val="Normal"/>
    <w:uiPriority w:val="34"/>
    <w:unhideWhenUsed/>
    <w:qFormat/>
    <w:rsid w:val="00D36848"/>
    <w:pPr>
      <w:ind w:left="720"/>
      <w:contextualSpacing/>
    </w:pPr>
  </w:style>
  <w:style w:type="character" w:customStyle="1" w:styleId="hljs-comment">
    <w:name w:val="hljs-comment"/>
    <w:basedOn w:val="DefaultParagraphFont"/>
    <w:rsid w:val="005225D7"/>
  </w:style>
  <w:style w:type="character" w:customStyle="1" w:styleId="ph">
    <w:name w:val="ph"/>
    <w:basedOn w:val="DefaultParagraphFont"/>
    <w:rsid w:val="005225D7"/>
  </w:style>
  <w:style w:type="paragraph" w:styleId="NormalWeb">
    <w:name w:val="Normal (Web)"/>
    <w:basedOn w:val="Normal"/>
    <w:uiPriority w:val="99"/>
    <w:unhideWhenUsed/>
    <w:rsid w:val="00CF26E4"/>
    <w:pPr>
      <w:spacing w:before="100" w:beforeAutospacing="1" w:after="100" w:afterAutospacing="1" w:line="240" w:lineRule="auto"/>
    </w:pPr>
    <w:rPr>
      <w:rFonts w:ascii="Times New Roman" w:eastAsia="Times New Roman" w:hAnsi="Times New Roman" w:cs="Times New Roman"/>
      <w:szCs w:val="24"/>
      <w:lang w:eastAsia="en-US"/>
    </w:rPr>
  </w:style>
  <w:style w:type="character" w:customStyle="1" w:styleId="hljs-keyword">
    <w:name w:val="hljs-keyword"/>
    <w:basedOn w:val="DefaultParagraphFont"/>
    <w:rsid w:val="00CF26E4"/>
  </w:style>
  <w:style w:type="character" w:customStyle="1" w:styleId="hljs-string">
    <w:name w:val="hljs-string"/>
    <w:basedOn w:val="DefaultParagraphFont"/>
    <w:rsid w:val="00891687"/>
  </w:style>
  <w:style w:type="character" w:customStyle="1" w:styleId="pun">
    <w:name w:val="pun"/>
    <w:basedOn w:val="DefaultParagraphFont"/>
    <w:rsid w:val="00891687"/>
  </w:style>
  <w:style w:type="character" w:customStyle="1" w:styleId="pln">
    <w:name w:val="pln"/>
    <w:basedOn w:val="DefaultParagraphFont"/>
    <w:rsid w:val="00891687"/>
  </w:style>
  <w:style w:type="character" w:customStyle="1" w:styleId="str">
    <w:name w:val="str"/>
    <w:basedOn w:val="DefaultParagraphFont"/>
    <w:rsid w:val="00891687"/>
  </w:style>
  <w:style w:type="character" w:customStyle="1" w:styleId="com">
    <w:name w:val="com"/>
    <w:basedOn w:val="DefaultParagraphFont"/>
    <w:rsid w:val="00891687"/>
  </w:style>
  <w:style w:type="character" w:customStyle="1" w:styleId="kwd">
    <w:name w:val="kwd"/>
    <w:basedOn w:val="DefaultParagraphFont"/>
    <w:rsid w:val="00891687"/>
  </w:style>
  <w:style w:type="character" w:customStyle="1" w:styleId="lit">
    <w:name w:val="lit"/>
    <w:basedOn w:val="DefaultParagraphFont"/>
    <w:rsid w:val="00891687"/>
  </w:style>
  <w:style w:type="character" w:styleId="Strong">
    <w:name w:val="Strong"/>
    <w:basedOn w:val="DefaultParagraphFont"/>
    <w:uiPriority w:val="22"/>
    <w:qFormat/>
    <w:rsid w:val="005C15DF"/>
    <w:rPr>
      <w:b/>
      <w:bCs/>
    </w:rPr>
  </w:style>
  <w:style w:type="character" w:customStyle="1" w:styleId="UnresolvedMention">
    <w:name w:val="Unresolved Mention"/>
    <w:basedOn w:val="DefaultParagraphFont"/>
    <w:uiPriority w:val="99"/>
    <w:semiHidden/>
    <w:unhideWhenUsed/>
    <w:rsid w:val="002F5C11"/>
    <w:rPr>
      <w:color w:val="605E5C"/>
      <w:shd w:val="clear" w:color="auto" w:fill="E1DFDD"/>
    </w:rPr>
  </w:style>
  <w:style w:type="paragraph" w:styleId="NoSpacing">
    <w:name w:val="No Spacing"/>
    <w:uiPriority w:val="1"/>
    <w:qFormat/>
    <w:rsid w:val="002F5C11"/>
    <w:pPr>
      <w:spacing w:before="0" w:line="240" w:lineRule="auto"/>
    </w:pPr>
    <w:rPr>
      <w:rFonts w:eastAsiaTheme="minorHAnsi"/>
      <w:lang w:eastAsia="en-US"/>
    </w:rPr>
  </w:style>
  <w:style w:type="character" w:styleId="SubtleEmphasis">
    <w:name w:val="Subtle Emphasis"/>
    <w:basedOn w:val="DefaultParagraphFont"/>
    <w:uiPriority w:val="19"/>
    <w:qFormat/>
    <w:rsid w:val="002F5C11"/>
    <w:rPr>
      <w:i/>
      <w:iCs/>
      <w:color w:val="404040" w:themeColor="text1" w:themeTint="BF"/>
    </w:rPr>
  </w:style>
  <w:style w:type="character" w:customStyle="1" w:styleId="hljs-variable">
    <w:name w:val="hljs-variable"/>
    <w:basedOn w:val="DefaultParagraphFont"/>
    <w:rsid w:val="001E19B2"/>
  </w:style>
  <w:style w:type="character" w:customStyle="1" w:styleId="hljs-symbol">
    <w:name w:val="hljs-symbol"/>
    <w:basedOn w:val="DefaultParagraphFont"/>
    <w:rsid w:val="001E19B2"/>
  </w:style>
  <w:style w:type="character" w:customStyle="1" w:styleId="hljs-regexp">
    <w:name w:val="hljs-regexp"/>
    <w:basedOn w:val="DefaultParagraphFont"/>
    <w:rsid w:val="001E19B2"/>
  </w:style>
  <w:style w:type="character" w:customStyle="1" w:styleId="hljs-constant">
    <w:name w:val="hljs-constant"/>
    <w:basedOn w:val="DefaultParagraphFont"/>
    <w:rsid w:val="001E19B2"/>
  </w:style>
  <w:style w:type="character" w:customStyle="1" w:styleId="hljs-number">
    <w:name w:val="hljs-number"/>
    <w:basedOn w:val="DefaultParagraphFont"/>
    <w:rsid w:val="001E19B2"/>
  </w:style>
  <w:style w:type="character" w:customStyle="1" w:styleId="hljs-builtin">
    <w:name w:val="hljs-built_in"/>
    <w:basedOn w:val="DefaultParagraphFont"/>
    <w:rsid w:val="001E19B2"/>
  </w:style>
  <w:style w:type="character" w:customStyle="1" w:styleId="hljs-operator">
    <w:name w:val="hljs-operator"/>
    <w:basedOn w:val="DefaultParagraphFont"/>
    <w:rsid w:val="001E19B2"/>
  </w:style>
  <w:style w:type="character" w:customStyle="1" w:styleId="hljs-deletion">
    <w:name w:val="hljs-deletion"/>
    <w:basedOn w:val="DefaultParagraphFont"/>
    <w:rsid w:val="00AE134C"/>
  </w:style>
  <w:style w:type="character" w:customStyle="1" w:styleId="hljs-title">
    <w:name w:val="hljs-title"/>
    <w:basedOn w:val="DefaultParagraphFont"/>
    <w:rsid w:val="003B6DA1"/>
  </w:style>
  <w:style w:type="character" w:customStyle="1" w:styleId="hljs-url">
    <w:name w:val="hljs-url"/>
    <w:basedOn w:val="DefaultParagraphFont"/>
    <w:rsid w:val="003B6DA1"/>
  </w:style>
  <w:style w:type="character" w:styleId="FollowedHyperlink">
    <w:name w:val="FollowedHyperlink"/>
    <w:basedOn w:val="DefaultParagraphFont"/>
    <w:uiPriority w:val="99"/>
    <w:semiHidden/>
    <w:unhideWhenUsed/>
    <w:rsid w:val="00607488"/>
    <w:rPr>
      <w:color w:val="7F7F7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531">
      <w:bodyDiv w:val="1"/>
      <w:marLeft w:val="0"/>
      <w:marRight w:val="0"/>
      <w:marTop w:val="0"/>
      <w:marBottom w:val="0"/>
      <w:divBdr>
        <w:top w:val="none" w:sz="0" w:space="0" w:color="auto"/>
        <w:left w:val="none" w:sz="0" w:space="0" w:color="auto"/>
        <w:bottom w:val="none" w:sz="0" w:space="0" w:color="auto"/>
        <w:right w:val="none" w:sz="0" w:space="0" w:color="auto"/>
      </w:divBdr>
    </w:div>
    <w:div w:id="23941624">
      <w:bodyDiv w:val="1"/>
      <w:marLeft w:val="0"/>
      <w:marRight w:val="0"/>
      <w:marTop w:val="0"/>
      <w:marBottom w:val="0"/>
      <w:divBdr>
        <w:top w:val="none" w:sz="0" w:space="0" w:color="auto"/>
        <w:left w:val="none" w:sz="0" w:space="0" w:color="auto"/>
        <w:bottom w:val="none" w:sz="0" w:space="0" w:color="auto"/>
        <w:right w:val="none" w:sz="0" w:space="0" w:color="auto"/>
      </w:divBdr>
    </w:div>
    <w:div w:id="24794274">
      <w:bodyDiv w:val="1"/>
      <w:marLeft w:val="0"/>
      <w:marRight w:val="0"/>
      <w:marTop w:val="0"/>
      <w:marBottom w:val="0"/>
      <w:divBdr>
        <w:top w:val="none" w:sz="0" w:space="0" w:color="auto"/>
        <w:left w:val="none" w:sz="0" w:space="0" w:color="auto"/>
        <w:bottom w:val="none" w:sz="0" w:space="0" w:color="auto"/>
        <w:right w:val="none" w:sz="0" w:space="0" w:color="auto"/>
      </w:divBdr>
    </w:div>
    <w:div w:id="72431395">
      <w:bodyDiv w:val="1"/>
      <w:marLeft w:val="0"/>
      <w:marRight w:val="0"/>
      <w:marTop w:val="0"/>
      <w:marBottom w:val="0"/>
      <w:divBdr>
        <w:top w:val="none" w:sz="0" w:space="0" w:color="auto"/>
        <w:left w:val="none" w:sz="0" w:space="0" w:color="auto"/>
        <w:bottom w:val="none" w:sz="0" w:space="0" w:color="auto"/>
        <w:right w:val="none" w:sz="0" w:space="0" w:color="auto"/>
      </w:divBdr>
    </w:div>
    <w:div w:id="77792434">
      <w:bodyDiv w:val="1"/>
      <w:marLeft w:val="0"/>
      <w:marRight w:val="0"/>
      <w:marTop w:val="0"/>
      <w:marBottom w:val="0"/>
      <w:divBdr>
        <w:top w:val="none" w:sz="0" w:space="0" w:color="auto"/>
        <w:left w:val="none" w:sz="0" w:space="0" w:color="auto"/>
        <w:bottom w:val="none" w:sz="0" w:space="0" w:color="auto"/>
        <w:right w:val="none" w:sz="0" w:space="0" w:color="auto"/>
      </w:divBdr>
    </w:div>
    <w:div w:id="108090829">
      <w:bodyDiv w:val="1"/>
      <w:marLeft w:val="0"/>
      <w:marRight w:val="0"/>
      <w:marTop w:val="0"/>
      <w:marBottom w:val="0"/>
      <w:divBdr>
        <w:top w:val="none" w:sz="0" w:space="0" w:color="auto"/>
        <w:left w:val="none" w:sz="0" w:space="0" w:color="auto"/>
        <w:bottom w:val="none" w:sz="0" w:space="0" w:color="auto"/>
        <w:right w:val="none" w:sz="0" w:space="0" w:color="auto"/>
      </w:divBdr>
    </w:div>
    <w:div w:id="123085531">
      <w:bodyDiv w:val="1"/>
      <w:marLeft w:val="0"/>
      <w:marRight w:val="0"/>
      <w:marTop w:val="0"/>
      <w:marBottom w:val="0"/>
      <w:divBdr>
        <w:top w:val="none" w:sz="0" w:space="0" w:color="auto"/>
        <w:left w:val="none" w:sz="0" w:space="0" w:color="auto"/>
        <w:bottom w:val="none" w:sz="0" w:space="0" w:color="auto"/>
        <w:right w:val="none" w:sz="0" w:space="0" w:color="auto"/>
      </w:divBdr>
    </w:div>
    <w:div w:id="127020289">
      <w:bodyDiv w:val="1"/>
      <w:marLeft w:val="0"/>
      <w:marRight w:val="0"/>
      <w:marTop w:val="0"/>
      <w:marBottom w:val="0"/>
      <w:divBdr>
        <w:top w:val="none" w:sz="0" w:space="0" w:color="auto"/>
        <w:left w:val="none" w:sz="0" w:space="0" w:color="auto"/>
        <w:bottom w:val="none" w:sz="0" w:space="0" w:color="auto"/>
        <w:right w:val="none" w:sz="0" w:space="0" w:color="auto"/>
      </w:divBdr>
    </w:div>
    <w:div w:id="160240561">
      <w:bodyDiv w:val="1"/>
      <w:marLeft w:val="0"/>
      <w:marRight w:val="0"/>
      <w:marTop w:val="0"/>
      <w:marBottom w:val="0"/>
      <w:divBdr>
        <w:top w:val="none" w:sz="0" w:space="0" w:color="auto"/>
        <w:left w:val="none" w:sz="0" w:space="0" w:color="auto"/>
        <w:bottom w:val="none" w:sz="0" w:space="0" w:color="auto"/>
        <w:right w:val="none" w:sz="0" w:space="0" w:color="auto"/>
      </w:divBdr>
    </w:div>
    <w:div w:id="163320989">
      <w:bodyDiv w:val="1"/>
      <w:marLeft w:val="0"/>
      <w:marRight w:val="0"/>
      <w:marTop w:val="0"/>
      <w:marBottom w:val="0"/>
      <w:divBdr>
        <w:top w:val="none" w:sz="0" w:space="0" w:color="auto"/>
        <w:left w:val="none" w:sz="0" w:space="0" w:color="auto"/>
        <w:bottom w:val="none" w:sz="0" w:space="0" w:color="auto"/>
        <w:right w:val="none" w:sz="0" w:space="0" w:color="auto"/>
      </w:divBdr>
    </w:div>
    <w:div w:id="193272910">
      <w:bodyDiv w:val="1"/>
      <w:marLeft w:val="0"/>
      <w:marRight w:val="0"/>
      <w:marTop w:val="0"/>
      <w:marBottom w:val="0"/>
      <w:divBdr>
        <w:top w:val="none" w:sz="0" w:space="0" w:color="auto"/>
        <w:left w:val="none" w:sz="0" w:space="0" w:color="auto"/>
        <w:bottom w:val="none" w:sz="0" w:space="0" w:color="auto"/>
        <w:right w:val="none" w:sz="0" w:space="0" w:color="auto"/>
      </w:divBdr>
    </w:div>
    <w:div w:id="198208312">
      <w:bodyDiv w:val="1"/>
      <w:marLeft w:val="0"/>
      <w:marRight w:val="0"/>
      <w:marTop w:val="0"/>
      <w:marBottom w:val="0"/>
      <w:divBdr>
        <w:top w:val="none" w:sz="0" w:space="0" w:color="auto"/>
        <w:left w:val="none" w:sz="0" w:space="0" w:color="auto"/>
        <w:bottom w:val="none" w:sz="0" w:space="0" w:color="auto"/>
        <w:right w:val="none" w:sz="0" w:space="0" w:color="auto"/>
      </w:divBdr>
    </w:div>
    <w:div w:id="249200580">
      <w:bodyDiv w:val="1"/>
      <w:marLeft w:val="0"/>
      <w:marRight w:val="0"/>
      <w:marTop w:val="0"/>
      <w:marBottom w:val="0"/>
      <w:divBdr>
        <w:top w:val="none" w:sz="0" w:space="0" w:color="auto"/>
        <w:left w:val="none" w:sz="0" w:space="0" w:color="auto"/>
        <w:bottom w:val="none" w:sz="0" w:space="0" w:color="auto"/>
        <w:right w:val="none" w:sz="0" w:space="0" w:color="auto"/>
      </w:divBdr>
    </w:div>
    <w:div w:id="252470447">
      <w:bodyDiv w:val="1"/>
      <w:marLeft w:val="0"/>
      <w:marRight w:val="0"/>
      <w:marTop w:val="0"/>
      <w:marBottom w:val="0"/>
      <w:divBdr>
        <w:top w:val="none" w:sz="0" w:space="0" w:color="auto"/>
        <w:left w:val="none" w:sz="0" w:space="0" w:color="auto"/>
        <w:bottom w:val="none" w:sz="0" w:space="0" w:color="auto"/>
        <w:right w:val="none" w:sz="0" w:space="0" w:color="auto"/>
      </w:divBdr>
    </w:div>
    <w:div w:id="259535040">
      <w:bodyDiv w:val="1"/>
      <w:marLeft w:val="0"/>
      <w:marRight w:val="0"/>
      <w:marTop w:val="0"/>
      <w:marBottom w:val="0"/>
      <w:divBdr>
        <w:top w:val="none" w:sz="0" w:space="0" w:color="auto"/>
        <w:left w:val="none" w:sz="0" w:space="0" w:color="auto"/>
        <w:bottom w:val="none" w:sz="0" w:space="0" w:color="auto"/>
        <w:right w:val="none" w:sz="0" w:space="0" w:color="auto"/>
      </w:divBdr>
    </w:div>
    <w:div w:id="269092059">
      <w:bodyDiv w:val="1"/>
      <w:marLeft w:val="0"/>
      <w:marRight w:val="0"/>
      <w:marTop w:val="0"/>
      <w:marBottom w:val="0"/>
      <w:divBdr>
        <w:top w:val="none" w:sz="0" w:space="0" w:color="auto"/>
        <w:left w:val="none" w:sz="0" w:space="0" w:color="auto"/>
        <w:bottom w:val="none" w:sz="0" w:space="0" w:color="auto"/>
        <w:right w:val="none" w:sz="0" w:space="0" w:color="auto"/>
      </w:divBdr>
    </w:div>
    <w:div w:id="322515507">
      <w:bodyDiv w:val="1"/>
      <w:marLeft w:val="0"/>
      <w:marRight w:val="0"/>
      <w:marTop w:val="0"/>
      <w:marBottom w:val="0"/>
      <w:divBdr>
        <w:top w:val="none" w:sz="0" w:space="0" w:color="auto"/>
        <w:left w:val="none" w:sz="0" w:space="0" w:color="auto"/>
        <w:bottom w:val="none" w:sz="0" w:space="0" w:color="auto"/>
        <w:right w:val="none" w:sz="0" w:space="0" w:color="auto"/>
      </w:divBdr>
    </w:div>
    <w:div w:id="387651949">
      <w:bodyDiv w:val="1"/>
      <w:marLeft w:val="0"/>
      <w:marRight w:val="0"/>
      <w:marTop w:val="0"/>
      <w:marBottom w:val="0"/>
      <w:divBdr>
        <w:top w:val="none" w:sz="0" w:space="0" w:color="auto"/>
        <w:left w:val="none" w:sz="0" w:space="0" w:color="auto"/>
        <w:bottom w:val="none" w:sz="0" w:space="0" w:color="auto"/>
        <w:right w:val="none" w:sz="0" w:space="0" w:color="auto"/>
      </w:divBdr>
    </w:div>
    <w:div w:id="400107346">
      <w:bodyDiv w:val="1"/>
      <w:marLeft w:val="0"/>
      <w:marRight w:val="0"/>
      <w:marTop w:val="0"/>
      <w:marBottom w:val="0"/>
      <w:divBdr>
        <w:top w:val="none" w:sz="0" w:space="0" w:color="auto"/>
        <w:left w:val="none" w:sz="0" w:space="0" w:color="auto"/>
        <w:bottom w:val="none" w:sz="0" w:space="0" w:color="auto"/>
        <w:right w:val="none" w:sz="0" w:space="0" w:color="auto"/>
      </w:divBdr>
    </w:div>
    <w:div w:id="475537433">
      <w:bodyDiv w:val="1"/>
      <w:marLeft w:val="0"/>
      <w:marRight w:val="0"/>
      <w:marTop w:val="0"/>
      <w:marBottom w:val="0"/>
      <w:divBdr>
        <w:top w:val="none" w:sz="0" w:space="0" w:color="auto"/>
        <w:left w:val="none" w:sz="0" w:space="0" w:color="auto"/>
        <w:bottom w:val="none" w:sz="0" w:space="0" w:color="auto"/>
        <w:right w:val="none" w:sz="0" w:space="0" w:color="auto"/>
      </w:divBdr>
    </w:div>
    <w:div w:id="486945601">
      <w:bodyDiv w:val="1"/>
      <w:marLeft w:val="0"/>
      <w:marRight w:val="0"/>
      <w:marTop w:val="0"/>
      <w:marBottom w:val="0"/>
      <w:divBdr>
        <w:top w:val="none" w:sz="0" w:space="0" w:color="auto"/>
        <w:left w:val="none" w:sz="0" w:space="0" w:color="auto"/>
        <w:bottom w:val="none" w:sz="0" w:space="0" w:color="auto"/>
        <w:right w:val="none" w:sz="0" w:space="0" w:color="auto"/>
      </w:divBdr>
    </w:div>
    <w:div w:id="489176388">
      <w:bodyDiv w:val="1"/>
      <w:marLeft w:val="0"/>
      <w:marRight w:val="0"/>
      <w:marTop w:val="0"/>
      <w:marBottom w:val="0"/>
      <w:divBdr>
        <w:top w:val="none" w:sz="0" w:space="0" w:color="auto"/>
        <w:left w:val="none" w:sz="0" w:space="0" w:color="auto"/>
        <w:bottom w:val="none" w:sz="0" w:space="0" w:color="auto"/>
        <w:right w:val="none" w:sz="0" w:space="0" w:color="auto"/>
      </w:divBdr>
    </w:div>
    <w:div w:id="509680319">
      <w:bodyDiv w:val="1"/>
      <w:marLeft w:val="0"/>
      <w:marRight w:val="0"/>
      <w:marTop w:val="0"/>
      <w:marBottom w:val="0"/>
      <w:divBdr>
        <w:top w:val="none" w:sz="0" w:space="0" w:color="auto"/>
        <w:left w:val="none" w:sz="0" w:space="0" w:color="auto"/>
        <w:bottom w:val="none" w:sz="0" w:space="0" w:color="auto"/>
        <w:right w:val="none" w:sz="0" w:space="0" w:color="auto"/>
      </w:divBdr>
    </w:div>
    <w:div w:id="523833937">
      <w:bodyDiv w:val="1"/>
      <w:marLeft w:val="0"/>
      <w:marRight w:val="0"/>
      <w:marTop w:val="0"/>
      <w:marBottom w:val="0"/>
      <w:divBdr>
        <w:top w:val="none" w:sz="0" w:space="0" w:color="auto"/>
        <w:left w:val="none" w:sz="0" w:space="0" w:color="auto"/>
        <w:bottom w:val="none" w:sz="0" w:space="0" w:color="auto"/>
        <w:right w:val="none" w:sz="0" w:space="0" w:color="auto"/>
      </w:divBdr>
    </w:div>
    <w:div w:id="532115979">
      <w:bodyDiv w:val="1"/>
      <w:marLeft w:val="0"/>
      <w:marRight w:val="0"/>
      <w:marTop w:val="0"/>
      <w:marBottom w:val="0"/>
      <w:divBdr>
        <w:top w:val="none" w:sz="0" w:space="0" w:color="auto"/>
        <w:left w:val="none" w:sz="0" w:space="0" w:color="auto"/>
        <w:bottom w:val="none" w:sz="0" w:space="0" w:color="auto"/>
        <w:right w:val="none" w:sz="0" w:space="0" w:color="auto"/>
      </w:divBdr>
    </w:div>
    <w:div w:id="565184835">
      <w:bodyDiv w:val="1"/>
      <w:marLeft w:val="0"/>
      <w:marRight w:val="0"/>
      <w:marTop w:val="0"/>
      <w:marBottom w:val="0"/>
      <w:divBdr>
        <w:top w:val="none" w:sz="0" w:space="0" w:color="auto"/>
        <w:left w:val="none" w:sz="0" w:space="0" w:color="auto"/>
        <w:bottom w:val="none" w:sz="0" w:space="0" w:color="auto"/>
        <w:right w:val="none" w:sz="0" w:space="0" w:color="auto"/>
      </w:divBdr>
    </w:div>
    <w:div w:id="616109763">
      <w:bodyDiv w:val="1"/>
      <w:marLeft w:val="0"/>
      <w:marRight w:val="0"/>
      <w:marTop w:val="0"/>
      <w:marBottom w:val="0"/>
      <w:divBdr>
        <w:top w:val="none" w:sz="0" w:space="0" w:color="auto"/>
        <w:left w:val="none" w:sz="0" w:space="0" w:color="auto"/>
        <w:bottom w:val="none" w:sz="0" w:space="0" w:color="auto"/>
        <w:right w:val="none" w:sz="0" w:space="0" w:color="auto"/>
      </w:divBdr>
    </w:div>
    <w:div w:id="632369602">
      <w:bodyDiv w:val="1"/>
      <w:marLeft w:val="0"/>
      <w:marRight w:val="0"/>
      <w:marTop w:val="0"/>
      <w:marBottom w:val="0"/>
      <w:divBdr>
        <w:top w:val="none" w:sz="0" w:space="0" w:color="auto"/>
        <w:left w:val="none" w:sz="0" w:space="0" w:color="auto"/>
        <w:bottom w:val="none" w:sz="0" w:space="0" w:color="auto"/>
        <w:right w:val="none" w:sz="0" w:space="0" w:color="auto"/>
      </w:divBdr>
    </w:div>
    <w:div w:id="651254865">
      <w:bodyDiv w:val="1"/>
      <w:marLeft w:val="0"/>
      <w:marRight w:val="0"/>
      <w:marTop w:val="0"/>
      <w:marBottom w:val="0"/>
      <w:divBdr>
        <w:top w:val="none" w:sz="0" w:space="0" w:color="auto"/>
        <w:left w:val="none" w:sz="0" w:space="0" w:color="auto"/>
        <w:bottom w:val="none" w:sz="0" w:space="0" w:color="auto"/>
        <w:right w:val="none" w:sz="0" w:space="0" w:color="auto"/>
      </w:divBdr>
    </w:div>
    <w:div w:id="652682157">
      <w:bodyDiv w:val="1"/>
      <w:marLeft w:val="0"/>
      <w:marRight w:val="0"/>
      <w:marTop w:val="0"/>
      <w:marBottom w:val="0"/>
      <w:divBdr>
        <w:top w:val="none" w:sz="0" w:space="0" w:color="auto"/>
        <w:left w:val="none" w:sz="0" w:space="0" w:color="auto"/>
        <w:bottom w:val="none" w:sz="0" w:space="0" w:color="auto"/>
        <w:right w:val="none" w:sz="0" w:space="0" w:color="auto"/>
      </w:divBdr>
    </w:div>
    <w:div w:id="702442483">
      <w:bodyDiv w:val="1"/>
      <w:marLeft w:val="0"/>
      <w:marRight w:val="0"/>
      <w:marTop w:val="0"/>
      <w:marBottom w:val="0"/>
      <w:divBdr>
        <w:top w:val="none" w:sz="0" w:space="0" w:color="auto"/>
        <w:left w:val="none" w:sz="0" w:space="0" w:color="auto"/>
        <w:bottom w:val="none" w:sz="0" w:space="0" w:color="auto"/>
        <w:right w:val="none" w:sz="0" w:space="0" w:color="auto"/>
      </w:divBdr>
    </w:div>
    <w:div w:id="707687298">
      <w:bodyDiv w:val="1"/>
      <w:marLeft w:val="0"/>
      <w:marRight w:val="0"/>
      <w:marTop w:val="0"/>
      <w:marBottom w:val="0"/>
      <w:divBdr>
        <w:top w:val="none" w:sz="0" w:space="0" w:color="auto"/>
        <w:left w:val="none" w:sz="0" w:space="0" w:color="auto"/>
        <w:bottom w:val="none" w:sz="0" w:space="0" w:color="auto"/>
        <w:right w:val="none" w:sz="0" w:space="0" w:color="auto"/>
      </w:divBdr>
    </w:div>
    <w:div w:id="728722735">
      <w:bodyDiv w:val="1"/>
      <w:marLeft w:val="0"/>
      <w:marRight w:val="0"/>
      <w:marTop w:val="0"/>
      <w:marBottom w:val="0"/>
      <w:divBdr>
        <w:top w:val="none" w:sz="0" w:space="0" w:color="auto"/>
        <w:left w:val="none" w:sz="0" w:space="0" w:color="auto"/>
        <w:bottom w:val="none" w:sz="0" w:space="0" w:color="auto"/>
        <w:right w:val="none" w:sz="0" w:space="0" w:color="auto"/>
      </w:divBdr>
    </w:div>
    <w:div w:id="730544684">
      <w:bodyDiv w:val="1"/>
      <w:marLeft w:val="0"/>
      <w:marRight w:val="0"/>
      <w:marTop w:val="0"/>
      <w:marBottom w:val="0"/>
      <w:divBdr>
        <w:top w:val="none" w:sz="0" w:space="0" w:color="auto"/>
        <w:left w:val="none" w:sz="0" w:space="0" w:color="auto"/>
        <w:bottom w:val="none" w:sz="0" w:space="0" w:color="auto"/>
        <w:right w:val="none" w:sz="0" w:space="0" w:color="auto"/>
      </w:divBdr>
    </w:div>
    <w:div w:id="854269310">
      <w:bodyDiv w:val="1"/>
      <w:marLeft w:val="0"/>
      <w:marRight w:val="0"/>
      <w:marTop w:val="0"/>
      <w:marBottom w:val="0"/>
      <w:divBdr>
        <w:top w:val="none" w:sz="0" w:space="0" w:color="auto"/>
        <w:left w:val="none" w:sz="0" w:space="0" w:color="auto"/>
        <w:bottom w:val="none" w:sz="0" w:space="0" w:color="auto"/>
        <w:right w:val="none" w:sz="0" w:space="0" w:color="auto"/>
      </w:divBdr>
    </w:div>
    <w:div w:id="859511026">
      <w:bodyDiv w:val="1"/>
      <w:marLeft w:val="0"/>
      <w:marRight w:val="0"/>
      <w:marTop w:val="0"/>
      <w:marBottom w:val="0"/>
      <w:divBdr>
        <w:top w:val="none" w:sz="0" w:space="0" w:color="auto"/>
        <w:left w:val="none" w:sz="0" w:space="0" w:color="auto"/>
        <w:bottom w:val="none" w:sz="0" w:space="0" w:color="auto"/>
        <w:right w:val="none" w:sz="0" w:space="0" w:color="auto"/>
      </w:divBdr>
    </w:div>
    <w:div w:id="882863959">
      <w:bodyDiv w:val="1"/>
      <w:marLeft w:val="0"/>
      <w:marRight w:val="0"/>
      <w:marTop w:val="0"/>
      <w:marBottom w:val="0"/>
      <w:divBdr>
        <w:top w:val="none" w:sz="0" w:space="0" w:color="auto"/>
        <w:left w:val="none" w:sz="0" w:space="0" w:color="auto"/>
        <w:bottom w:val="none" w:sz="0" w:space="0" w:color="auto"/>
        <w:right w:val="none" w:sz="0" w:space="0" w:color="auto"/>
      </w:divBdr>
    </w:div>
    <w:div w:id="942424462">
      <w:bodyDiv w:val="1"/>
      <w:marLeft w:val="0"/>
      <w:marRight w:val="0"/>
      <w:marTop w:val="0"/>
      <w:marBottom w:val="0"/>
      <w:divBdr>
        <w:top w:val="none" w:sz="0" w:space="0" w:color="auto"/>
        <w:left w:val="none" w:sz="0" w:space="0" w:color="auto"/>
        <w:bottom w:val="none" w:sz="0" w:space="0" w:color="auto"/>
        <w:right w:val="none" w:sz="0" w:space="0" w:color="auto"/>
      </w:divBdr>
    </w:div>
    <w:div w:id="969169818">
      <w:bodyDiv w:val="1"/>
      <w:marLeft w:val="0"/>
      <w:marRight w:val="0"/>
      <w:marTop w:val="0"/>
      <w:marBottom w:val="0"/>
      <w:divBdr>
        <w:top w:val="none" w:sz="0" w:space="0" w:color="auto"/>
        <w:left w:val="none" w:sz="0" w:space="0" w:color="auto"/>
        <w:bottom w:val="none" w:sz="0" w:space="0" w:color="auto"/>
        <w:right w:val="none" w:sz="0" w:space="0" w:color="auto"/>
      </w:divBdr>
    </w:div>
    <w:div w:id="969746158">
      <w:bodyDiv w:val="1"/>
      <w:marLeft w:val="0"/>
      <w:marRight w:val="0"/>
      <w:marTop w:val="0"/>
      <w:marBottom w:val="0"/>
      <w:divBdr>
        <w:top w:val="none" w:sz="0" w:space="0" w:color="auto"/>
        <w:left w:val="none" w:sz="0" w:space="0" w:color="auto"/>
        <w:bottom w:val="none" w:sz="0" w:space="0" w:color="auto"/>
        <w:right w:val="none" w:sz="0" w:space="0" w:color="auto"/>
      </w:divBdr>
    </w:div>
    <w:div w:id="1004280063">
      <w:bodyDiv w:val="1"/>
      <w:marLeft w:val="0"/>
      <w:marRight w:val="0"/>
      <w:marTop w:val="0"/>
      <w:marBottom w:val="0"/>
      <w:divBdr>
        <w:top w:val="none" w:sz="0" w:space="0" w:color="auto"/>
        <w:left w:val="none" w:sz="0" w:space="0" w:color="auto"/>
        <w:bottom w:val="none" w:sz="0" w:space="0" w:color="auto"/>
        <w:right w:val="none" w:sz="0" w:space="0" w:color="auto"/>
      </w:divBdr>
    </w:div>
    <w:div w:id="1022508905">
      <w:bodyDiv w:val="1"/>
      <w:marLeft w:val="0"/>
      <w:marRight w:val="0"/>
      <w:marTop w:val="0"/>
      <w:marBottom w:val="0"/>
      <w:divBdr>
        <w:top w:val="none" w:sz="0" w:space="0" w:color="auto"/>
        <w:left w:val="none" w:sz="0" w:space="0" w:color="auto"/>
        <w:bottom w:val="none" w:sz="0" w:space="0" w:color="auto"/>
        <w:right w:val="none" w:sz="0" w:space="0" w:color="auto"/>
      </w:divBdr>
    </w:div>
    <w:div w:id="1025443672">
      <w:bodyDiv w:val="1"/>
      <w:marLeft w:val="0"/>
      <w:marRight w:val="0"/>
      <w:marTop w:val="0"/>
      <w:marBottom w:val="0"/>
      <w:divBdr>
        <w:top w:val="none" w:sz="0" w:space="0" w:color="auto"/>
        <w:left w:val="none" w:sz="0" w:space="0" w:color="auto"/>
        <w:bottom w:val="none" w:sz="0" w:space="0" w:color="auto"/>
        <w:right w:val="none" w:sz="0" w:space="0" w:color="auto"/>
      </w:divBdr>
    </w:div>
    <w:div w:id="1062412875">
      <w:bodyDiv w:val="1"/>
      <w:marLeft w:val="0"/>
      <w:marRight w:val="0"/>
      <w:marTop w:val="0"/>
      <w:marBottom w:val="0"/>
      <w:divBdr>
        <w:top w:val="none" w:sz="0" w:space="0" w:color="auto"/>
        <w:left w:val="none" w:sz="0" w:space="0" w:color="auto"/>
        <w:bottom w:val="none" w:sz="0" w:space="0" w:color="auto"/>
        <w:right w:val="none" w:sz="0" w:space="0" w:color="auto"/>
      </w:divBdr>
      <w:divsChild>
        <w:div w:id="246114500">
          <w:marLeft w:val="0"/>
          <w:marRight w:val="0"/>
          <w:marTop w:val="0"/>
          <w:marBottom w:val="0"/>
          <w:divBdr>
            <w:top w:val="none" w:sz="0" w:space="0" w:color="auto"/>
            <w:left w:val="none" w:sz="0" w:space="0" w:color="auto"/>
            <w:bottom w:val="none" w:sz="0" w:space="0" w:color="auto"/>
            <w:right w:val="none" w:sz="0" w:space="0" w:color="auto"/>
          </w:divBdr>
        </w:div>
      </w:divsChild>
    </w:div>
    <w:div w:id="1084490703">
      <w:bodyDiv w:val="1"/>
      <w:marLeft w:val="0"/>
      <w:marRight w:val="0"/>
      <w:marTop w:val="0"/>
      <w:marBottom w:val="0"/>
      <w:divBdr>
        <w:top w:val="none" w:sz="0" w:space="0" w:color="auto"/>
        <w:left w:val="none" w:sz="0" w:space="0" w:color="auto"/>
        <w:bottom w:val="none" w:sz="0" w:space="0" w:color="auto"/>
        <w:right w:val="none" w:sz="0" w:space="0" w:color="auto"/>
      </w:divBdr>
    </w:div>
    <w:div w:id="1099837171">
      <w:bodyDiv w:val="1"/>
      <w:marLeft w:val="0"/>
      <w:marRight w:val="0"/>
      <w:marTop w:val="0"/>
      <w:marBottom w:val="0"/>
      <w:divBdr>
        <w:top w:val="none" w:sz="0" w:space="0" w:color="auto"/>
        <w:left w:val="none" w:sz="0" w:space="0" w:color="auto"/>
        <w:bottom w:val="none" w:sz="0" w:space="0" w:color="auto"/>
        <w:right w:val="none" w:sz="0" w:space="0" w:color="auto"/>
      </w:divBdr>
    </w:div>
    <w:div w:id="1121025410">
      <w:bodyDiv w:val="1"/>
      <w:marLeft w:val="0"/>
      <w:marRight w:val="0"/>
      <w:marTop w:val="0"/>
      <w:marBottom w:val="0"/>
      <w:divBdr>
        <w:top w:val="none" w:sz="0" w:space="0" w:color="auto"/>
        <w:left w:val="none" w:sz="0" w:space="0" w:color="auto"/>
        <w:bottom w:val="none" w:sz="0" w:space="0" w:color="auto"/>
        <w:right w:val="none" w:sz="0" w:space="0" w:color="auto"/>
      </w:divBdr>
    </w:div>
    <w:div w:id="1131676901">
      <w:bodyDiv w:val="1"/>
      <w:marLeft w:val="0"/>
      <w:marRight w:val="0"/>
      <w:marTop w:val="0"/>
      <w:marBottom w:val="0"/>
      <w:divBdr>
        <w:top w:val="none" w:sz="0" w:space="0" w:color="auto"/>
        <w:left w:val="none" w:sz="0" w:space="0" w:color="auto"/>
        <w:bottom w:val="none" w:sz="0" w:space="0" w:color="auto"/>
        <w:right w:val="none" w:sz="0" w:space="0" w:color="auto"/>
      </w:divBdr>
    </w:div>
    <w:div w:id="1133644223">
      <w:bodyDiv w:val="1"/>
      <w:marLeft w:val="0"/>
      <w:marRight w:val="0"/>
      <w:marTop w:val="0"/>
      <w:marBottom w:val="0"/>
      <w:divBdr>
        <w:top w:val="none" w:sz="0" w:space="0" w:color="auto"/>
        <w:left w:val="none" w:sz="0" w:space="0" w:color="auto"/>
        <w:bottom w:val="none" w:sz="0" w:space="0" w:color="auto"/>
        <w:right w:val="none" w:sz="0" w:space="0" w:color="auto"/>
      </w:divBdr>
    </w:div>
    <w:div w:id="1135610516">
      <w:bodyDiv w:val="1"/>
      <w:marLeft w:val="0"/>
      <w:marRight w:val="0"/>
      <w:marTop w:val="0"/>
      <w:marBottom w:val="0"/>
      <w:divBdr>
        <w:top w:val="none" w:sz="0" w:space="0" w:color="auto"/>
        <w:left w:val="none" w:sz="0" w:space="0" w:color="auto"/>
        <w:bottom w:val="none" w:sz="0" w:space="0" w:color="auto"/>
        <w:right w:val="none" w:sz="0" w:space="0" w:color="auto"/>
      </w:divBdr>
    </w:div>
    <w:div w:id="1147018995">
      <w:bodyDiv w:val="1"/>
      <w:marLeft w:val="0"/>
      <w:marRight w:val="0"/>
      <w:marTop w:val="0"/>
      <w:marBottom w:val="0"/>
      <w:divBdr>
        <w:top w:val="none" w:sz="0" w:space="0" w:color="auto"/>
        <w:left w:val="none" w:sz="0" w:space="0" w:color="auto"/>
        <w:bottom w:val="none" w:sz="0" w:space="0" w:color="auto"/>
        <w:right w:val="none" w:sz="0" w:space="0" w:color="auto"/>
      </w:divBdr>
    </w:div>
    <w:div w:id="1149788860">
      <w:bodyDiv w:val="1"/>
      <w:marLeft w:val="0"/>
      <w:marRight w:val="0"/>
      <w:marTop w:val="0"/>
      <w:marBottom w:val="0"/>
      <w:divBdr>
        <w:top w:val="none" w:sz="0" w:space="0" w:color="auto"/>
        <w:left w:val="none" w:sz="0" w:space="0" w:color="auto"/>
        <w:bottom w:val="none" w:sz="0" w:space="0" w:color="auto"/>
        <w:right w:val="none" w:sz="0" w:space="0" w:color="auto"/>
      </w:divBdr>
    </w:div>
    <w:div w:id="1219170607">
      <w:bodyDiv w:val="1"/>
      <w:marLeft w:val="0"/>
      <w:marRight w:val="0"/>
      <w:marTop w:val="0"/>
      <w:marBottom w:val="0"/>
      <w:divBdr>
        <w:top w:val="none" w:sz="0" w:space="0" w:color="auto"/>
        <w:left w:val="none" w:sz="0" w:space="0" w:color="auto"/>
        <w:bottom w:val="none" w:sz="0" w:space="0" w:color="auto"/>
        <w:right w:val="none" w:sz="0" w:space="0" w:color="auto"/>
      </w:divBdr>
    </w:div>
    <w:div w:id="1309625256">
      <w:bodyDiv w:val="1"/>
      <w:marLeft w:val="0"/>
      <w:marRight w:val="0"/>
      <w:marTop w:val="0"/>
      <w:marBottom w:val="0"/>
      <w:divBdr>
        <w:top w:val="none" w:sz="0" w:space="0" w:color="auto"/>
        <w:left w:val="none" w:sz="0" w:space="0" w:color="auto"/>
        <w:bottom w:val="none" w:sz="0" w:space="0" w:color="auto"/>
        <w:right w:val="none" w:sz="0" w:space="0" w:color="auto"/>
      </w:divBdr>
      <w:divsChild>
        <w:div w:id="1646815547">
          <w:marLeft w:val="0"/>
          <w:marRight w:val="0"/>
          <w:marTop w:val="0"/>
          <w:marBottom w:val="0"/>
          <w:divBdr>
            <w:top w:val="none" w:sz="0" w:space="0" w:color="auto"/>
            <w:left w:val="none" w:sz="0" w:space="0" w:color="auto"/>
            <w:bottom w:val="none" w:sz="0" w:space="0" w:color="auto"/>
            <w:right w:val="none" w:sz="0" w:space="0" w:color="auto"/>
          </w:divBdr>
        </w:div>
        <w:div w:id="402339225">
          <w:marLeft w:val="0"/>
          <w:marRight w:val="0"/>
          <w:marTop w:val="0"/>
          <w:marBottom w:val="0"/>
          <w:divBdr>
            <w:top w:val="none" w:sz="0" w:space="0" w:color="auto"/>
            <w:left w:val="none" w:sz="0" w:space="0" w:color="auto"/>
            <w:bottom w:val="none" w:sz="0" w:space="0" w:color="auto"/>
            <w:right w:val="none" w:sz="0" w:space="0" w:color="auto"/>
          </w:divBdr>
        </w:div>
      </w:divsChild>
    </w:div>
    <w:div w:id="1325087216">
      <w:bodyDiv w:val="1"/>
      <w:marLeft w:val="0"/>
      <w:marRight w:val="0"/>
      <w:marTop w:val="0"/>
      <w:marBottom w:val="0"/>
      <w:divBdr>
        <w:top w:val="none" w:sz="0" w:space="0" w:color="auto"/>
        <w:left w:val="none" w:sz="0" w:space="0" w:color="auto"/>
        <w:bottom w:val="none" w:sz="0" w:space="0" w:color="auto"/>
        <w:right w:val="none" w:sz="0" w:space="0" w:color="auto"/>
      </w:divBdr>
    </w:div>
    <w:div w:id="1350639155">
      <w:bodyDiv w:val="1"/>
      <w:marLeft w:val="0"/>
      <w:marRight w:val="0"/>
      <w:marTop w:val="0"/>
      <w:marBottom w:val="0"/>
      <w:divBdr>
        <w:top w:val="none" w:sz="0" w:space="0" w:color="auto"/>
        <w:left w:val="none" w:sz="0" w:space="0" w:color="auto"/>
        <w:bottom w:val="none" w:sz="0" w:space="0" w:color="auto"/>
        <w:right w:val="none" w:sz="0" w:space="0" w:color="auto"/>
      </w:divBdr>
    </w:div>
    <w:div w:id="1351682363">
      <w:bodyDiv w:val="1"/>
      <w:marLeft w:val="0"/>
      <w:marRight w:val="0"/>
      <w:marTop w:val="0"/>
      <w:marBottom w:val="0"/>
      <w:divBdr>
        <w:top w:val="none" w:sz="0" w:space="0" w:color="auto"/>
        <w:left w:val="none" w:sz="0" w:space="0" w:color="auto"/>
        <w:bottom w:val="none" w:sz="0" w:space="0" w:color="auto"/>
        <w:right w:val="none" w:sz="0" w:space="0" w:color="auto"/>
      </w:divBdr>
    </w:div>
    <w:div w:id="1353992921">
      <w:bodyDiv w:val="1"/>
      <w:marLeft w:val="0"/>
      <w:marRight w:val="0"/>
      <w:marTop w:val="0"/>
      <w:marBottom w:val="0"/>
      <w:divBdr>
        <w:top w:val="none" w:sz="0" w:space="0" w:color="auto"/>
        <w:left w:val="none" w:sz="0" w:space="0" w:color="auto"/>
        <w:bottom w:val="none" w:sz="0" w:space="0" w:color="auto"/>
        <w:right w:val="none" w:sz="0" w:space="0" w:color="auto"/>
      </w:divBdr>
    </w:div>
    <w:div w:id="1397359053">
      <w:bodyDiv w:val="1"/>
      <w:marLeft w:val="0"/>
      <w:marRight w:val="0"/>
      <w:marTop w:val="0"/>
      <w:marBottom w:val="0"/>
      <w:divBdr>
        <w:top w:val="none" w:sz="0" w:space="0" w:color="auto"/>
        <w:left w:val="none" w:sz="0" w:space="0" w:color="auto"/>
        <w:bottom w:val="none" w:sz="0" w:space="0" w:color="auto"/>
        <w:right w:val="none" w:sz="0" w:space="0" w:color="auto"/>
      </w:divBdr>
    </w:div>
    <w:div w:id="1412699621">
      <w:bodyDiv w:val="1"/>
      <w:marLeft w:val="0"/>
      <w:marRight w:val="0"/>
      <w:marTop w:val="0"/>
      <w:marBottom w:val="0"/>
      <w:divBdr>
        <w:top w:val="none" w:sz="0" w:space="0" w:color="auto"/>
        <w:left w:val="none" w:sz="0" w:space="0" w:color="auto"/>
        <w:bottom w:val="none" w:sz="0" w:space="0" w:color="auto"/>
        <w:right w:val="none" w:sz="0" w:space="0" w:color="auto"/>
      </w:divBdr>
    </w:div>
    <w:div w:id="1479495899">
      <w:bodyDiv w:val="1"/>
      <w:marLeft w:val="0"/>
      <w:marRight w:val="0"/>
      <w:marTop w:val="0"/>
      <w:marBottom w:val="0"/>
      <w:divBdr>
        <w:top w:val="none" w:sz="0" w:space="0" w:color="auto"/>
        <w:left w:val="none" w:sz="0" w:space="0" w:color="auto"/>
        <w:bottom w:val="none" w:sz="0" w:space="0" w:color="auto"/>
        <w:right w:val="none" w:sz="0" w:space="0" w:color="auto"/>
      </w:divBdr>
    </w:div>
    <w:div w:id="1502549730">
      <w:bodyDiv w:val="1"/>
      <w:marLeft w:val="0"/>
      <w:marRight w:val="0"/>
      <w:marTop w:val="0"/>
      <w:marBottom w:val="0"/>
      <w:divBdr>
        <w:top w:val="none" w:sz="0" w:space="0" w:color="auto"/>
        <w:left w:val="none" w:sz="0" w:space="0" w:color="auto"/>
        <w:bottom w:val="none" w:sz="0" w:space="0" w:color="auto"/>
        <w:right w:val="none" w:sz="0" w:space="0" w:color="auto"/>
      </w:divBdr>
    </w:div>
    <w:div w:id="1540431495">
      <w:bodyDiv w:val="1"/>
      <w:marLeft w:val="0"/>
      <w:marRight w:val="0"/>
      <w:marTop w:val="0"/>
      <w:marBottom w:val="0"/>
      <w:divBdr>
        <w:top w:val="none" w:sz="0" w:space="0" w:color="auto"/>
        <w:left w:val="none" w:sz="0" w:space="0" w:color="auto"/>
        <w:bottom w:val="none" w:sz="0" w:space="0" w:color="auto"/>
        <w:right w:val="none" w:sz="0" w:space="0" w:color="auto"/>
      </w:divBdr>
    </w:div>
    <w:div w:id="1557476054">
      <w:bodyDiv w:val="1"/>
      <w:marLeft w:val="0"/>
      <w:marRight w:val="0"/>
      <w:marTop w:val="0"/>
      <w:marBottom w:val="0"/>
      <w:divBdr>
        <w:top w:val="none" w:sz="0" w:space="0" w:color="auto"/>
        <w:left w:val="none" w:sz="0" w:space="0" w:color="auto"/>
        <w:bottom w:val="none" w:sz="0" w:space="0" w:color="auto"/>
        <w:right w:val="none" w:sz="0" w:space="0" w:color="auto"/>
      </w:divBdr>
    </w:div>
    <w:div w:id="1560095217">
      <w:bodyDiv w:val="1"/>
      <w:marLeft w:val="0"/>
      <w:marRight w:val="0"/>
      <w:marTop w:val="0"/>
      <w:marBottom w:val="0"/>
      <w:divBdr>
        <w:top w:val="none" w:sz="0" w:space="0" w:color="auto"/>
        <w:left w:val="none" w:sz="0" w:space="0" w:color="auto"/>
        <w:bottom w:val="none" w:sz="0" w:space="0" w:color="auto"/>
        <w:right w:val="none" w:sz="0" w:space="0" w:color="auto"/>
      </w:divBdr>
    </w:div>
    <w:div w:id="1571423678">
      <w:bodyDiv w:val="1"/>
      <w:marLeft w:val="0"/>
      <w:marRight w:val="0"/>
      <w:marTop w:val="0"/>
      <w:marBottom w:val="0"/>
      <w:divBdr>
        <w:top w:val="none" w:sz="0" w:space="0" w:color="auto"/>
        <w:left w:val="none" w:sz="0" w:space="0" w:color="auto"/>
        <w:bottom w:val="none" w:sz="0" w:space="0" w:color="auto"/>
        <w:right w:val="none" w:sz="0" w:space="0" w:color="auto"/>
      </w:divBdr>
    </w:div>
    <w:div w:id="1573348148">
      <w:bodyDiv w:val="1"/>
      <w:marLeft w:val="0"/>
      <w:marRight w:val="0"/>
      <w:marTop w:val="0"/>
      <w:marBottom w:val="0"/>
      <w:divBdr>
        <w:top w:val="none" w:sz="0" w:space="0" w:color="auto"/>
        <w:left w:val="none" w:sz="0" w:space="0" w:color="auto"/>
        <w:bottom w:val="none" w:sz="0" w:space="0" w:color="auto"/>
        <w:right w:val="none" w:sz="0" w:space="0" w:color="auto"/>
      </w:divBdr>
    </w:div>
    <w:div w:id="1585721586">
      <w:bodyDiv w:val="1"/>
      <w:marLeft w:val="0"/>
      <w:marRight w:val="0"/>
      <w:marTop w:val="0"/>
      <w:marBottom w:val="0"/>
      <w:divBdr>
        <w:top w:val="none" w:sz="0" w:space="0" w:color="auto"/>
        <w:left w:val="none" w:sz="0" w:space="0" w:color="auto"/>
        <w:bottom w:val="none" w:sz="0" w:space="0" w:color="auto"/>
        <w:right w:val="none" w:sz="0" w:space="0" w:color="auto"/>
      </w:divBdr>
    </w:div>
    <w:div w:id="1587180203">
      <w:bodyDiv w:val="1"/>
      <w:marLeft w:val="0"/>
      <w:marRight w:val="0"/>
      <w:marTop w:val="0"/>
      <w:marBottom w:val="0"/>
      <w:divBdr>
        <w:top w:val="none" w:sz="0" w:space="0" w:color="auto"/>
        <w:left w:val="none" w:sz="0" w:space="0" w:color="auto"/>
        <w:bottom w:val="none" w:sz="0" w:space="0" w:color="auto"/>
        <w:right w:val="none" w:sz="0" w:space="0" w:color="auto"/>
      </w:divBdr>
    </w:div>
    <w:div w:id="1602958109">
      <w:bodyDiv w:val="1"/>
      <w:marLeft w:val="0"/>
      <w:marRight w:val="0"/>
      <w:marTop w:val="0"/>
      <w:marBottom w:val="0"/>
      <w:divBdr>
        <w:top w:val="none" w:sz="0" w:space="0" w:color="auto"/>
        <w:left w:val="none" w:sz="0" w:space="0" w:color="auto"/>
        <w:bottom w:val="none" w:sz="0" w:space="0" w:color="auto"/>
        <w:right w:val="none" w:sz="0" w:space="0" w:color="auto"/>
      </w:divBdr>
    </w:div>
    <w:div w:id="1623221159">
      <w:bodyDiv w:val="1"/>
      <w:marLeft w:val="0"/>
      <w:marRight w:val="0"/>
      <w:marTop w:val="0"/>
      <w:marBottom w:val="0"/>
      <w:divBdr>
        <w:top w:val="none" w:sz="0" w:space="0" w:color="auto"/>
        <w:left w:val="none" w:sz="0" w:space="0" w:color="auto"/>
        <w:bottom w:val="none" w:sz="0" w:space="0" w:color="auto"/>
        <w:right w:val="none" w:sz="0" w:space="0" w:color="auto"/>
      </w:divBdr>
    </w:div>
    <w:div w:id="1631133621">
      <w:bodyDiv w:val="1"/>
      <w:marLeft w:val="0"/>
      <w:marRight w:val="0"/>
      <w:marTop w:val="0"/>
      <w:marBottom w:val="0"/>
      <w:divBdr>
        <w:top w:val="none" w:sz="0" w:space="0" w:color="auto"/>
        <w:left w:val="none" w:sz="0" w:space="0" w:color="auto"/>
        <w:bottom w:val="none" w:sz="0" w:space="0" w:color="auto"/>
        <w:right w:val="none" w:sz="0" w:space="0" w:color="auto"/>
      </w:divBdr>
    </w:div>
    <w:div w:id="1646474841">
      <w:bodyDiv w:val="1"/>
      <w:marLeft w:val="0"/>
      <w:marRight w:val="0"/>
      <w:marTop w:val="0"/>
      <w:marBottom w:val="0"/>
      <w:divBdr>
        <w:top w:val="none" w:sz="0" w:space="0" w:color="auto"/>
        <w:left w:val="none" w:sz="0" w:space="0" w:color="auto"/>
        <w:bottom w:val="none" w:sz="0" w:space="0" w:color="auto"/>
        <w:right w:val="none" w:sz="0" w:space="0" w:color="auto"/>
      </w:divBdr>
    </w:div>
    <w:div w:id="1683237604">
      <w:bodyDiv w:val="1"/>
      <w:marLeft w:val="0"/>
      <w:marRight w:val="0"/>
      <w:marTop w:val="0"/>
      <w:marBottom w:val="0"/>
      <w:divBdr>
        <w:top w:val="none" w:sz="0" w:space="0" w:color="auto"/>
        <w:left w:val="none" w:sz="0" w:space="0" w:color="auto"/>
        <w:bottom w:val="none" w:sz="0" w:space="0" w:color="auto"/>
        <w:right w:val="none" w:sz="0" w:space="0" w:color="auto"/>
      </w:divBdr>
    </w:div>
    <w:div w:id="1683438825">
      <w:bodyDiv w:val="1"/>
      <w:marLeft w:val="0"/>
      <w:marRight w:val="0"/>
      <w:marTop w:val="0"/>
      <w:marBottom w:val="0"/>
      <w:divBdr>
        <w:top w:val="none" w:sz="0" w:space="0" w:color="auto"/>
        <w:left w:val="none" w:sz="0" w:space="0" w:color="auto"/>
        <w:bottom w:val="none" w:sz="0" w:space="0" w:color="auto"/>
        <w:right w:val="none" w:sz="0" w:space="0" w:color="auto"/>
      </w:divBdr>
    </w:div>
    <w:div w:id="1726441154">
      <w:bodyDiv w:val="1"/>
      <w:marLeft w:val="0"/>
      <w:marRight w:val="0"/>
      <w:marTop w:val="0"/>
      <w:marBottom w:val="0"/>
      <w:divBdr>
        <w:top w:val="none" w:sz="0" w:space="0" w:color="auto"/>
        <w:left w:val="none" w:sz="0" w:space="0" w:color="auto"/>
        <w:bottom w:val="none" w:sz="0" w:space="0" w:color="auto"/>
        <w:right w:val="none" w:sz="0" w:space="0" w:color="auto"/>
      </w:divBdr>
    </w:div>
    <w:div w:id="1762486832">
      <w:bodyDiv w:val="1"/>
      <w:marLeft w:val="0"/>
      <w:marRight w:val="0"/>
      <w:marTop w:val="0"/>
      <w:marBottom w:val="0"/>
      <w:divBdr>
        <w:top w:val="none" w:sz="0" w:space="0" w:color="auto"/>
        <w:left w:val="none" w:sz="0" w:space="0" w:color="auto"/>
        <w:bottom w:val="none" w:sz="0" w:space="0" w:color="auto"/>
        <w:right w:val="none" w:sz="0" w:space="0" w:color="auto"/>
      </w:divBdr>
    </w:div>
    <w:div w:id="1805006988">
      <w:bodyDiv w:val="1"/>
      <w:marLeft w:val="0"/>
      <w:marRight w:val="0"/>
      <w:marTop w:val="0"/>
      <w:marBottom w:val="0"/>
      <w:divBdr>
        <w:top w:val="none" w:sz="0" w:space="0" w:color="auto"/>
        <w:left w:val="none" w:sz="0" w:space="0" w:color="auto"/>
        <w:bottom w:val="none" w:sz="0" w:space="0" w:color="auto"/>
        <w:right w:val="none" w:sz="0" w:space="0" w:color="auto"/>
      </w:divBdr>
    </w:div>
    <w:div w:id="1809738896">
      <w:bodyDiv w:val="1"/>
      <w:marLeft w:val="0"/>
      <w:marRight w:val="0"/>
      <w:marTop w:val="0"/>
      <w:marBottom w:val="0"/>
      <w:divBdr>
        <w:top w:val="none" w:sz="0" w:space="0" w:color="auto"/>
        <w:left w:val="none" w:sz="0" w:space="0" w:color="auto"/>
        <w:bottom w:val="none" w:sz="0" w:space="0" w:color="auto"/>
        <w:right w:val="none" w:sz="0" w:space="0" w:color="auto"/>
      </w:divBdr>
    </w:div>
    <w:div w:id="1848867182">
      <w:bodyDiv w:val="1"/>
      <w:marLeft w:val="0"/>
      <w:marRight w:val="0"/>
      <w:marTop w:val="0"/>
      <w:marBottom w:val="0"/>
      <w:divBdr>
        <w:top w:val="none" w:sz="0" w:space="0" w:color="auto"/>
        <w:left w:val="none" w:sz="0" w:space="0" w:color="auto"/>
        <w:bottom w:val="none" w:sz="0" w:space="0" w:color="auto"/>
        <w:right w:val="none" w:sz="0" w:space="0" w:color="auto"/>
      </w:divBdr>
    </w:div>
    <w:div w:id="1850177838">
      <w:bodyDiv w:val="1"/>
      <w:marLeft w:val="0"/>
      <w:marRight w:val="0"/>
      <w:marTop w:val="0"/>
      <w:marBottom w:val="0"/>
      <w:divBdr>
        <w:top w:val="none" w:sz="0" w:space="0" w:color="auto"/>
        <w:left w:val="none" w:sz="0" w:space="0" w:color="auto"/>
        <w:bottom w:val="none" w:sz="0" w:space="0" w:color="auto"/>
        <w:right w:val="none" w:sz="0" w:space="0" w:color="auto"/>
      </w:divBdr>
    </w:div>
    <w:div w:id="1860239525">
      <w:bodyDiv w:val="1"/>
      <w:marLeft w:val="0"/>
      <w:marRight w:val="0"/>
      <w:marTop w:val="0"/>
      <w:marBottom w:val="0"/>
      <w:divBdr>
        <w:top w:val="none" w:sz="0" w:space="0" w:color="auto"/>
        <w:left w:val="none" w:sz="0" w:space="0" w:color="auto"/>
        <w:bottom w:val="none" w:sz="0" w:space="0" w:color="auto"/>
        <w:right w:val="none" w:sz="0" w:space="0" w:color="auto"/>
      </w:divBdr>
    </w:div>
    <w:div w:id="1869444550">
      <w:bodyDiv w:val="1"/>
      <w:marLeft w:val="0"/>
      <w:marRight w:val="0"/>
      <w:marTop w:val="0"/>
      <w:marBottom w:val="0"/>
      <w:divBdr>
        <w:top w:val="none" w:sz="0" w:space="0" w:color="auto"/>
        <w:left w:val="none" w:sz="0" w:space="0" w:color="auto"/>
        <w:bottom w:val="none" w:sz="0" w:space="0" w:color="auto"/>
        <w:right w:val="none" w:sz="0" w:space="0" w:color="auto"/>
      </w:divBdr>
    </w:div>
    <w:div w:id="1881238127">
      <w:bodyDiv w:val="1"/>
      <w:marLeft w:val="0"/>
      <w:marRight w:val="0"/>
      <w:marTop w:val="0"/>
      <w:marBottom w:val="0"/>
      <w:divBdr>
        <w:top w:val="none" w:sz="0" w:space="0" w:color="auto"/>
        <w:left w:val="none" w:sz="0" w:space="0" w:color="auto"/>
        <w:bottom w:val="none" w:sz="0" w:space="0" w:color="auto"/>
        <w:right w:val="none" w:sz="0" w:space="0" w:color="auto"/>
      </w:divBdr>
    </w:div>
    <w:div w:id="1895311415">
      <w:bodyDiv w:val="1"/>
      <w:marLeft w:val="0"/>
      <w:marRight w:val="0"/>
      <w:marTop w:val="0"/>
      <w:marBottom w:val="0"/>
      <w:divBdr>
        <w:top w:val="none" w:sz="0" w:space="0" w:color="auto"/>
        <w:left w:val="none" w:sz="0" w:space="0" w:color="auto"/>
        <w:bottom w:val="none" w:sz="0" w:space="0" w:color="auto"/>
        <w:right w:val="none" w:sz="0" w:space="0" w:color="auto"/>
      </w:divBdr>
    </w:div>
    <w:div w:id="1933125252">
      <w:bodyDiv w:val="1"/>
      <w:marLeft w:val="0"/>
      <w:marRight w:val="0"/>
      <w:marTop w:val="0"/>
      <w:marBottom w:val="0"/>
      <w:divBdr>
        <w:top w:val="none" w:sz="0" w:space="0" w:color="auto"/>
        <w:left w:val="none" w:sz="0" w:space="0" w:color="auto"/>
        <w:bottom w:val="none" w:sz="0" w:space="0" w:color="auto"/>
        <w:right w:val="none" w:sz="0" w:space="0" w:color="auto"/>
      </w:divBdr>
    </w:div>
    <w:div w:id="1947957890">
      <w:bodyDiv w:val="1"/>
      <w:marLeft w:val="0"/>
      <w:marRight w:val="0"/>
      <w:marTop w:val="0"/>
      <w:marBottom w:val="0"/>
      <w:divBdr>
        <w:top w:val="none" w:sz="0" w:space="0" w:color="auto"/>
        <w:left w:val="none" w:sz="0" w:space="0" w:color="auto"/>
        <w:bottom w:val="none" w:sz="0" w:space="0" w:color="auto"/>
        <w:right w:val="none" w:sz="0" w:space="0" w:color="auto"/>
      </w:divBdr>
    </w:div>
    <w:div w:id="2044556808">
      <w:bodyDiv w:val="1"/>
      <w:marLeft w:val="0"/>
      <w:marRight w:val="0"/>
      <w:marTop w:val="0"/>
      <w:marBottom w:val="0"/>
      <w:divBdr>
        <w:top w:val="none" w:sz="0" w:space="0" w:color="auto"/>
        <w:left w:val="none" w:sz="0" w:space="0" w:color="auto"/>
        <w:bottom w:val="none" w:sz="0" w:space="0" w:color="auto"/>
        <w:right w:val="none" w:sz="0" w:space="0" w:color="auto"/>
      </w:divBdr>
    </w:div>
    <w:div w:id="2045011878">
      <w:bodyDiv w:val="1"/>
      <w:marLeft w:val="0"/>
      <w:marRight w:val="0"/>
      <w:marTop w:val="0"/>
      <w:marBottom w:val="0"/>
      <w:divBdr>
        <w:top w:val="none" w:sz="0" w:space="0" w:color="auto"/>
        <w:left w:val="none" w:sz="0" w:space="0" w:color="auto"/>
        <w:bottom w:val="none" w:sz="0" w:space="0" w:color="auto"/>
        <w:right w:val="none" w:sz="0" w:space="0" w:color="auto"/>
      </w:divBdr>
    </w:div>
    <w:div w:id="2057965012">
      <w:bodyDiv w:val="1"/>
      <w:marLeft w:val="0"/>
      <w:marRight w:val="0"/>
      <w:marTop w:val="0"/>
      <w:marBottom w:val="0"/>
      <w:divBdr>
        <w:top w:val="none" w:sz="0" w:space="0" w:color="auto"/>
        <w:left w:val="none" w:sz="0" w:space="0" w:color="auto"/>
        <w:bottom w:val="none" w:sz="0" w:space="0" w:color="auto"/>
        <w:right w:val="none" w:sz="0" w:space="0" w:color="auto"/>
      </w:divBdr>
    </w:div>
    <w:div w:id="2121605312">
      <w:bodyDiv w:val="1"/>
      <w:marLeft w:val="0"/>
      <w:marRight w:val="0"/>
      <w:marTop w:val="0"/>
      <w:marBottom w:val="0"/>
      <w:divBdr>
        <w:top w:val="none" w:sz="0" w:space="0" w:color="auto"/>
        <w:left w:val="none" w:sz="0" w:space="0" w:color="auto"/>
        <w:bottom w:val="none" w:sz="0" w:space="0" w:color="auto"/>
        <w:right w:val="none" w:sz="0" w:space="0" w:color="auto"/>
      </w:divBdr>
    </w:div>
    <w:div w:id="213328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wnload.docker.com/linux/ubuntu/gpg" TargetMode="External"/><Relationship Id="rId21" Type="http://schemas.openxmlformats.org/officeDocument/2006/relationships/image" Target="media/image1.png"/><Relationship Id="rId42" Type="http://schemas.openxmlformats.org/officeDocument/2006/relationships/hyperlink" Target="http://k8s.io/v1beta1" TargetMode="External"/><Relationship Id="rId47" Type="http://schemas.openxmlformats.org/officeDocument/2006/relationships/hyperlink" Target="https://chocolatey.org/install.ps1" TargetMode="External"/><Relationship Id="rId63" Type="http://schemas.openxmlformats.org/officeDocument/2006/relationships/hyperlink" Target="https://medium.com/@JockDaRock/kubernetes-metal-lb-for-on-prem-baremetal-cluster-in-10-minutes-c2eaeb3fe813"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github.com/coreos" TargetMode="External"/><Relationship Id="rId29" Type="http://schemas.openxmlformats.org/officeDocument/2006/relationships/hyperlink" Target="http://apt.kubernetes.io/" TargetMode="External"/><Relationship Id="rId11" Type="http://schemas.openxmlformats.org/officeDocument/2006/relationships/hyperlink" Target="https://download.docker.com/linux/" TargetMode="External"/><Relationship Id="rId24" Type="http://schemas.openxmlformats.org/officeDocument/2006/relationships/hyperlink" Target="http://kubeadm.k8s.io/v1alpha3" TargetMode="External"/><Relationship Id="rId32" Type="http://schemas.openxmlformats.org/officeDocument/2006/relationships/image" Target="media/image4.png"/><Relationship Id="rId37" Type="http://schemas.openxmlformats.org/officeDocument/2006/relationships/hyperlink" Target="http://my-address:port/" TargetMode="External"/><Relationship Id="rId40" Type="http://schemas.openxmlformats.org/officeDocument/2006/relationships/hyperlink" Target="http://kubernetes.io/cluster-service" TargetMode="External"/><Relationship Id="rId45" Type="http://schemas.openxmlformats.org/officeDocument/2006/relationships/image" Target="media/image6.png"/><Relationship Id="rId53" Type="http://schemas.openxmlformats.org/officeDocument/2006/relationships/hyperlink" Target="https://raw.githubusercontent.com/google/metallb/v0.7.3/manifests/metallb.yaml" TargetMode="External"/><Relationship Id="rId58" Type="http://schemas.openxmlformats.org/officeDocument/2006/relationships/image" Target="media/image16.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blog.inkubate.io/install-and-configure-a-multi-master-kubernetes-cluster-with-kubeadm/" TargetMode="External"/><Relationship Id="rId19" Type="http://schemas.openxmlformats.org/officeDocument/2006/relationships/hyperlink" Target="http://github.com/coreos" TargetMode="External"/><Relationship Id="rId14" Type="http://schemas.openxmlformats.org/officeDocument/2006/relationships/hyperlink" Target="http://github.com/coreos" TargetMode="External"/><Relationship Id="rId22" Type="http://schemas.openxmlformats.org/officeDocument/2006/relationships/image" Target="media/image2.png"/><Relationship Id="rId27" Type="http://schemas.openxmlformats.org/officeDocument/2006/relationships/hyperlink" Target="https://download.docker.com/linux/" TargetMode="External"/><Relationship Id="rId30" Type="http://schemas.openxmlformats.org/officeDocument/2006/relationships/image" Target="media/image3.png"/><Relationship Id="rId35" Type="http://schemas.openxmlformats.org/officeDocument/2006/relationships/hyperlink" Target="http://k8s.io/v1" TargetMode="External"/><Relationship Id="rId43" Type="http://schemas.openxmlformats.org/officeDocument/2006/relationships/hyperlink" Target="http://rbac.authorization.k8s.io/v1beta1" TargetMode="External"/><Relationship Id="rId48" Type="http://schemas.openxmlformats.org/officeDocument/2006/relationships/image" Target="media/image7.png"/><Relationship Id="rId56" Type="http://schemas.openxmlformats.org/officeDocument/2006/relationships/image" Target="media/image14.png"/><Relationship Id="rId64" Type="http://schemas.openxmlformats.org/officeDocument/2006/relationships/hyperlink" Target="https://www.youtube.com/watch?v=to14wmNmRCI&amp;t=785s" TargetMode="External"/><Relationship Id="rId69" Type="http://schemas.openxmlformats.org/officeDocument/2006/relationships/header" Target="header3.xml"/><Relationship Id="rId8" Type="http://schemas.openxmlformats.org/officeDocument/2006/relationships/hyperlink" Target="mailto:zippyops@gmail.com" TargetMode="External"/><Relationship Id="rId51"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yperlink" Target="http://packages.cloud.google.com/apt/doc/apt-key.gpg" TargetMode="External"/><Relationship Id="rId17" Type="http://schemas.openxmlformats.org/officeDocument/2006/relationships/hyperlink" Target="http://github.com/coreos" TargetMode="External"/><Relationship Id="rId25" Type="http://schemas.openxmlformats.org/officeDocument/2006/relationships/hyperlink" Target="http://kubeadm.k8s.io/v1alpha3" TargetMode="External"/><Relationship Id="rId33" Type="http://schemas.openxmlformats.org/officeDocument/2006/relationships/hyperlink" Target="http://www.apache.org/licenses/LICENSE-" TargetMode="External"/><Relationship Id="rId38" Type="http://schemas.openxmlformats.org/officeDocument/2006/relationships/hyperlink" Target="http://gcr.io/google_containers/heapster-amd64:v1.4.2" TargetMode="External"/><Relationship Id="rId46" Type="http://schemas.openxmlformats.org/officeDocument/2006/relationships/hyperlink" Target="https://chocolatey.org/install" TargetMode="External"/><Relationship Id="rId59" Type="http://schemas.openxmlformats.org/officeDocument/2006/relationships/image" Target="media/image17.png"/><Relationship Id="rId67" Type="http://schemas.openxmlformats.org/officeDocument/2006/relationships/header" Target="header2.xml"/><Relationship Id="rId20" Type="http://schemas.openxmlformats.org/officeDocument/2006/relationships/hyperlink" Target="http://kubeadm.k8s.io/v1alpha3" TargetMode="External"/><Relationship Id="rId41" Type="http://schemas.openxmlformats.org/officeDocument/2006/relationships/hyperlink" Target="http://kubernetes.io/name" TargetMode="External"/><Relationship Id="rId54" Type="http://schemas.openxmlformats.org/officeDocument/2006/relationships/image" Target="media/image12.png"/><Relationship Id="rId62" Type="http://schemas.openxmlformats.org/officeDocument/2006/relationships/hyperlink" Target="https://medium.com/@JockDaRock/metalloadbalancer-kubernetes-on-prem-baremetal-loadbalancing-101455c3ed48"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github.com/coreos" TargetMode="External"/><Relationship Id="rId23" Type="http://schemas.openxmlformats.org/officeDocument/2006/relationships/hyperlink" Target="mailto:zippyops@192.168.1.92:/home" TargetMode="External"/><Relationship Id="rId28" Type="http://schemas.openxmlformats.org/officeDocument/2006/relationships/hyperlink" Target="http://packages.cloud.google.com/apt/doc/apt-key.gpg" TargetMode="External"/><Relationship Id="rId36" Type="http://schemas.openxmlformats.org/officeDocument/2006/relationships/hyperlink" Target="http://k8s.gcr.io/kubernetes-dashboard-amd64:v1" TargetMode="External"/><Relationship Id="rId49" Type="http://schemas.openxmlformats.org/officeDocument/2006/relationships/image" Target="media/image8.png"/><Relationship Id="rId57" Type="http://schemas.openxmlformats.org/officeDocument/2006/relationships/image" Target="media/image15.png"/><Relationship Id="rId10" Type="http://schemas.openxmlformats.org/officeDocument/2006/relationships/hyperlink" Target="http://download.docker.com/linux/ubuntu/gpg" TargetMode="External"/><Relationship Id="rId31" Type="http://schemas.openxmlformats.org/officeDocument/2006/relationships/hyperlink" Target="http://git.io/weave" TargetMode="External"/><Relationship Id="rId44" Type="http://schemas.openxmlformats.org/officeDocument/2006/relationships/image" Target="media/image5.png"/><Relationship Id="rId52" Type="http://schemas.openxmlformats.org/officeDocument/2006/relationships/image" Target="media/image11.png"/><Relationship Id="rId60" Type="http://schemas.openxmlformats.org/officeDocument/2006/relationships/image" Target="media/image18.png"/><Relationship Id="rId65" Type="http://schemas.openxmlformats.org/officeDocument/2006/relationships/hyperlink" Target="https://github.com/justmeandopensource/kubernetes" TargetMode="External"/><Relationship Id="rId4" Type="http://schemas.openxmlformats.org/officeDocument/2006/relationships/settings" Target="settings.xml"/><Relationship Id="rId9" Type="http://schemas.openxmlformats.org/officeDocument/2006/relationships/hyperlink" Target="https://storage.googleapis.com/kubernetes-" TargetMode="External"/><Relationship Id="rId13" Type="http://schemas.openxmlformats.org/officeDocument/2006/relationships/hyperlink" Target="http://apt.kubernetes.io/" TargetMode="External"/><Relationship Id="rId18" Type="http://schemas.openxmlformats.org/officeDocument/2006/relationships/hyperlink" Target="http://github.com/coreos" TargetMode="External"/><Relationship Id="rId39" Type="http://schemas.openxmlformats.org/officeDocument/2006/relationships/hyperlink" Target="https://github.com/kubernetes/kubernetes/tree/" TargetMode="External"/><Relationship Id="rId34" Type="http://schemas.openxmlformats.org/officeDocument/2006/relationships/hyperlink" Target="http://k8s.io/v1" TargetMode="External"/><Relationship Id="rId50" Type="http://schemas.openxmlformats.org/officeDocument/2006/relationships/image" Target="media/image9.png"/><Relationship Id="rId55"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Student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D1A42-59E0-4B3D-9F71-9EF02942C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Template>
  <TotalTime>384</TotalTime>
  <Pages>35</Pages>
  <Words>5684</Words>
  <Characters>32404</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Template</vt:lpstr>
    </vt:vector>
  </TitlesOfParts>
  <Company/>
  <LinksUpToDate>false</LinksUpToDate>
  <CharactersWithSpaces>38012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
  <dc:creator>sathish babu</dc:creator>
  <cp:keywords/>
  <dc:description/>
  <cp:lastModifiedBy>zippyops</cp:lastModifiedBy>
  <cp:revision>14</cp:revision>
  <dcterms:created xsi:type="dcterms:W3CDTF">2019-03-19T11:38:00Z</dcterms:created>
  <dcterms:modified xsi:type="dcterms:W3CDTF">2019-03-22T10:36:00Z</dcterms:modified>
  <cp:contentStatus/>
</cp:coreProperties>
</file>